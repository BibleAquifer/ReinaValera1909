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(Spanish) is based on: </w:t>
      </w:r>
      <w:r>
        <w:rPr>
          <w:lang w:val="es_ES" w:bidi="es_ES"/>
        </w:rPr>
        <w:t>Reina Valera 1909</w:t>
      </w:r>
      <w:r>
        <w:rPr>
          <w:lang w:val="es_ES" w:bidi="es_ES"/>
        </w:rPr>
        <w:t xml:space="preserve">,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None, which is licensed under a </w:t>
      </w:r>
      <w:hyperlink r:id="rId14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>This PDF version is provided under the same license.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el mes octavo, en el año segundo de Darío, fué palabra de Jehová á Zacarías profeta, hijo de Berechîas, hijo de Iddo,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Enojóse Jehová con ira contra vuestros padres.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Les dirás pues: Así ha dicho Jehová de los ejércitos: Volveos á mí, dice Jehová de los ejércitos, y yo me volveré á vosotros, ha dicho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seáis como vuestros padres, á los cuales dieron voces los primeros profetas, diciendo: Así ha dicho Jehová de los ejércitos: Volveos ahora de vuestros malos caminos, y de vuestras malas obras: y no atendieron, ni me escucharon, dice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Vuestros padres, ¿dónde están? y los profetas ¿han de vivir para siempre?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Empero mis palabras y mis ordenanzas que mandé á mis siervos los profetas, ¿no alcanzaron á vuestros padres? Por eso se volvieron ellos y dijeron: Como Jehová de los ejércitos pensó tratarnos conforme á nuestros caminos, y conforme á nuestras obras, así lo hizo con nosotros.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 los veinticuatro del mes undécimo, que es el mes de Sebath, en el año segundo de Darío, fué palabra de Jehová á Zacarías profeta, hijo de Berechîas, hijo de Iddo,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Vi de noche, y he aquí un varón que cabalgaba sobre un caballo bermejo, el cual estaba entre los mirtos que había en la hondura; y detrás de él había caballos bermejos, overos, y blancos.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dije: ¿Qué son éstos, señor mío? Y díjome el ángel que hablaba conmigo: Yo te enseñaré qué son éstos.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aquel varón que estaba entre los mirtos respondió, y dijo: Estos son los que Jehová ha enviado á recorrer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ellos hablaron á aquel ángel de Jehová que estaba entre los mirtos, y dijeron: Hemos recorrido la tierra, y he aquí, toda la tierra está reposada y quieta.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respondió el ángel de Jehová, y dijo: Oh Jehová de los ejércitos, ¿hasta cuándo no tendrás piedad de Jerusalem, y de las ciudades de Judá, con las cuales has estado airado por espacio de setenta años?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Jehová respondió buenas palabras, palabras consolatorias á aquel ángel que hablaba conmigo.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díjome el ángel que hablaba conmigo: Clama diciendo: Así ha dicho Jehová de los ejércitos: Celé á Jerusalem y á Sión con gran celo: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con grande enojo estoy airado contra las gentes que están reposadas; porque yo estaba enojado un poco, y ellos ayudaron para el mal.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 tanto, así ha dicho Jehová: Yo me he tornado á Jerusalem con miseraciones; en ella será edificada mi casa, dice Jehová de los ejércitos, y la plomada será tendida sobre Jerusalem.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Clama aún, diciendo: Así dice Jehová de los ejércitos: Aun serán ensanchadas mis ciudades por la abundancia del bien; y aun consolará Jehová á Sión, y escogerá todavía á Jerusalem.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Después alcé mis ojos, y miré, y he aquí cuatro cuernos.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dije al ángel que hablaba conmigo: ¿Qué son éstos? Y respondióme: Estos son los cuernos que aventaron á Judá, á Israel, y á Jerusalem.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Mostróme luego Jehová cuatro carpinteros.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yo dije: ¿Qué vienen éstos á hacer? Y respondióme, diciendo: Estos son los cuernos que aventaron á Judá, tanto que ninguno alzó su cabeza; mas éstos han venido para hacerlos temblar, para derribar los cuernos de las gentes, que alzaron el cuerno sobre la tierra de Judá para aventarla.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ALCÉ después mis ojos, y miré y he aquí un varón que tenía en su mano un cordel de medir.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díjele: ¿A dónde vas? Y él me respondió: A medir á Jerusalem, para ver cuánta es su anchura, y cuánta su longitud.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he aquí, salía aquel ángel que hablaba conmigo, y otro ángel le salió al encuentro,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díjole: Corre, habla á este mozo, diciendo: Sin muros será habitada Jerusalem á causa de la multitud de los hombres, y de las bestias en medio de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Yo seré para ella, dice Jehová, muro de fuego en derredor, y seré por gloria en medio de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Eh, eh, huid de la tierra del aquilón, dice Jehová, pues por los cuatro vientos de los cielos os esparcí, dice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Oh Sión, la que moras con la hija de Babilonia, escápate.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así ha dicho Jehová de los ejércitos: Después de la gloria me enviará él á las gentes que os despojaron: porque el que os toca, toca á la niña de su ojo.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he aquí yo alzo mi mano sobre ellos, y serán despojo á sus siervos, y sabréis que Jehová de los ejércitos me envió.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Canta y alégrate, hija de Sión: porque he aquí vengo, y moraré en medio de tí, ha dicho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uniránse muchas gentes á Jehová en aquel día, y me serán por pueblo, y moraré en medio de ti; y entonces conocerás que Jehová de los ejércitos me ha enviado á ti.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Jehová poseerá á Judá su heredad en la tierra santa, y escogerá aún á Jerusalem.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Calle toda carne delante de Jehová; porque él se ha despertado de su santa morada.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MOSTRÓME á Josué, el gran sacerdote, el cual estaba delante del ángel de Jehová; y Satán estaba á su mano derecha para serle adversario.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dijo Jehová á Satán: Jehová te reprenda, oh Satán; Jehová, que ha escogido á Jerusalem, te reprenda. ¿No es éste tizón arrebatado del incendio?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Josué estaba vestido de vestimentas viles, y estaba delante del ángel.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habló el ángel, é intimó á los que estaban delante de sí, diciendo: Quitadle esas vestimentas viles. Y á él dijo: Mira que he hecho pasar tu pecado de ti, y te he hecho vestir de ropas de gala.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Después dijo: Pongan mitra limpia sobre su cabeza. Y pusieron una mitra limpia sobre su cabeza, y vistiéronle de ropas. Y el ángel de Jehová estaba en pie.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el ángel de Jehová protestó al mismo Josué,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Así dice Jehová de los ejércitos: Si anduvieres por mis caminos, y si guardares mi ordenanza, también tú gobernarás mi casa, también tú guardarás mis atrios, y entre estos que aquí están te daré plaza.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Escucha pues ahora, Josué gran sacerdote, tú, y tus amigos que se sientan delante de ti; porque son varones simbólicos: He aquí, yo traigo á mi siervo, el Pimpollo.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he aquí aquella piedra que puse delante de Josué; sobre esta única piedra hay siete ojos: he aquí, yo grabaré su escultura, dice Jehová de los ejércitos, y quitaré el pecado de la tierra en un día.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 aquel día, dice Jehová de los ejércitos, cada uno de vosotros llamará á su compañero debajo de la vid, y debajo de la higuera.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VOLVIÓ el ángel que hablaba conmigo, y despertóme como un hombre que es despertado de su sueño.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díjome: ¿Qué ves? Y respondí: He mirado, y he aquí un candelero todo de oro, con su vaso sobre su cabeza, y sus siete lámparas encima del candelero; y siete canales para las lámparas que están encima de él;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sobre él dos olivas, la una á la derecha del vaso, y la otra á su izquierda.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Proseguí, y hablé á aquel ángel que hablaba conmigo, diciendo: ¿Qué es esto, señor mío?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el ángel que hablaba conmigo respondió, y díjome: ¿No sabes qué es esto? Y dije: No, señor mío.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respondió y hablóme, diciendo: Esta es palabra de Jehová á Zorobabel, en que se dice: No con ejército, ni con fuerza, sino con mi espíritu, ha dicho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¿Quién eres tú, oh gran monte? Delante de Zorobabel serás reducido á llanura: él sacará la primera piedra con aclamaciones de Gracia, gracia á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fué palabra de Jehová á mí,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Las manos de Zorobabel echarán el fundamento á esta casa, y sus manos la acabarán; y conocerás que Jehová de los ejércitos me envió á vosotros.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los que menospreciaron el día de las pequeñeces se alegrarán, y verán la plomada en la mano de Zorobabel. Aquellas siete son los ojos de Jehová que recorren por toda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Hablé más, y díjele: ¿Qué significan estas dos olivas á la derecha del candelero, y á su izquierda?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Hablé aún de nuevo, y díjele: ¿Qué significan las dos ramas de olivas que por medio de dos tubos de oro vierten de sí aceite como oro?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respondióme, diciendo: ¿No sabes qué es esto? Y dije: Señor mío, 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él dijo: Estos dos hijos de aceite son los que están delante del Señor de toda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TORNÉME, y alcé mis ojos, y miré, y he aquí un rollo que volaba.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díjome: ¿Qué ves? Y respondí: Veo un rollo que vuela, de veinte codos de largo, y diez codos de ancho.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Díjome entonces: Esta es la maldición que sale sobre la haz de toda la tierra; porque todo aquel que hurta, (como está de la una parte del rollo) será destruído; y todo aquel que jura, (como está de la otra parte del rollo) será destruído.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la saqué, dice Jehová de los ejércitos, y vendrá á la casa del ladrón, y á la casa del que jura falsamente en mi nombre; y permanecerá en medio de su casa, y consumirála, con sus enmaderamientos y sus piedras.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salió aquel ángel que hablaba conmigo, y díjome: Alza ahora tus ojos, y mira qué es esto que sale.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dije: ¿Qué es? Y él dijo: Este es un epha que sale. Además dijo: Este es el ojo de ellos en toda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he aquí, traían un talento de plomo, y una mujer estaba asentada en medio de aquel epha.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él dijo: Esta es la Maldad; y echóla dentro del epha, y echó la masa de plomo en su boca.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Alcé luego mis ojos, y miré, y he aquí dos mujeres que salían, y traían viento en sus alas, y tenían alas como de cigüeña, y alzaron el epha entre la tierra y los cielos.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dije al ángel que hablaba conmigo: ¿A dónde llevan el epha?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él me respondió: Para que le sea edificada casa en tierra de Shinar: y será asentado y puesto allá sobre su asiento.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TORNÉME, y alcé mis ojos y miré, y he aquí cuatro carros que salían de entre dos montes; y aquellos montes eran de metal.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En el primer carro había caballos bermejos, y en el segundo carro caballos negros,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en el tercer carro caballos blancos, y en el cuarto carro caballos overos ruciorodados.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Respondí entonces, y dije al ángel que conmigo hablaba: Señor mío, ¿qué es esto?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el ángel me respondió, y díjome: Estos son los cuatro vientos de los cielos, que salen de donde están delante del Señor de toda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el que estaban los caballos negros, salieron hacia la tierra del aquilón; y los blancos salieron tras ellos; y lo overos salieron hacia la tierra del mediodía.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los rucios salieron, y se afanaron por ir á recorrer la tierra. Y dijo: Id, recorred la tierra. Y recorrieron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Luego me llamó, y hablóme diciendo: Mira, los que salieron hacia la tierra del aquilón hicieron reposar mi espíritu en la tierra del aquilón.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fué á mí palabra de Jehová,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Toma de los del cautiverio, de Heldai, y de Tobías, y de Jedaía, los cuales volvieron de Babilonia; y vendrás tú en aquel día, y entrarás en casa de Josías hijo de Sefanías;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Tomarás pues plata y oro, y harás coronas, y las pondrás en la cabeza del gran sacerdote Josué, hijo de Josadac;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le hablarás, diciendo: Así ha hablado Jehová de los ejércitos, diciendo: He aquí el varón cuyo nombre es Pimpollo, el cual germinará de su lugar, y edificará el templo de Jehová: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edificará el templo de Jehová, y él llevará gloria, y se sentará y dominará en su trono, y será sacerdote en su solio; y consejo de paz será entre ambos á 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Helem, y Tobías, y Jedaía, y Hen, hijo de Sefanías, tendrán coronas por memorial en el templo de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los que están lejos vendrán y edificarán en el templo de Jehová, y conoceréis que Jehová de los ejércitos me ha enviado á vosotros. Y será esto, si oyereis obedientes la voz de Jehová vuestro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en el año cuarto del rey Darío, que fué palabra de Jehová á Zacarías á los cuatro del mes noveno, que es Chisleu;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Cuando fué enviado á la casa de Dios, Saraser, con Regem-melech y sus hombres, á implorar el favor de Jehová,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á hablar á los sacerdotes que estaban en la casa de Jehová de los ejércitos, y á los profetas, diciendo: ¿Lloraremos en el mes quinto? ¿haremos abstinencia como hemos hecho ya algunos años?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Fué pues á mí palabra de Jehová de los ejércitos,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Habla á todo el pueblo del país, y á los sacerdotes, diciendo: Cuando ayunasteis y llorasteis en el quinto y en el séptimo mes estos setenta años, ¿habéis ayunado para mí?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cuando coméis y bebéis, ¿no coméis y bebéis para vosotros?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¿No son estas las palabras que publicó Jehová por mano de los profetas primeros, cuando Jerusalem estaba habitada y quieta, y sus ciudades en sus alrededores, y el mediodía y la campiña se habitaban?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fué palabra de Jehová á Zacarías,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Así habló Jehová de los ejércitos, diciendo: Juzgad juicio verdadero, y haced misericordia y piedad cada cual con su hermano: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No agraviéis á la viuda, ni al huérfano, ni al extranjero, ni al pobre; ni ninguno piense mal en su corazón contra su hermano.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Empero no quisieron escuchar, antes dieron hombro rebelado, y agravaron sus oídos para no oir: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pusieron su corazón como diamante, para no oir la ley ni las palabras que Jehová de los ejércitos enviaba por su espíritu, por mano de los profetas primeros: fué, por tanto, hecho grande castigo por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aconteció que como él clamó, y no escucharon, así ellos clamaron, y yo no escuché, dice Jehová de los ejércitos;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Antes los esparcí con torbellino por todas las gentes que ellos no conocían, y la tierra fué desolada tras de ellos, sin quedar quien fuese ni viniese; pues tornaron en asolamiento el país deseable.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FUÉ á mí palabra de Jehová de los ejércitos,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Así ha dicho Jehová de los ejércitos: Yo he celado á Sión con grande celo, y con grande ira la celé.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Así dice Jehová: Yo he restituído á Sión, y moraré en medio de Jerusalem: y Jerusalem se llamará Ciudad de Verdad, y el monte de Jehová de los ejércitos, Monte de Santidad.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Así ha dicho Jehová de los ejércitos: Aun han de morar viejos y viejas en las plazas de Jerusalem, y cada cual con bordón en su mano por la multitud de los días.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las calles de la ciudad serán llenas de muchachos y muchachas, que jugarán en las calles.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Así dice Jehová de los ejércitos: Si esto parecerá dificultoso á los ojos del resto de este pueblo en aquellos días, ¿también será dificultoso delante de mis ojos?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Así ha dicho Jehová de los ejércitos: He aquí, yo salvo mi pueblo de la tierra del oriente, y de la tierra donde se pone el sol;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traerélos, y habitarán en medio de Jerusalem; y me serán por pueblo, y yo seré á ellos por Dios con verdad y con justicia.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Así ha dicho Jehová de los ejércitos: Esfuércense vuestras manos, de vosotros los que oís en estos días estas palabras de la boca de los profetas, desde el día que se echó el cimiento á la casa de Jehová de los ejércitos, para edificar el templo.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antes de estos días no ha habido paga de hombre, ni paga de bestia, ni hubo paz alguna para entrante ni para saliente, á causa del enemigo: y yo dejé todos los hombres, cada cual contra su compañero.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Mas ahora no lo haré con el resto de este pueblo como en aquellos días pasados, dice Jehová de los ejércitos.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habrá simiente de paz; la vid dará su fruto, y dará su producto la tierra, y los cielos darán su rocío; y haré que el resto de este pueblo posea todo esto.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será que como fuisteis maldición entre las gentes, oh casa de Judá y casa de Israel, así os salvaré, y seréis bendición. No temáis, mas esfuércense vuestras manos.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Porque así ha dicho Jehová de los ejércitos: Como pensé haceros mal cuando vuestros padres me provocaron á ira, dice Jehová de los ejércitos, y no me arrepentí;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Así tornando he pensado de hacer bien á Jerusalem y á la casa de Judá en estos días: no temáis.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Estas son las cosas que habéis de hacer: Hablad verdad cada cual con su prójimo; juzgad en vuestras puertas verdad y juicio de paz: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ninguno de vosotros piense mal en su corazón contra su prójimo, ni améis juramento falso: porque todas estas son cosas que aborrezco, dice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fué á mí palabra de Jehová de los ejércitos, diciendo: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Así ha dicho Jehová de los ejércitos: El ayuno del cuarto mes, y el ayuno del quinto, y el ayuno del séptimo, y el ayuno del décimo, se tornarán á la casa de Judá en gozo y alegría, y en festivas solemnidades. Amad pues verdad y paz.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Así ha dicho Jehová de los ejércitos: Aun vendrán pueblos, y moradores de muchas ciudades;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vendrán los moradores de la una á la otra, y dirán: Vamos á implorar el favor de Jehová, y á buscar á Jehová de los ejércitos. Yo también iré.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vendrán muchos pueblos y fuertes naciones á buscar á Jehová de los ejércitos en Jerusalem, y á implorar el favor de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Así ha dicho Jehová de los ejércitos: En aquellos días acontecerá que diez hombres de todas las lenguas de las gentes, trabarán de la falda de un Judío, diciendo: Iremos con vosotros, porque hemos oído que Dios está con vosotros.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CARGA de la palabra de Jehová contra tierra de Hadrach, y de Damasco su reposo: porque á Jehová están vueltos los ojos de los hombres, y de todas las tribus de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también Hamath tendrá término en ella; Tiro y Sidón, aunque muy sabia sea.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Bien que Tiro se edificó fortaleza, y amontonó plata como polvo, y oro como lodo de las calles,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He aquí, el Señor la empobrecerá, y herirá en la mar su fortaleza, y ella será consumida de fuego.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Ascalón verá, y temerá; Gaza también, y se dolerá en gran manera: asimismo Ecrón, porque su esperanza será confundida; y de Gaza perecerá el rey, y Ascalón no será habitada.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habitará en Asdod un extranjero, y yo talaré la soberbia de los Palestinos;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quitaré sus sangres de su boca, y sus abominaciones de sus dientes, y quedarán ellos también para nuestro Dios, y serán como capitanes en Judá, y Ecrón como el Jebuseo.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seré real de ejército á mi casa, á causa del que va y del que viene: y no pasará más sobre ellos angustiador; porque ahora miré con mis ojos.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Alégrate mucho, hija de Sión; da voces de júbilo, hija de Jerusalem: he aquí, tu rey vendrá á ti, justo y salvador, humilde, y cabalgando sobre un asno, así sobre un pollino hijo de asna.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de Ephraim destruiré los carros, y los caballos de Jerusalem; y los arcos de guerra serán quebrados: y hablará paz á las gentes; y su señorío será de mar á mar, y desde el río hasta los fines de la tierra.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tú también por la sangre de tu pacto serás salva; yo he sacado tus presos del aljibe en que no hay agua.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Tornaos á la fortaleza, oh presos de esperanza: hoy también os anuncio que os daré doblado.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Porque entesado he para mí á Judá como arco, henchí á Ephraim; y despertaré tus hijos, oh Sión, contra tus hijos, oh Grecia, y te pondré como espada de valiente.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Jehová será visto sobre ellos, y su dardo saldrá como relámpago: y el Señor Jehová tocará trompeta, é irá como torbellinos del austro.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Jehová de los ejércitos los amparará, y ellos devorarán, y sujetarán á las piedras de la honda, y beberán, y harán estrépito como tomados del vino; y se llenarán como cuenco, ó como los lados del altar.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los salvará en aquel día Jehová su Dios como á rebaño de su pueblo: porque serán engrandecidos en su tierra como piedras de corona.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¡cuánta es su bondad, y cuánta su hermosura! El trigo alegrará á los mancebos, y el vino á las doncellas.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PEDID á Jehová lluvia en la sazón tardía: Jehová hará relámpagos, y os dará lluvia abundante, y hierba en el campo á cada uno.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las imágenes han hablado vanidad, y los adivinos han visto mentira, y han hablado sueños vanos, en vano consuelan: por lo cual se fueron ellos como ovejas, fueron humillados porque no tuvieron pastor.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Contra los pastores se ha encendido mi enojo, y castigaré los machos de cabrío: mas Jehová de los ejércitos visitará su rebaño, la casa de Judá, y tornarálos como su caballo de honor en la guerra.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De él saldrá el ángulo, de él la clavija, de él el arco de la guerra, de él también todo apremiador.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serán como valientes, que en la batalla pisan al enemigo en el lodo de las calles; y pelearán, porque Jehová será con ellos; y los que cabalgan en caballos serán avergonzados.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yo fortificaré la casa de Judá, y guardaré la casa de José; y harélos volver, porque de ellos tendré piedad; y serán como si no los hubiera desechado; porque yo soy Jehová su Dios, que los oiré.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será Ephraim como valiente, y alegraráse su corazón como de vino: sus hijos también verán y se alegrarán; su corazón se gozará en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Yo les silbaré y los juntaré, porque los he redimido; y serán multiplicados como fueron multiplicados.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Bien que los sembraré entre los pueblos, aun en lejanos países se acordarán de mí; y vivirán con sus hijos, y tornarán.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yo los tornaré de la tierra de Egipto, y los recogeré de la Asiria; y traerélos á la tierra de Galaad y del Líbano, y no les bastará.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la tribulación pasará por la mar, y en la mar herirá las ondas, y se secarán todas las honduras del río: y la soberbia del Assur será derribada, y se perderá el cetro de Egipto.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yo los fortificaré en Jehová, y caminarán en su nombre, dice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OH Líbano, abre tus puertas, y queme fuego tus cedros.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Aulla, oh haya, porque el cedro cayó, porque los magníficos son talados. Aullad, alcornoques de Basán, porque el fuerte monte es derribado.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Voz de aullido de pastores, porque su magnificencia es asolada; estruendo de bramidos de cachorros de leones, porque la soberbia del Jordán es destruída.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Así ha dicho Jehová mi Dios: Apacienta las ovejas de la matanza;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A las cuales mataban sus compradores, y no se tenían por culpables; y el que las vendía, decía: Bendito sea Jehová, que he enriquecido; ni sus pastores tenían piedad de ellas.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 tanto, no más tendré piedad de los moradores de la tierra, dice Jehová: porque he aquí, yo entregaré los hombres, cada cual en mano de su compañero, y en mano de su rey; y quebrantarán la tierra, y yo no libraré de sus manos.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Apacenté pues las ovejas de la matanza, es á saber, los pobres del rebaño. Y me tomé dos cayados; al uno puse por nombre Suavidad, y al otro Ataduras; y apacenté las ovejas.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 hice matar tres pastores en un mes, y mi alma se angustió por ellos, y también el alma de ellos me aborreció á mí.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dije: No os apacentaré; la que muriere, muera; y la que se perdiere, se pierda; y las que quedaren, que cada una coma la carne de su compañera.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Tomé luego mi cayado Suavidad, y quebrélo, para deshacer mi pacto que concerté con todos los pueblos.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fué deshecho en ese día, y así conocieron los pobres del rebaño que miran á mí, que era palabra de Jehová.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díjeles: Si os parece bien, dadme mi salario; y si no, dejadlo. Y pesaron para mi salario treinta piezas de plata.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díjome Jehová: Echalo al tesorero, hermoso precio con que me han apreciado. Y tomé las treinta piezas de plata, y echélas en la casa de Jehová al tesorero.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Quebré luego el otro mi cayado Ataduras, para romper la hermandad entre Judá é Israel.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díjome Jehová: Toma aún el hato de un pastor insensato;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he aquí, yo levanto pastor en la tierra, que no visitará las perdidas, no buscará la pequeña, no curará la perniquebrada, ni llevará la cansada á cuestas; sino que se comerá la carne de la gruesa, y romperá sus uñas.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Mal haya el pastor de nada, que deja el ganado. Espada sobre su brazo, y sobre su ojo derecho: del todo se secará su brazo, y enteramente será su ojo derecho oscurecido.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CARGA de la palabra de Jehová acerca de Israel. Jehová, que extiende los cielos, y funda la tierra, y forma el espíritu del hombre dentro de él, ha dicho: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He aquí, yo pongo á Jerusalem por vaso de temblor á todos los pueblos de alrededor cuando estén en el sitio contra Judá y contra Jerusalem.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será en aquel día, que yo pondré á Jerusalem por piedra pesada á todos los pueblos: todos los que se la cargaren, serán despedazados, bien que todas las gentes de la tierra se juntarán contra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En aquel día, dice Jehová, heriré con aturdimiento á todo caballo, y con locura al que en él sube; mas sobre la casa de Judá abriré mis ojos, y á todo caballo de los pueblos heriré con ceguera.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los capitanes de Judá dirán en su corazón: Mi fuerza son los moradores de Jerusalem en Jehová de los ejércitos su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 aquel día pondré los capitanes de Judá como un brasero de fuego en leña, y como una hacha de fuego en gavillas; y consumirán á diestra y á siniestra todos los pueblos alrededor: y Jerusalem será otra vez habitada en su lugar, en Jerusalem.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librará Jehová las tiendas de Judá primero, porque la gloria de la casa de David y del morador de Jerusalem no se engrandezca sobre Judá.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 aquel día Jehová defenderá al morador de Jerusalem: y el que entre ellos fuere flaco, en aquel tiempo será como David; y la casa de David como ángeles, como el ángel de Jehová delante de ellos.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será que en aquel día yo procuraré quebrantar todas las gentes que vinieren contra Jerusalem.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derramaré sobre la casa de David, y sobre los moradores de Jerusalem, espíritu de gracia y de oración; y mirarán á mí, á quien traspasaron, y harán llanto sobre él, como llanto sobre unigénito, afligiéndose sobre él como quien se aflige sobre primogénito.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En aquel día habrá gran llanto en Jerusalem, como el llanto de Adadrimón en el valle de Megiddo.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la tierra lamentará, cada linaje de por sí; el linaje de la casa de David por sí, y sus mujeres por sí; el linaje de la casa de Nathán por sí, y sus mujeres por sí;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El linaje de la casa de Leví por sí, y sus mujeres por sí; el linaje de Simei por sí, y sus mujeres por sí;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Todos los otros linajes, los linajes por sí, y sus mujeres por sí.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aquel tiempo habrá manantial abierto para la casa de David y para los moradores de Jerusalem, para el pecado y la inmundicia.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será en aquel día, dice Jehová de los ejércitos, que talaré de la tierra los nombres de las imágenes, y nunca más vendrán en memoria: y también haré talar de la tierra los profetas, y espíritu de inmundicia.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será que cuando alguno más profetizare, diránle su padre y su madre que lo engendraron: No vivirás, porque has hablado mentira en el nombre de Jehová: y su padre y su madre que lo engendraron, le alancearán cuando profetizare.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será en aquel tiempo, que todos los profetas se avergonzarán de su visión cuando profetizaren; ni nunca más se vestirán de manto velloso para mentir.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dirá: No soy profeta; labrador soy de la tierra: porque esto aprendí del hombre desde mi juventud.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le preguntarán: ¿Qué heridas son éstas en tus manos? Y él responderá: Con ellas fuí herido en casa de mis amigos.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Levántate, oh espada, sobre el pastor, y sobre el hombre compañero mío, dice Jehová de los ejércitos. Hiere al pastor, y se derramarán las ovejas: mas tornaré mi mano sobre los chiquitos.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acontecerá en toda la tierra, dice Jehová, que las dos partes serán taladas en ella, y se perderán; mas la tercera quedará en ella.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meteré en el fuego la tercera parte, y los fundiré como se funde la plata, y probarélos como se prueba el oro. El invocará mi nombre, y yo le oiré, y diré: Pueblo mío; y él dirá: Jehová es mi Dios.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Zechariah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HE aquí, el día de Jehová viene, y tus despojos serán repartidos en medio de ti.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yo reuniré todas las gentes en batalla contra Jerusalem; y la ciudad será tomada, y saqueadas serán las casas, y forzadas las mujeres: y la mitad de la ciudad irá en cautiverio, mas el resto del pueblo no será talado de la ciudad.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Después saldrá Jehová, y peleará con aquellas gentes, como peleó el día de la batalla.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afirmaránse sus pies en aquel día sobre el monte de las Olivas, que está en frente de Jerusalem á la parte de oriente: y el monte de las Olivas, se partirá por medio de sí hacia el oriente y hacia el occidente, haciendo un muy grande valle; y la mitad del monte se apartará hacia el norte, y la otra mitad hacia el mediodía.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huiréis al valle de los montes; porque el valle de los montes llegará hasta Hasal; y huiréis de la manera que huisteis por causa del terremoto en los días de Uzzías, rey de Judá: y vendrá Jehová mi Dios, y con él todos los santos.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acontecerá que en ese día no habrá luz clara, ni oscura.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será un día, el cual es conocido de Jehová, que ni será día ni noche; mas acontecerá que al tiempo de la tarde habrá luz.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Acontecerá también en aquel día, que saldrán de Jerusalem aguas vivas; la mitad de ellas hacia la mar oriental, y la otra mitad hacia la mar occidental, en verano y en invierno.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Jehová será rey sobre toda la tierra. En aquel día Jehová será uno, y uno su nombre.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toda la tierra se tornará como llanura desde Gabaa hasta Rimmón al mediodía de Jerusalem: y ésta será enaltecida, y habitarse ha en su lugar desde la puerta de Benjamín hasta el lugar de la puerta primera, hasta la puerta de los rincones; y desde la torre de Hananeel hasta los lagares del rey.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morarán en ella, y nunca más será anatema; sino que será Jerusalem habitada confiadamente.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esta será la plaga con que herirá Jehová á todos los pueblos que pelearon contra Jerusalem: la carne de ellos se disolverá estando ellos sobre sus pies, y se consumirán sus ojos en sus cuencas, y su lengua se les deshará en su boca.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acontecerá en aquel día que habrá en ellos gran quebrantamiento de Jehová; porque trabará cada uno de la mano de su compañero, y su mano echará contra la mano de su compañero.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Judá también peleará en Jerusalem. Y serán reunidas las riquezas de todas las gentes de alrededor: oro, y plata, y ropas de vestir, en grande abundancia.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tal como esto será la plaga de los caballos, de los mulos, de los camellos, de los asnos, y de todas las bestias que estuvieren en aquellos campamentos.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todos los que quedaren de las gentes que vinieron contra Jerusalem, subirán de año en año á adorar al Rey, Jehová de los ejércitos, y á celebrar la fiesta de las Cabañas.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acontecerá, que los de las familias de la tierra que no subieren á Jerusalem á adorar al Rey, Jehová de los ejércitos, no vendrá sobre ellos lluvia.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si la familia de Egipto no subiere, y no viniere, sobre ellos no habrá lluvia; vendrá la plaga con que Jehová herirá las gentes que no subieren á celebrar la fiesta de las Cabañas.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Esta será la pena del pecado de Egipto, y del pecado de todas las gentes que no subieren á celebrar la fiesta de las Cabañas.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En aquel tiempo estará sobre las campanillas de los caballos: SANTIDAD Á JEHOVÁ; y las ollas en la casa de Jehová serán como los tazones delante del altar.</w:t>
      </w:r>
      <w:r>
        <w:rPr>
          <w:lang w:val="es_ES" w:bidi="es_ES"/>
        </w:rPr>
      </w:r>
      <w:r>
        <w:rPr>
          <w:lang w:val="es_ES" w:bidi="es_ES"/>
        </w:rPr>
      </w:r>
    </w:p>
    <w:p>
      <w:pPr/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será toda olla en Jerusalem y en Judá santidad á Jehová de los ejércitos: y todos los que sacrificaren, vendrán y tomarán de ellas, y cocerán en ellas: y no habrá más Cananeo alguno en la casa de Jehová de los ejércitos en aquel tiempo.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