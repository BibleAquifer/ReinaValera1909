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Resource: Reina Valera 1909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Reina Valera 1909</w:t>
      </w:r>
      <w:r>
        <w:rPr>
          <w:lang w:val="es_ES" w:bidi="es_ES"/>
        </w:rPr>
        <w:t xml:space="preserve"> © 1909 </w:t>
      </w:r>
      <w:hyperlink r:id="rId13">
        <w:r>
          <w:rPr>
            <w:lang w:val="es_ES" w:bidi="es_ES"/>
          </w:rPr>
          <w:rPr>
            <w:color w:val="0000EE"/>
            <w:u w:val="single"/>
          </w:rPr>
          <w:t>Public Domain</w:t>
        </w:r>
      </w:hyperlink>
      <w:r>
        <w:rPr>
          <w:lang w:val="es_ES" w:bidi="es_ES"/>
        </w:rPr>
        <w:t xml:space="preserve">, licensed under a </w:t>
      </w:r>
      <w:hyperlink r:id="rId13">
        <w:r>
          <w:rPr>
            <w:lang w:val="es_ES" w:bidi="es_ES"/>
          </w:rPr>
          <w:rPr>
            <w:color w:val="0000EE"/>
            <w:u w:val="single"/>
          </w:rPr>
          <w:t>Public Domain CC0</w:t>
        </w:r>
      </w:hyperlink>
      <w:r>
        <w:rPr>
          <w:lang w:val="es_ES" w:bidi="es_ES"/>
        </w:rPr>
        <w:t>.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Reina Valera 1909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</w:pPr>
      <w:r>
        <w:rPr>
          <w:lang w:val="es_ES" w:bidi="es_ES"/>
        </w:rPr>
        <w:t>Abdías 1:1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VISIÓN de Abdías. El Señor Jehová ha dicho así cuanto á Edom: Oído hemos el pregón de Jehová, y mensajero es enviado á las gentes. Levantaos, y levantémonos contra ella en batalla.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He aquí, pequeño te he hecho entre las gentes; abatido eres tú en gran manera.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La soberbia de tu corazón te ha engañado, tú que moras en las hendiduras de las peñas, en tu altísima morada; que dices en tu corazón: ¿Quién me derribará á tierra?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Si te encaramares como águila, y si entre las estrellas pusieres tu nido, de ahí te derribaré, dice Jehová.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Si ladrones vinieran á ti, ó robadores de noche (¡cómo has sido destruído!) ¿no hurtaran lo que les bastase? Pues si entraran á ti vendimiadores, aun dejaran algún rebusco.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¡Cómo fueron escudriñadas las cosas de Esaú! sus cosas escondidas fueron buscadas.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Hasta el término te hicieron llegar todos tus aliados; te han engañado tus pacíficos, prevalecieron contra ti; los que comían tu pan, pusieron el lazo debajo de ti: no hay en él entendimiento.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¿No haré que perezcan en aquel día, dice Jehová, los sabios de Edom, y la prudencia del monte de Esaú?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Y tus valientes, oh Temán, serán quebrantados; porque todo hombre será talado del monte de Esaú por el estrago.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Por la injuria de tu hermano Jacob te cubrirá vergüenza, y serás talado para siempre.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El día que estando tú delante, llevaban extraños cautivo su ejército, y los extraños entraban por sus puertas, y echaban suertes sobre Jerusalem, tú también eras como uno de ellos.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Pues no debiste tú estar mirando en el día de tu hermano, el día en que fué extrañado: no te habías de haber alegrado de los hijos de Judá en el día que se perdieron, ni habías de ensanchar tu boca en el día de la angustia: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No habías de haber entrado por la puerta de mi pueblo en el día de su quebrantamiento; no, no habías tú de haber mirado su mal el día de su quebranto, ni haber echado mano á sus bienes el día de su calamidad.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Tampoco habías de haberte parado en las encrucijadas, para matar los que de ellos escapasen; ni habías tú de haber entregado los que quedaban en el día de angustia.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Porque cercano está el día de Jehová sobre todas las gentes: como tú hiciste se hará contigo: tu galardón volverá sobre tu cabeza.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De la manera que vosotros bebisteis en mi santo monte, beberán todas las gentes de continuo; beberán, y engullirán, y serán como si no hubieran sido.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Mas en el monte de Sión habrá salvamento, y será santidad, y la casa de Jacob, poseerá sus posesiones.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Y la casa de Jacob será fuego, y la casa de José será llama, y la casa de Esaú estopa, y los quemarán, y los consumirán; ni aun reliquia quedará en la casa de Esaú, porque Jehová lo habló.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Y los del mediodía poseerán el monte de Esaú, y los llanos de los Palestinos; poseerán también los campos de Ephraim, y los campos de Samaria; y Benjamín á Galaad.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20</w:t>
      </w:r>
      <w:r>
        <w:rPr>
          <w:lang w:val="es_ES" w:bidi="es_ES"/>
        </w:rPr>
        <w:t xml:space="preserve"> Y los cautivos de aqueste ejército de los hijos de Israel poseerán lo de los Cananeos hasta Sarepta; y los cautivos de Jerusalem, que están en Sepharad, poseerán las ciudades del mediodía.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21</w:t>
      </w:r>
      <w:r>
        <w:rPr>
          <w:lang w:val="es_ES" w:bidi="es_ES"/>
        </w:rPr>
        <w:t xml:space="preserve"> Y vendrán salvadores al monte de Sión para juzgar al monte de Esaú; y el reino será de Jehová.</w:t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_E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public-domain/cc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