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Reina Valera 1909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Reina Valera 1909</w:t>
      </w:r>
      <w:r>
        <w:rPr>
          <w:lang w:val="es_ES" w:bidi="es_ES"/>
        </w:rPr>
        <w:t xml:space="preserve"> (Spanish) is based on: </w:t>
      </w:r>
      <w:r>
        <w:rPr>
          <w:lang w:val="es_ES" w:bidi="es_ES"/>
        </w:rPr>
        <w:t>Reina Valera 1909</w:t>
      </w:r>
      <w:r>
        <w:rPr>
          <w:lang w:val="es_ES" w:bidi="es_ES"/>
        </w:rPr>
        <w:t xml:space="preserve">,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</w:t>
        </w:r>
      </w:hyperlink>
      <w:r>
        <w:rPr>
          <w:lang w:val="es_ES" w:bidi="es_ES"/>
        </w:rPr>
        <w:t xml:space="preserve">, None, which is licensed under a </w:t>
      </w:r>
      <w:hyperlink r:id="rId14">
        <w:r>
          <w:rPr>
            <w:lang w:val="es_ES" w:bidi="es_ES"/>
          </w:rPr>
          <w:rPr>
            <w:color w:val="0000EE"/>
            <w:u w:val="single"/>
          </w:rPr>
          <w:t>Public Domain CC0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This PDF version is provided under the same license.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Reina Valera 1909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2 Thessalonians 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PABLO, y Silvano, y Timoteo, á la iglesia de los Tesalonicenses que es en Dios nuestro Padre y en el Señor Jesucristo: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Gracia y paz á vosotros de Dios nuestro Padre y del Señor Jesucristo.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Debemos siempre dar gracias á Dios de vosotros, hermanos, como es digno, por cuanto vuestra fe va creciendo, y la caridad de cada uno de todos vosotros abunda entre vosotros;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Tanto, que nosotros mismos nos gloriamos de vosotros en las iglesias de Dios, de vuestra paciencia y fe en todas vuestras persecuciones y tribulaciones que sufrís: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Una demostración del justo juicio de Dios, para que seáis tenidos por dignos del reino de Dios, por el cual asimismo padecéis.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Porque es justo para con Dios pagar con tribulación á los que os atribulan.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á vosotros, que sois atribulados, dar reposo con nosotros, cuando se manifestará el Señor Jesús del cielo con los ángeles de su potencia,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En llama de fuego, para dar el pago á los que no conocieron á Dios, ni obedecen al evangelio de nuestro Señor Jesucristo;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Los cuales serán castigados de eterna perdición por la presencia del Señor, y por la gloria de su potencia,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Cuando viniere para ser glorificado en sus santos, y á hacerse admirable en aquel día en todos los que creyeron: (por cuanto nuestro testimonio ha sido creído entre vosotros.)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 lo cual, asimismo oramos siempre por vosotros, que nuestro Dios os tenga por dignos de su vocación, é hincha de bondad todo buen intento, y toda obra de fe con potencia,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Para que el nombre de nuestro Señor Jesucristo sea glorificado en vosotros, y vosotros en él, por la gracia de nuestro Dios y del Señor Jesucristo.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2 Thessalonians 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EMPERO os rogamos, hermanos, cuanto á la venida de nuestro Señor Jesucristo, y nuestro recogimiento á él,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Que no os mováis fácilmente de vuestro sentimiento, ni os conturbéis ni por espíritu, ni por palabra, ni por carta como nuestra, como que el día del Señor esté cerca.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No os engañe nadie en ninguna manera; porque no vendrá sin que venga antes la apostasía, y se manifieste el hombre de pecado, el hijo de perdición,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Oponiéndose, y levantándose contra todo lo que se llama Dios, ó que se adora; tanto que se asiente en el templo de Dios como Dios, haciéndose parecer Dios.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¿No os acordáis que cuando estaba todavía con vosotros, os decía esto?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ahora vosotros sabéis lo que impide, para que á su tiempo se manifieste.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Porque ya está obrando el misterio de iniquidad: solamente espera hasta que sea quitado de en medio el que ahora impide;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entonces será manifestado aquel inicuo, al cual el Señor matará con el espíritu de su boca, y destruirá con el resplandor de su venida;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A aquel inicuo, cuyo advenimiento es según operación de Satanás, con grande potencia, y señales, y milagros mentirosos,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con todo engaño de iniquidad en los que perecen; por cuanto no recibieron el amor de la verdad para ser salvos.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 tanto, pues, les envía Dios operación de error, para que crean á la mentira;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Para que sean condenados todos los que no creyeron á la verdad, antes consintieron á la iniquidad.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Mas nosotros debemos dar siempre gracias á Dios por vosotros, hermanos amados del Señor, de que Dios os haya escogido desde el principio para salud, por la santificación del Espíritu y fe de la verdad: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A lo cual os llamó por nuestro evangelio, para alcanzar la gloria de nuestro Señor Jesucristo.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Así que, hermanos, estad firmes, y retened la doctrina que habéis aprendido, sea por palabra, ó por carta nuestra.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el mismo Señor nuestro Jesucristo, y Dios y Padre nuestro, el cual nos amó, y nos dió consolación eterna, y buena esperanza por gracia,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Consuele vuestros corazones, y os confirme en toda buena palabra y obra.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2 Thessalonians 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RESTA, hermanos, que oréis por nosotros, que la palabra del Señor corra y sea glorificada así como entre vosotros: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que seamos librados de hombres importunos y malos; porque no es de todos la fe.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Mas fiel es el Señor, que os confirmará y guardará del mal.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tenemos confianza de vosotros en el Señor, que hacéis y haréis lo que os hemos mandado.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el Señor enderece vuestros corazones en el amor de Dios, y en la paciencia de Cristo.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Empero os denunciamos, hermanos, en el nombre de nuestro Señor Jesucristo, que os apartéis de todo hermano que anduviere fuera de orden, y no conforme á la doctrina que recibieron de nosotros: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Porque vosotros mismos sabéis de qué manera debéis imitarnos: porque no anduvimos desordenadamente entre vosotros,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Ni comimos el pan de ninguno de balde; antes, obrando con trabajo y fatiga de noche y de día, por no ser gravosos á ninguno de vosotros;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No porque no tuviésemos potestad, sino por daros en nosotros un dechado, para que nos imitaseis.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Porque aun estando con vosotros, os denunciábamos esto: Que si alguno no quisiere trabajar, tampoco coma.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Porque oímos que andan algunos entre vosotros fuera de orden, no trabajando en nada, sino ocupados en curiosear.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á los tales requerimos y rogamos por nuestro Señor Jesucristo, que, trabajando con reposo, coman su pan.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vosotros, hermanos, no os canséis de hacer bien.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si alguno no obedeciere á nuestra palabra por carta, notad al tal, y no os juntéis con él, para que se avergüence.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Mas no lo tengáis como á enemigo, sino amonestadle como á hermano.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el mismo Señor de paz os dé siempre paz en toda manera. El Señor sea con todos vosotros.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Salud de mi mano, Pablo, que es mi signo en toda carta mía: así escribo.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La gracia de nuestro Señor Jesucristo sea con todos vosotros. Amén. La segunda Epístola á los Tesalonicenses fué escrita de Atenas.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