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Cantares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CANCIÓN de canciones, la cual es de Salomón.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¡Oh si él me besara con ósculos de su boca! porque mejores son tus amores que el vino.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el olor de tus suaves ungüentos, (ungüento derramado es tu nombre,) por eso las doncellas te amaron.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Llévame en pos de ti, correremos. Metióme el rey en sus cámaras: nos gozaremos y alegraremos en ti; acordarémonos de tus amores más que del vino: los rectos te 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Morena soy, oh hijas de Jerusalem, mas codiciable; como las cabañas de Cedar, como las tiendas de Salomón.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miréis en que soy morena, porque el sol me miró. Los hijos de mi madre se airaron contra mí, hiciéronme guarda de viñas; y mi viña, que era mía, no guardé.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Hazme saber, ó tú á quien ama mi alma, dónde repastas, dónde haces tener majada al medio día: porque, ¿por qué había yo de estar como vagueando tras los rebaños de tus compañeros?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 tú no lo sabes, oh hermosa entre las mujeres, sal, yéndote por las huellas del rebaño, y apacienta tus cabritas junto á las cabañas de los pastores.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 yegua de los carros de Faraón te he comparado, amiga mía.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Hermosas son tus mejillas entre los pendientes, tu cuello entre los collares.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Zarcillos de oro te haremos, con clavos de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Mientras que el rey estaba en su reclinatorio, mi nardo dió su olor.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Mi amado es para mí un manojito de mirra, que reposa entre mis pechos.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Racimo de copher en las viñas de Engadi es para mí mi amado.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He aquí que tú eres hermosa, amiga mía; he aquí que eres bella: tus ojos de paloma.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He aquí que tú eres hermoso, amado mío, y suave: nuestro lecho también florido.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Las vigas de nuestra casa son de cedro, y de ciprés los artesonados.</w:t>
      </w:r>
    </w:p>
    <w:p>
      <w:pPr>
        <w:pStyle w:val="Heading2"/>
      </w:pPr>
      <w:r>
        <w:rPr>
          <w:lang w:val="es_ES" w:bidi="es_ES"/>
        </w:rPr>
        <w:t>Cantares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 soy la rosa de Sarón, y el lirio de los valles.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el lirio entre las espinas, así es mi amiga entre las doncellas.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Como el manzano entre los árboles silvestres, así es mi amado entre los mancebos: bajo la sombra del deseado me senté, y su fruto fué dulce á mi paladar.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Llevóme á la cámara del vino, y su bandera sobre mí fué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Sustentadme con frascos, corroboradme con manzanas; porque estoy enferma de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Su izquierda esté debajo de mi cabeza, y su derecha me abrace.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Yo os conjuro, oh doncellas de Jerusalem, por las gamas y por las ciervas del campo, que no despertéis ni hagáis velar al amor, hasta que quiera.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¡La voz de mi amado! He aquí él viene saltando sobre los montes, brincando sobre los collados.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Mi amado es semejante al gamo, ó al cabrito de los ciervos. Helo aquí, está tras nuestra pared, mirando por las ventanas, mostrándose por las rejas.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amado habló, y me dijo: Levántate, oh amiga mía, hermosa mía, y vente.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he aquí ha pasado el invierno, hase mudado, la lluvia se fué;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Hanse mostrado las flores en la tierra, el tiempo de la canción es venido, y en nuestro país se ha oído la voz de la tórtola;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higuera ha echado sus higos, y las vides en cierne dieron olor: levántate, oh amiga mía, hermosa mía, y vente.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Paloma mía, que estás en los agujeros de la peña, en lo escondido de escarpados parajes, muéstrame tu rostro, hazme oir tu voz; porque dulce es la voz tuya, y hermoso tu aspecto.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Cazadnos las zorras, las zorras pequeñas, que echan á perder las viñas; pues que nuestras viñas están en cierne.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Mi amado es mío, y yo suya; él apacienta entre lirios.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Hasta que apunte el día, y huyan las sombras, tórnate, amado mío; sé semejante al gamo, ó al cabrito de los ciervos, sobre los montes de Bether.</w:t>
      </w:r>
    </w:p>
    <w:p>
      <w:pPr>
        <w:pStyle w:val="Heading2"/>
      </w:pPr>
      <w:r>
        <w:rPr>
          <w:lang w:val="es_ES" w:bidi="es_ES"/>
        </w:rPr>
        <w:t>Cantares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POR las noches busqué en mi lecho al que ama mi alma: busquélo, y no lo hallé.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Levantaréme ahora, y rodearé por la ciudad; por las calles y por las plazas buscaré al que ama mi alma: busquélo, y no lo hallé.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Halláronme los guardas que rondan la ciudad, y díjeles: ¿Habéis visto al que ama mi alma?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Pasando de ellos un poco, hallé luego al que mi alma ama: trabé de él, y no lo dejé, hasta que lo metí en casa de mi madre, y en la cámara de la que me engendró.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os conjuro, oh doncellas de Jerusalem, por las gamas y por las ciervas del campo, que no despertéis ni hagáis velar al amor, hasta que quiera.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¿Quién es ésta que sube del desierto como columnita de humo, sahumada de mirra y de incienso, y de todos polvos aromáticos?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aquí es la litera de Salomón: sesenta valientes la rodean, de los fuertes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Todos ellos tienen espadas, diestros en la guerra; cada uno su espada sobre su muslo, por los temores de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rey Salomón se hizo una carroza de madera del Líbano.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Sus columnas hizo de plata, su respaldo de oro, su cielo de grana, su interior enlosado de amor, por las doncellas de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Salid, oh doncellas de Sión, y ved al rey Salomón con la corona con que le coronó su madre el día de su desposorio, y el día del gozo de su corazón.</w:t>
      </w:r>
    </w:p>
    <w:p>
      <w:pPr>
        <w:pStyle w:val="Heading2"/>
      </w:pPr>
      <w:r>
        <w:rPr>
          <w:lang w:val="es_ES" w:bidi="es_ES"/>
        </w:rPr>
        <w:t>Cantares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 aquí que tú eres hermosa, amiga mía; he aquí que tú eres hermosa; tus ojos entre tus guedejas como de paloma; tus cabellos como manada de cabras, que se muestran desde el monte de Galaad.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Tus dientes, como manadas de trasquiladas ovejas, que suben del lavadero, todas con crías mellizas, y ninguna entre ellas estéril.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Tus labios, como un hilo de grana, y tu habla hermosa; tus sienes, como cachos de granada á la parte adentro de tus guedejas.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Tu cuello, como la torre de David, edificada para muestra; mil escudos están colgados de ella, todos escudos de valientes.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Tus dos pechos, como dos cabritos mellizos de gama, que son apacentados entre azucenas.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Hasta que apunte el día y huyan las sombras, iréme al monte de la mirra, y al collado del incienso.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Toda tú eres hermosa, amiga mía, y en ti no hay mancha.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Conmigo del Líbano, oh esposa, conmigo ven del Líbano: mira desde la cumbre de Amana, desde la cumbre de Senir y de Hermón, desde las guaridas de los leones, desde los montes de los tigres.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Prendiste mi corazón, hermana, esposa mía; has preso mi corazón con uno de tus ojos, con una gargantilla de tu cuello.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¡Cuán hermosos son tus amores, hermana, esposa mía! ¡cuánto mejores que el vino tus amores, y el olor de tus ungüentos que todas las especias aromáticas!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Como panal de miel destilan tus labios, oh esposa; miel y leche hay debajo de tu lengua; y el olor de tus vestidos como el olor del Líbano.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Huerto cerrado eres, mi hermana, esposa mía; fuente cerrada, fuente sellada.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Tus renuevos paraíso de granados, con frutos suaves, de cámphoras y nardos,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Nardo y azafrán, caña aromática y canela, con todos los árboles de incienso; mirra y áloes, con todas las principales especias.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Fuente de huertos, pozo de aguas vivas, que corren del Líbano.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Levántate, Aquilón, y ven, Austro: sopla mi huerto, despréndanse sus aromas. Venga mi amado á su huerto, y coma de su dulce fruta.</w:t>
      </w:r>
    </w:p>
    <w:p>
      <w:pPr>
        <w:pStyle w:val="Heading2"/>
      </w:pPr>
      <w:r>
        <w:rPr>
          <w:lang w:val="es_ES" w:bidi="es_ES"/>
        </w:rPr>
        <w:t>Cantares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 vine á mi huerto, oh hermana, esposa mía: cogido he mi mirra y mis aromas; he comido mi panal y mi miel, mi vino y mi leche he bebido. Comed, amigos; bebed, amados, y embriagaos.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Yo dormía, pero mi corazón velaba: la voz de mi amado que llamaba: Abreme, hermana mía, amiga mía, paloma mía, perfecta mía; porque mi cabeza está llena de rocío, mis cabellos de las gotas de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Heme desnudado mi ropa; ¿cómo la tengo de vestir? He lavado mis pies; ¿cómo los tengo de ensuciar?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 amado metió su mano por el agujero, y mis entrañas se conmovieron dentro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me levanté para abrir á mi amado, y mis manos gotearon mirra, y mis dedos mirra que corría sobre las aldabas del candado.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Abrí yo á mi amado; mas mi amado se había ido, había ya pasado: y tras su hablar salió mi alma: busquélo, y no lo hallé; llamélo, y no me respondió.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Halláronme los guardas que rondan la ciudad: hiriéronme, llagáronme, quitáronme mi manto de encima los guardas de los muros.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Yo os conjuro, oh doncellas de Jerusalem, si hallareis á mi amado, que le hagáis saber como de amor estoy enferma.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es tu amado más que otro amado, oh la más hermosa de todas las mujeres? ¿qué es tu amado más que otro amado, que así nos conjuras?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amado es blanco y rubio, señalado entre diez mil.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Su cabeza, como oro finísimo; sus cabellos crespos, negros como el cuervo.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Sus ojos, como palomas junto á los arroyos de las aguas, que se lavan con leche, y á la perfección colocados.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Sus mejillas, como una era de especias aromáticas, como fragantes flores: sus labios, como lirios que destilan mirra que trasciende.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Sus manos, como anillos de oro engastados de jacintos: su vientre, como claro marfil cubierto de zafiros.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Sus piernas, como columnas de mármol fundadas sobre basas de fino oro: su aspecto como el Líbano, escogido como los cedros.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Su paladar, dulcísimo: y todo él codiciable. Tal es mi amado, tal es mi amigo, oh doncellas de Jerusalem.</w:t>
      </w:r>
    </w:p>
    <w:p>
      <w:pPr>
        <w:pStyle w:val="Heading2"/>
      </w:pPr>
      <w:r>
        <w:rPr>
          <w:lang w:val="es_ES" w:bidi="es_ES"/>
        </w:rPr>
        <w:t>Cantares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¿DÓNDE se ha ido tu amado, oh la más hermosa de todas las mujeres? ¿Adónde se apartó tu amado, y le buscaremos contigo?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Mi amado descendió á su huerto, á las eras de los aromas, para apacentar en los huertos, y para coger los lirios.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Yo soy de mi amado, y mi amado es mío: él apacienta entre los lirios.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Hermosa eres tú, oh amiga mía, como Tirsa; de desear, como Jerusalem; imponente como ejércitos en orden.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Aparta tus ojos de delante de mí, porque ellos me vencieron. Tu cabello es como manada de cabras, que se muestran en Galaad.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Tus dientes, como manada de ovejas que suben del lavadero, todas con crías mellizas, y estéril no hay entre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Como cachos de granada son tus sienes entre tus guedejas.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Sesenta son las reinas, y ochenta las concubinas, y las doncellas sin cuento: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una es la paloma mía, la perfecta mía; única es á su madre, escogida á la que la engendró. Viéronla las doncellas, y llamáronla bienaventurada; las reinas y las concubinas, y la alabaron.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¿Quién es ésta que se muestra como el alba, hermosa como la luna, esclarecida como el sol, imponente como ejércitos en orden?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 huerto de los nogales descendí á ver los frutos del valle, y para ver si brotaban las vides, si florecían los granados.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 lo supe: hame mi alma hecho como los carros de Amminadab.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Tórnate, tórnate, oh Sulamita; tórnate, tórnate, y te miraremos. ¿Qué veréis en la Sulamita? Como la reunión de dos campamentos.</w:t>
      </w:r>
    </w:p>
    <w:p>
      <w:pPr>
        <w:pStyle w:val="Heading2"/>
      </w:pPr>
      <w:r>
        <w:rPr>
          <w:lang w:val="es_ES" w:bidi="es_ES"/>
        </w:rPr>
        <w:t>Cantares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¡CUÁN hermosos son tus pies en los calzados, oh hija de príncipe! Los contornos de tus muslos son como joyas, obra de mano de excelente maestro.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Tu ombligo, como una taza redonda, que no le falta bebida. Tu vientre, como montón de trigo, cercado de lirios.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Tus dos pechos, como dos cabritos mellizos de gama.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Tu cuello, como torre de marfil; tus ojos, como las pesqueras de Hesbón junto á la puerta de Batrabbim; tu nariz, como la torre del Líbano, que mira hacia Damasco.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Tu cabeza encima de ti, como el Carmelo; y el cabello de tu cabeza, como la púrpura del rey ligada en los corredores.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¡Qué hermosa eres, y cuán suave, oh amor deleitoso!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¡Y tu estatura es semejante á la palma, y tus pechos á los racimos!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Yo dije: Subiré á la palma, asiré sus ramos: y tus pechos serán ahora como racimos de vid, y el olor de tu boca como de manzanas;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tu paladar como el buen vino, que se entra á mi amado suavemente, y hace hablar los labios de los viejos.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Yo soy de mi amado, y conmigo tiene su contentamiento.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Ven, oh amado mío, salgamos al campo, moremos en las aldeas.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Levantémonos de mañana á las viñas; veamos si brotan las vides, si se abre el cierne, si han florecido los granados; allí te daré mis amores.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Las mandrágoras han dado olor, y á nuestras puertas hay toda suerte de dulces frutas, nuevas y añejas, que para ti, oh amado mío, he guardado.</w:t>
      </w:r>
    </w:p>
    <w:p>
      <w:pPr>
        <w:pStyle w:val="Heading2"/>
      </w:pPr>
      <w:r>
        <w:rPr>
          <w:lang w:val="es_ES" w:bidi="es_ES"/>
        </w:rPr>
        <w:t>Cantares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¡OH quién te me diese como hermano que mamó los pechos de mi madre; de modo que te halle yo fuera, y te bese, y no me menosprecien!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Yo te llevaría, te metiera en casa de mi madre: tú me enseñarías, y yo te hiciera beber vino adobado del mosto de mis granadas.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Su izquierda esté debajo de mi cabeza, y su derecha me abrace.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Conjúroos, oh doncellas de Jerusalem, que no despertéis, ni hagáis velar al amor, hasta que quiera.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¿Quién es ésta que sube del desierto, recostada sobre su amado? Debajo de un manzano te desperté: allí tuvo tu madre dolores, allí tuvo dolores la que te parió.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Ponme como un sello sobre tu corazón, como una marca sobre tu brazo: porque fuerte es como la muerte el amor; duro como el sepulcro el celo: sus brasas, brasas de fuego, fuerte llama.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Las muchas aguas no podrán apagar el amor, ni lo ahogarán los ríos. Si diese el hombre toda la hacienda de su casa por este amor, de cierto lo menospreciaran.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Tenemos una pequeña hermana, que no tiene pechos: ¿qué haremos á nuestra hermana cuando de ella se hablare?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ella es muro, edificaremos sobre él un palacio de plata: y si fuere puerta, la guarneceremos con tablas de cedro.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Yo soy muro, y mis pechos como torres, desde que fuí en sus ojos como la que halla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Salomón tuvo una viña en Baal-hamón, la cual entregó á guardas, cada uno de los cuales debía traer mil monedas de plata por su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Mi viña, que es mía, está delante de mí: las mil serán tuyas, oh Salomón, y doscientas, de los que guardan su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Oh tú la que moras en los huertos, los compañeros escuchan tu voz: házmela oir.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Huye, amado mío; y sé semejante al gamo, ó al cervatillo, sobre las montañas de los aromas.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