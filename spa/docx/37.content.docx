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Hageo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el año segundo del rey Darío en el mes sexto, en el primer día del mes, fué palabra de Jehová, por mano del profeta Haggeo, á Zorobabel hijo de Sealtiel, gobernador de Judá, y á Josué hijo de Josadac, gran sacerdote,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Jehová de los ejércitos habla así, diciendo: Este pueblo dice: No es aún venido el tiempo, el tiempo de que la casa de Jehová sea reedificada.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Fué pues palabra de Jehová por mano del profeta Haggeo,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¿Es para vosotros tiempo, para vosotros, de morar en vuestras casas enmaderadas, y esta casa está desierta?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Pues así ha dicho Jehová de los ejércitos: Pensad bien sobre vuestros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Sembráis mucho, y encerráis poco; coméis, y no os hartáis; bebéis, y no os saciáis; os vestís, y no os calentáis; y el que anda á jornal recibe su jornal en trapo horadado.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ha dicho Jehová de los ejércitos: Meditad sobre vuestros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Subid al monte, y traed madera, y reedificad la casa; y pondré en ella mi voluntad, y seré honrado, ha dicho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Buscáis mucho, y halláis poco; y encerráis en casa, y soplo en ello. ¿Por qué? dice Jehová de los ejércitos. Por cuanto mi casa está desierta, y cada uno de vosotros corre á su propia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eso se detuvo de los cielos sobre vosotros la lluvia, y la tierra detuvo sus frutos.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llamé la sequedad sobre esta tierra, y sobre los montes, y sobre el trigo, y sobre el vino, y sobre el aceite, y sobre todo lo que la tierra produce, y sobre los hombres y sobre las bestias, y sobre todo trabajo de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oyó Zorobabel hijo de Sealtiel, y Josué hijo de Josadac, gran sacerdote, y todo el demás pueblo, la voz de Jehová su Dios, y las palabras del profeta Haggeo, como lo había enviado Jehová el Dios de ellos; y temió el pueblo delante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Haggeo, enviado de Jehová, habló por mandado de Jehová, al pueblo, diciendo: Yo soy con vosotros, dice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despertó Jehová el espíritu de Zorobabel hijo de Sealtiel, gobernador de Judá, y el espíritu de Josué hijo de Josadac, gran sacerdote, y el espíritu de todo el resto del pueblo; y vinieron é hicieron obra en la casa de Jehová de los ejércitos, su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el día veinte y cuatro del mes sexto, en el segundo año del rey Darío.</w:t>
      </w:r>
    </w:p>
    <w:p>
      <w:pPr>
        <w:pStyle w:val="Heading2"/>
      </w:pPr>
      <w:r>
        <w:rPr>
          <w:lang w:val="es_ES" w:bidi="es_ES"/>
        </w:rPr>
        <w:t>Hageo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el mes séptimo, á los veinte y uno del mes, fué palabra de Jehová por mano del profeta Haggeo,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Habla ahora á Zorobabel hijo de Sealtiel, gobernador de Judá, y á Josué hijo de Josadac, gran sacerdote, y al resto del pueblo,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¿Quién ha quedado entre vosotros que haya visto esta casa en su primera gloria, y cual ahora la veis? ¿No es ella como nada delante de vuestros ojos?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Pues ahora, Zorobabel, esfuérzate, dice Jehová; esfuérzate también Josué, hijo de Josadac, gran sacerdote; y cobra ánimo, pueblo todo de la tierra, dice Jehová, y obrad: porque yo soy con vosotros, dice Jehová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Según el pacto que concerté con vosotros á vuestra salida de Egipto, así mi espíritu estará en medio de vosotros: no temáis.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así dice Jehová de los ejércitos: De aquí á poco aun haré yo temblar los cielos y la tierra, y la mar y la seca: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haré temblar á todas las gentes, y vendrá el Deseado de todas las gentes; y henchiré esta casa de gloria, ha dicho Jehová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Mía es la plata, y mío el oro, dice Jehová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gloria de aquesta casa postrera será mayor que la de la primera, ha dicho Jehová de los ejércitos; y daré paz en este lugar, dice Jehová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 veinticuatro del noveno mes, en el segundo año de Darío, fué palabra de Jehová por mano del profeta Haggeo,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Así ha dicho Jehová de los ejércitos: Pregunta ahora á los sacerdotes acerca de la ley,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llevare alguno las carnes sagradas en la falda de su ropa, y con el vuelo de ella tocare el pan, ó la vianda, ó el vino, ó el aceite, ú otra cualquier comida, ¿será santificado? Y respondieron los sacerdotes, y dijeron: 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dijo Haggeo: Si un inmundo á causa de cuerpo muerto tocare alguna cosa de éstas, ¿será inmunda? Y respondieron los sacerdotes, y dijeron: Inmunda será.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respondió Haggeo y dijo: Así es este pueblo, y esta gente, delante de mí, dice Jehová; y asimismo toda obra de sus manos; y todo lo que aquí ofrecen es inmundo.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Ahora pues, poned vuestro corazón desde este día en adelante, antes que pusiesen piedra sobre piedra en el templo de Jehová,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Antes que fuesen estas cosas, venían al montón de veinte hanegas, y había diez; venían al lagar para sacar cincuenta cántaros del lagar, y había veinte.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Os herí con viento solano, y con tizoncillo, y con granizo en toda obra de vuestras manos; mas no os convertisteis á mí, dice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Pues poned ahora vuestro corazón desde este día en adelante, desde el día veinticuatro del noveno mes, desde el día que se echó el cimiento al templo de Jehová; poned vuestro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¿Aun no está la simiente en el granero? Ni la vid, ni la higuera, ni el granado, ni el árbol de la oliva ha todavía florecido: mas desde aqueste día daré bendición.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fué segunda vez palabra de Jehová á Haggeo, á los veinticuatro del mismo mes,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Habla á Zorobabel, gobernador de Judá, diciendo: Yo haré temblar los cielos y la tierra;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trastornaré el trono de los reinos, y destruiré la fuerza del reino de las gentes; y trastornaré el carro, y los que en él suben; y vendrán abajo los caballos, y los que en ellos montan, cada cual por la espada de su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 aquel día, dice Jehová de los ejércitos, te tomaré, oh Zorobabel, hijo de Sealtiel, siervo mío, dice Jehová, y ponerte he como anillo de sellar: porque yo te escogí, dice Jehová de los ejércitos.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