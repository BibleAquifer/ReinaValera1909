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Habacuc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LA carga que vió Habacuc profeta.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¿Hasta cuándo, oh Jehová, clamaré, y no oirás; y daré voces á ti á causa de la violencia, y no salvarás?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¿Por qué me haces ver iniquidad, y haces que mire molestia, y saco y violencia delante de mí, habiendo además quien levante pleito y contienda?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 lo cual la ley es debilitada, y el juicio no sale verdadero: por cuanto el impío asedia al justo, por eso sale torcido el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Mirad en las gentes, y ved, y maravillaos pasmosamente; porque obra será hecha en vuestros días, que aun cuando se os contare, no la creeréis.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he aquí, yo levanto los Caldeos, gente amarga y presurosa, que camina por la anchura de la tierra para poseer las habitaciones ajenas.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Espantosa es y terrible: de ella misma saldrá su derecho y su grandeza.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serán sus caballos más ligeros que tigres, y más agudos que lobos de tarde; y sus jinetes se multiplicarán: vendrán de lejos sus caballeros, y volarán como águilas que se apresuran á la comida.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Toda ella vendrá á la presa: delante de sus caras viento solano; y juntará cautivos como arena.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escarnecerá de los reyes, y de los príncipes hará burla: reiráse de toda fortaleza, y amontonará polvo, y la tomará.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Luego mudará espíritu, y pasará adelante, y ofenderá atribuyendo esta su potencia á su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¿No eres tú desde el principio, oh Jehová, Dios mío, Santo mío? No moriremos. Oh Jehová, para juicio lo pusiste; y tú, oh Roca, lo fundaste para castigar.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Muy limpio eres de ojos para ver el mal, ni puedes ver el agravio: ¿por qué ves los menospreciadores, y callas cuando destruye el impío al más justo que él,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haces que sean los hombres como los peces de la mar, como reptiles que no tienen señor?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Sacará á todos con anzuelo, cogerálos con su red, y juntarálos en su aljerife: por lo cual se holgará y hará alegrías.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esto hará sacrificios á su red, y ofrecerá sahumerios á su aljerife: porque con ellos engordó su porción, y engrasó su comida.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¿Vaciará por eso su red, ó tendrá piedad de matar gentes continuamente?</w:t>
      </w:r>
    </w:p>
    <w:p>
      <w:pPr>
        <w:pStyle w:val="Heading2"/>
      </w:pPr>
      <w:r>
        <w:rPr>
          <w:lang w:val="es_ES" w:bidi="es_ES"/>
        </w:rPr>
        <w:t>Habacuc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SOBRE mi guarda estaré, y sobre la fortaleza afirmaré el pie, y atalayaré para ver qué hablará en mí, y qué tengo de responder á mi pregunta.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Jehová me respondió, y dijo: Escribe la visión, y declárala en tablas, para que corra el que leyere en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Aunque la visión tardará aún por tiempo, mas al fin hablará, y no mentirá: aunque se tardare, espéralo, que sin duda vendrá; no tardará.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He aquí se enorgullece aquel cuya alma no es derecha en él: mas el justo en su fe vivirá.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también, por cuanto peca por el vino, es un hombre soberbio, y no permanecerá: que ensanchó como el infierno su alma, y es como la muerte, que no se hartará: antes reunió á sí todas las gentes, y amontonó á sí todos los pueblos.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¿No han de levantar todos estos sobre él parábola, y sarcasmos contra él? Y dirán: ¡Ay del que multiplicó lo que no era suyo! ¿Y hasta cuándo había de amontonar sobre sí espeso lodo?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¿No se levantarán de repente los que te han de morder, y se despertarán los que te han de quitar de tu lugar, y serás á ellos por rapiña?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tú has despojado muchas gentes, todos los otros pueblos te despojarán; á causa de las sangres humanas, y robos de la tierra, de las ciudades y de todos los que moraban en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¡Ay del que codicia maligna codicia para su casa, por poner en alto su nido, por escaparse del poder del mal!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Tomaste consejo vergonzoso para tu casa, asolaste muchos pueblos, y has pecado contra tu vida.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la piedra clamará desde el muro, y la tabla del enmaderado le responderá.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¡Ay del que edifica la ciudad con sangres, y del que funda la villa con iniquidad!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¿No es esto de Jehová de los ejércitos? Los pueblos pues trabajarán para el fuego, y las gentes se fatigarán en vano.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la tierra será llena de conocimiento de la gloria de Jehová, como las aguas cubren la 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¡Ay del que da de beber á sus compañeros, que les acercas tu hiel y embriagas, para mirar sus desnudeces!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Haste llenado de deshonra más que de honra: bebe tú también, y serás descubierto; el cáliz de la mano derecha de Jehová volverá sobre ti, y vómito de afrenta sobre tu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la rapiña del Líbano caerá sobre ti, y la destrucción de las fieras lo quebrantará; á causa de las sangres humanas, y del robo de la tierra, de las ciudades, y de todos los que en ellas moraban.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¿De qué sirve la escultura que esculpió el que la hizo? ¿la estatua de fundición, que enseña mentira, para que haciendo imágenes mudas confíe el hacedor en su obra?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¡Ay del que dice al palo: Despiértate; y á la piedra muda: Levántate! ¿Podrá él enseñar? He aquí él está cubierto de oro y plata, y no hay dentro de él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Jehová está en su santo templo: calle delante de él toda la tierra.</w:t>
      </w:r>
    </w:p>
    <w:p>
      <w:pPr>
        <w:pStyle w:val="Heading2"/>
      </w:pPr>
      <w:r>
        <w:rPr>
          <w:lang w:val="es_ES" w:bidi="es_ES"/>
        </w:rPr>
        <w:t>Habacuc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ORACIÓN de Habacuc profeta, sobre Sigionoth.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Oh Jehová, oído he tu palabra, y temí: oh Jehová, aviva tu obra en medio de los tiempos, en medio de los tiempos hazla conocer; en la ira acuérdate de la misericordia.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Dios vendrá de Temán, y el Santo del monte de Parán. (Selah.) Su gloria cubrió los cielos, y la tierra se llenó de su alabanza.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el resplandor fué como la luz; rayos brillantes salían de su mano; y allí estaba escondida su fortaleza.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Delante de su rostro iba mortandad, y á sus pies salían carbones encendidos.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Paróse, y midió la tierra: miró, é hizo temblar las gentes; y los montes antiguos fueron desmenuzados, los collados antiguos se humillaron á él. Sus caminos son eternos.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He visto las tiendas de Cushán en aflicción; las tiendas de la tierra de Madián temblaron.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¿Airóse Jehová contra los ríos? ¿contra los ríos fué tu enojo? ¿tu ira contra la mar, cuando subiste sobre tus caballos, y sobre tus carros de salud?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Descubrióse enteramente tu arco, los juramentos á las tribus, palabra segura. (Selah.) Hendiste la tierra con ríos.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Viéronte, y tuvieron temor los montes: pasó la inundación de las aguas: el abismo dió su voz, la hondura alzó sus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sol y la luna se pararon en su estancia: á la luz de tus saetas anduvieron, y al resplandor de tu fulgente lanza.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Con ira hollaste la tierra, con furor trillaste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Saliste para salvar tu pueblo, para salvar con tu ungido. Traspasaste la cabeza de la casa del impío, desnudando el cimiento hasta el cuello. (Selah.)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Horadaste con sus báculos las cabezas de sus villas, que como tempestad acometieron para derramarme: su orgullo era como para devorar al pobre encubiertamente.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Hiciste camino en la mar á tus caballos, por montón de grandes aguas.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Oí, y tembló mi vientre; á la voz se batieron mis labios; pudrición se entró en mis huesos, y en mi asiento me estremecí; si bien estaré quieto en el día de la angustia, cuando suba al pueblo el que lo invadirá con sus tropas.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Aunque la higuera no florecerá, ni en las vides habrá frutos; mentirá la obra de la oliva, y los labrados no darán mantenimiento, y las ovejas serán quitadas de la majada, y no habrá vacas en los corrales;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Con todo, yo me alegraré en Jehová, y me gozaré en el Dios de mi salud.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Jehová el Señor es mi fortaleza, el cual pondrá mis pies como de ciervas, y me hará andar sobre mis alturas. Al jefe de los cantores sobre mis instrumentos de cuerdas.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