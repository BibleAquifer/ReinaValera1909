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2 Timoteo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PABLO, apóstol de Jesucristo por la voluntad de Dios, según la promesa de la vida que es en Cristo Jesús,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 Timoteo, amado hijo: Gracia, misericordia, y paz de Dios el Padre y de Jesucristo nuestro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Doy gracias á Dios, al cual sirvo desde mis mayores con limpia conciencia, de que sin cesar tengo memoria de ti en mis oraciones noche y día;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Deseando verte, acordándome de tus lágrimas, para ser lleno de gozo;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Trayendo á la memoria la fe no fingida que hay en ti, la cual residió primero en tu abuela Loida, y en tu madre Eunice; y estoy cierto que en ti también.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lo cual te aconsejo que despiertes el don de Dios, que está en ti por la imposición de mis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no nos ha dado Dios el espíritu de temor, sino el de fortaleza, y de amor, y de templanza.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tanto no te avergüences del testimonio de nuestro Señor, ni de mí, preso suyo; antes sé participante de los trabajos del evangelio según la virtud de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Que nos salvó y llamó con vocación santa, no conforme á nuestras obras, mas según el intento suyo y gracia, la cual nos es dada en Cristo Jesús antes de los tiempos de los siglos,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ahora es manifestada por la aparición de nuestro Salvador Jesucristo, el cual quitó la muerte, y sacó á la luz la vida y la inmortalidad por el evangelio;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Del cual yo soy puesto predicador, y apóstol, y maestro de los Gentiles.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 lo cual asimismo padezco esto: mas no me avergüenzo; porque yo sé á quien he creído, y estoy cierto que es poderoso para guardar mi depósito para aquel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Retén la forma de las sanas palabras que de mí oíste, en la fe y amor que es en Cristo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Guarda el buen depósito por el Espíritu Santo que habita en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Ya sabes esto, que me han sido contrarios todos los que son en Asia, de los cuales son Figello y Hermógenes.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Dé el Señor misericordia á la casa de Onesíforo; que muchas veces me refrigeró, y no se avergonzó de mi cadena: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Antes, estando él en Roma, me buscó solícitamente, y me halló.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Déle el Señor que halle misericordia cerca del Señor en aquel día. Y cuánto nos ayudó en Efeso, tú lo sabes mejor.</w:t>
      </w:r>
    </w:p>
    <w:p>
      <w:pPr>
        <w:pStyle w:val="Heading2"/>
      </w:pPr>
      <w:r>
        <w:rPr>
          <w:lang w:val="es_ES" w:bidi="es_ES"/>
        </w:rPr>
        <w:t>2 Timoteo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PUES tú, hijo mío, esfuérzate en la gracia que es en Cristo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lo que has oído de mí entre muchos testigos, esto encarga á los hombres fieles que serán idóneos para enseñar también á 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Tú pues, sufre trabajos como fiel soldado de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Ninguno que milita se embaraza en los negocios de la vida; á fin de agradar á aquel que lo tomó por soldado.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aun también el que lidia, no es coronado si no lidiare legítimamente.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labrador, para recibir los frutos, es menester que trabaje primero.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Considera lo que digo; y el Señor te dé entendimiento en todo.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Acuérdate que Jesucristo, el cual fué de la simiente de David, resucitó de los muertos conforme á mi evangelio;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 el que sufro trabajo, hasta las prisiones á modo de malhechor; mas la palabra de Dios no está presa.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 tanto, todo lo sufro por amor de los escogidos, para que ellos también consigan la salud que es en Cristo Jesús con gloria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Es palabra fiel: Que si somos muertos con él, también viviremos con él: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sufrimos, también reinaremos con él: si negáremos, él también nos negará: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Si fuéremos infieles, él permanece fiel: no se puede negar á sí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Recuérdales esto, protestando delante del Señor que no contiendan en palabras, lo cual para nada aprovecha, antes trastorna á los oyentes.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Procura con diligencia presentarte á Dios aprobado, como obrero que no tiene de qué avergonzarse, que traza bien la palabra de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Mas evita profanas y vanas parlerías; porque muy adelante irán en la impiedad.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la palabra de ellos carcomerá como gangrena: de los cuales es Himeneo y Fileto;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Que se han descaminado de la verdad, diciendo que la resurrección es ya hecha, y trastornan la fe de algunos.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Pero el fundamento de Dios está firme, teniendo este sello: Conoce el Señor á los que son suyos; y: Apártese de iniquidad todo aquel que invoca el nombre de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en una casa grande, no solamente hay vasos de oro y de plata, sino también de madera y de barro: y asimismo unos para honra, y otros para deshonra.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Así que, si alguno se limpiare de estas cosas, será vaso para honra, santificado, y útil para los usos del Señor, y aparejado para todo buena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Huye también los deseos juveniles; y sigue la justicia, la fe, la caridad, la paz, con los que invocan al Señor de puro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Empero las cuestiones necias y sin sabiduría desecha, sabiendo que engendran contiendas.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Que el siervo del Señor no debe ser litigioso, sino manso para con todos, apto para enseñar, sufrido;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Que con mansedumbre corrija á los que se oponen: si quizá Dios les dé que se arrepientan para conocer la verdad,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se zafen del lazo del diablo, en que están cautivos á voluntad de él.</w:t>
      </w:r>
    </w:p>
    <w:p>
      <w:pPr>
        <w:pStyle w:val="Heading2"/>
      </w:pPr>
      <w:r>
        <w:rPr>
          <w:lang w:val="es_ES" w:bidi="es_ES"/>
        </w:rPr>
        <w:t>2 Timoteo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ESTO también sepas, que en los postreros días vendrán tiempos peligrosos: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habrá hombres amadores de sí mismos, avaros, vanagloriosos, soberbios, detractores, desobedientes á los padres, ingratos, sin santidad,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Sin afecto, desleales, calumniadores, destemplados, crueles, aborrecedores de lo bueno,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Traidores, arrebatados, hinchados, amadores de los deleites más que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Teniendo apariencia de piedad, mas habiendo negado la eficacia de ella: y á éstos evita.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de éstos son los que se entran por las casas, y llevan cautivas las mujercillas cargadas de pecados, llevadas de diversas concupiscencias;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Que siempre aprenden, y nunca pueden acabar de llegar al conocimiento de la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de la manera que Jannes y Jambres resistieron á Moisés, así también éstos resisten á la verdad; hombres corruptos de entendimiento, réprobos acerca de la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no prevalecerán; porque su insensatez será manifiesta á todos, como también lo fué la de aquéllos.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Pero tú has comprendido mi doctrina, instrucción, intento, fe, largura de ánimo, caridad, paciencia,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Persecuciones, aflicciones, cuales me sobrevinieron en Antioquía, en Iconio, en Listra, cuales persecuciones he sufrido; y de todas me ha librado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también todos los que quieren vivir píamente en Cristo Jesús, padecerán persecución.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los malos hombres y los engañadores, irán de mal en peor, engañando y siendo engañados.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Empero persiste tú en lo que has aprendido y te persuadiste, sabiendo de quién has aprendido;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que desde la niñez has sabido las Sagradas Escrituras, las cuales te pueden hacer sabio para la salud por la fe que es en Cristo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Toda Escritura es inspirada divinamente y útil para enseñar, para redargüir, para corregir, para instituir en justicia,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Para que el hombre de Dios sea perfecto, enteramente instruído para toda buena obra.</w:t>
      </w:r>
    </w:p>
    <w:p>
      <w:pPr>
        <w:pStyle w:val="Heading2"/>
      </w:pPr>
      <w:r>
        <w:rPr>
          <w:lang w:val="es_ES" w:bidi="es_ES"/>
        </w:rPr>
        <w:t>2 Timoteo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REQUIERO yo pues delante de Dios, y del Señor Jesucristo, que ha de juzgar á los vivos y los muertos en su manifestación y en su reino,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Que prediques la palabra; que instes á tiempo y fuera de tiempo; redarguye, reprende, exhorta con toda paciencia y doctrina.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vendrá tiempo cuando no sufrirán la sana doctrina; antes, teniendo comezón de oir, se amontonarán maestros conforme á sus concupiscencias,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apartarán de la verdad el oído, y se volverán á las fábulas.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Pero tú vela en todo, soporta las aflicciones, haz la obra de evangelista, cumple tu ministerio.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yo ya estoy para ser ofrecido, y el tiempo de mi partida está cercano.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 peleado la buena batalla, he acabado la carrera, he guardado la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 lo demás, me está guardada la corona de justicia, la cual me dará el Señor, juez justo, en aquel día; y no sólo á mí, sino también á todos los que aman su venida.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Procura venir presto á mí: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Demas me ha desamparado, amando este siglo, y se ha ido á Tesalónica; Crescente á Galacia, Tito á Dalmacia.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Lucas solo está conmigo. Toma á Marcos, y tráele contigo; porque me es útil para el ministerio.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 Tychîco envié á Efeso.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Trae, cuando vinieres, el capote que dejé en Troas en casa de Carpo: y los libros, mayormente los pergaminos.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Alejandro el calderero me ha causado muchos males: el Señor le pague conforme á sus hechos.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Guárdate tú también de él; que en grande manera ha resistido á nuestras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En mi primera defensa ninguno me ayudó, antes me desampararon todos: no les sea imputado.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el Señor me ayudó, y me esforzó para que por mí fuese cumplida la predicación, y todos los Gentiles oyesen; y fuí librado de la boca del león.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el Señor me librará de toda obra mala, y me preservará para su reino celestial: al cual sea gloria por los siglos de los siglos. Amén.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Saluda á Prisca y á Aquila, y á la casa de Onesíforo.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Erasto se quedó en Corinto; y á Trófimo dejé en Mileto enfermo.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Procura venir antes del invierno. Eubulo te saluda, y Pudente, y Lino, y Claudia, y todos los hermanos.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Señor Jesucristo sea con tu espíritu. La gracia sea con vosotros. Amén. La segunda epístola á Timoteo, el cual fué el primer obispo ordenado en Efeso, fué escrita de Roma, cuando Pablo fué presentado la segunda vez á César Nerón.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