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Salmos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BIENAVENTURADO el varón que no anduvo en consejo de malos, ni estuvo en camino de pecadores, ni en silla de escarnecedores se ha sentado;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Antes en la ley de Jehová está su delicia, y en su ley medita de día y de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será como el árbol plantado junto á arroyos de aguas, que da su fruto en su tiempo, y su hoja no cae; y todo lo que hace, prosperará.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así los malos: sino como el tamo que arrebata el viento.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tanto no se levantarán los malos en el juicio, ni los pecadores en la congregación de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Jehová conoce el camino de los justos; mas la senda de los malos perecerá.</w:t>
      </w:r>
    </w:p>
    <w:p>
      <w:pPr>
        <w:pStyle w:val="Heading2"/>
      </w:pPr>
      <w:r>
        <w:rPr>
          <w:lang w:val="es_ES" w:bidi="es_ES"/>
        </w:rPr>
        <w:t>Salmos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¿POR qué se amotinan las gentes, y los pueblos piensan vanidad?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Estarán los reyes de la tierra, y príncipes consultarán unidos contra Jehová, y contra su ungido,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Rompamos sus coyundas, y echemos de nosotros sus cuerdas.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que mora en los cielos se reirá; el Señor se burlará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Entonces hablará á ellos en su furor, y turbarálos con su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Yo empero he puesto mi rey sobre Sión, monte de mi santidad.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Yo publicaré el decreto: Jehová me ha dicho: Mi hijo eres tú; yo te engendré hoy.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Pídeme, y te daré por heredad las gentes, y por posesión tuya los términos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Quebrantarlos has con vara de hierro: como vaso de alfarero los desmenuzarás.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ahora, reyes, entended: admitid corrección, jueces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Servid á Jehová con temor, y alegraos con temblor.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Besad al Hijo, porque no se enoje, y perezcáis en el camino, cuando se encendiere un poco su furor. Bienaventurados todos los que en él confían.</w:t>
      </w:r>
    </w:p>
    <w:p>
      <w:pPr>
        <w:pStyle w:val="Heading2"/>
      </w:pPr>
      <w:r>
        <w:rPr>
          <w:lang w:val="es_ES" w:bidi="es_ES"/>
        </w:rPr>
        <w:t>Salmos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David, cuando huía de delante de Absalom su hijo. ¡OH Jehová, cuánto se han multiplicado mis enemigos! muchos se levantan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Muchos dicen de mi vida: No hay para él salud en Dios.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Mas tú, Jehová, eres escudo alrededor de mí: mi gloria, y el que ensalza mi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Con mi voz clamé á Jehová, y él me respondió desde el monte de su santidad.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Yo me acosté, y dormí, y desperté; porque Jehová me sostuvo.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temeré de diez millares de pueblos, que pusieren cerco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Levántate, Jehová; sálvame, Dios mío: porque tú heriste á todos mis enemigos en la quijada; los dientes de los malos quebrantaste.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De Jehová es la salud: sobre tu pueblo será tu bendición. (Selah.)</w:t>
      </w:r>
    </w:p>
    <w:p>
      <w:pPr>
        <w:pStyle w:val="Heading2"/>
      </w:pPr>
      <w:r>
        <w:rPr>
          <w:lang w:val="es_ES" w:bidi="es_ES"/>
        </w:rPr>
        <w:t>Salmos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Neginoth: Salmo de David. RESPÓNDEME cuando clamo, oh Dios de mi justicia: estando en angustia, tú me hiciste ensanchar: ten misericordia de mí, y oye mi oración.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Hijos de los hombres, ¿hasta cuándo volveréis mi honra en infamia, amaréis la vanidad, y buscaréis la mentira?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Sabed pues, que Jehová hizo apartar al pío para sí: Jehová oirá cuando yo á él clamare.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Temblad, y no pequéis: conversad en vuestro corazón sobre vuestra cama, y desistid.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Ofreced sacrificios de justicia, y confiad en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Muchos dicen: ¿Quién nos mostrará el bien? Alza sobre nosotros, oh Jehová, la luz de tu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Tú diste alegría en mi corazón, más que tienen ellos en el tiempo que se multiplicó su grano y su mosto.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 paz me acostaré, y asimismo dormiré; porque solo tú, Jehová, me harás estar confiado.</w:t>
      </w:r>
    </w:p>
    <w:p>
      <w:pPr>
        <w:pStyle w:val="Heading2"/>
      </w:pPr>
      <w:r>
        <w:rPr>
          <w:lang w:val="es_ES" w:bidi="es_ES"/>
        </w:rPr>
        <w:t>Salmos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Nehiloth: Salmo de David. ESCUCHA, oh Jehová, mis palabras; considera la meditación mía.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Está atento á la voz de mi clamor, Rey mío y Dios mío, porque á ti oraré.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Oh Jehová, de mañana oirás mi voz; de mañana me presentaré á ti, y esperaré.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tú no eres un Dios que ame la maldad: el malo no habitará junto á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estarán los insensatos delante de tus ojos: aborreces á todos los que obran iniquidad.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Destruirás á los que hablan mentira: al hombre de sangres y de engaño abominará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yo en la multitud de tu misericordia entraré en tu casa: adoraré hacia el templo de tu santidad en tu temor.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Guíame, Jehová, en tu justicia á causa de mis enemigos; endereza delante de mí tu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no hay en su boca rectitud: sus entrañas son pravedades; sepulcro abierto su garganta: con su lengua lisonjearán.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Desbarátalos, oh Dios; caigan de sus consejos: por la multitud de sus rebeliones échalos, porque se rebelaron contra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alegrarse han todos los que en ti confían; para siempre darán voces de júbilo, porque tú los defiendes: y en ti se regocijarán los que aman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tú, oh Jehová, bendecirás al justo; lo cercarás de benevolencia como con un escudo.</w:t>
      </w:r>
    </w:p>
    <w:p>
      <w:pPr>
        <w:pStyle w:val="Heading2"/>
      </w:pPr>
      <w:r>
        <w:rPr>
          <w:lang w:val="es_ES" w:bidi="es_ES"/>
        </w:rPr>
        <w:t>Salmos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en Neginoth sobre Seminith: Salmo de David. JEHOVÁ, no me reprendas en tu furor, ni me castigues con tu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Ten misericordia de mí, oh Jehová, porque yo estoy debilitado: sáname, oh Jehová, porque mis huesos están conmovidos.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 alma asimismo está muy conturbada: y tú, Jehová, ¿hasta cuándo?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Vuelve, oh Jehová, libra mi alma; sálvame por tu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en la muerte no hay memoria de ti: ¿quién te loará en el sepulcro?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Heme consumido á fuerza de gemir: todas las noches inundo mi lecho, riego mi estrado con mis lágrimas.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Mis ojos están carcomidos de descontento; hanse envejecido á causa de todos mis angustiadores.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Apartaos de mí, todos los obradores de iniquidad; porque Jehová ha oído la voz de mi lloro.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Jehová ha oído mi ruego; ha recibido Jehová mi oración.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Se avergonzarán, y turbaránse mucho todos mis enemigos; volveránse y serán avergonzados subitáneamente.</w:t>
      </w:r>
    </w:p>
    <w:p>
      <w:pPr>
        <w:pStyle w:val="Heading2"/>
      </w:pPr>
      <w:r>
        <w:rPr>
          <w:lang w:val="es_ES" w:bidi="es_ES"/>
        </w:rPr>
        <w:t>Salmos 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Sigaión de David, que cantó á Jehová sobre las palabras de Cus, hijo de Benjamín. JEHOVÁ Dios mío, en ti he confiado: sálvame de todos los que me persiguen, y líbrame;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No sea que arrebate mi alma, cual león que despedaza, sin que haya quien libre.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Jehová Dios mío, si yo he hecho esto, si hay en mis manos iniquidad;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Si dí mal pago al pacífico conmigo, (hasta he libertado al que sin causa era mi enemigo;)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Persiga el enemigo mi alma, y alcáncela; y pise en tierra mi vida, y mi honra ponga en el polvo.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Levántate, oh Jehová, con tu furor; álzate á causa de las iras de mis angustiadores, y despierta en favor mío el juicio que mandaste.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te rodeará concurso de pueblo; por cuyo amor vuélvete luego á levantar en alto.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Jehová juzgará los pueblos: júzgame, oh Jehová, conforme á mi justicia y conforme á mi integridad.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Consúmase ahora la malicia de los inicuos, y establece al justo; pues el Dios justo prueba los corazones y los riñones.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Mi escudo está en Dios, que salva á los rectos de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Dios es el que juzga al justo: y Dios está airado todos los días contra el impío.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no se convirtiere, él afilará su espada: armado tiene ya su arco, y lo ha preparado.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Asimismo ha aparejado para él armas de muerte; ha labrado sus saetas para los que persiguen.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He aquí ha tenido parto de iniquidad: concibió trabajo, y parió mentira.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Pozo ha cavado, y ahondádolo; y en la fosa que hizo caerá.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Su trabajo se tornará sobre su cabeza, y su agravio descenderá sobre su mollera.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Alabaré yo á Jehová conforme á su justicia, y cantaré al nombre de Jehová el Altísimo.</w:t>
      </w:r>
    </w:p>
    <w:p>
      <w:pPr>
        <w:pStyle w:val="Heading2"/>
      </w:pPr>
      <w:r>
        <w:rPr>
          <w:lang w:val="es_ES" w:bidi="es_ES"/>
        </w:rPr>
        <w:t>Salmos 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Gittith: Salmo de David. OH Jehová, Señor nuestro, ¡cuán grande es tu nombre en toda la tierra, que has puesto tu gloria sobre los cielos!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 la boca de los chiquitos y de los que maman, fundaste la fortaleza, á causa de tus enemigos, para hacer cesar al enemigo, y al que se venga.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Cuando veo tus cielos, obra de tus dedos, la luna y las estrellas que tú formaste: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Digo: ¿Qué es el hombre, para que tengas de él memoria, y el hijo del hombre, que lo visites?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Pues le has hecho poco menor que los ángeles, y coronástelo de gloria y de lustre.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Hicístelo enseñorear de las obras de tus manos; todo lo pusiste debajo de sus pies: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Ovejas, y bueyes, todo ello; y asimismo las bestias del campo;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Las aves de los cielos, y los peces de la mar; todo cuanto pasa por los senderos de la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Oh Jehová, Señor nuestro, ¡cuán grande es tu nombre en toda la tierra!</w:t>
      </w:r>
    </w:p>
    <w:p>
      <w:pPr>
        <w:pStyle w:val="Heading2"/>
      </w:pPr>
      <w:r>
        <w:rPr>
          <w:lang w:val="es_ES" w:bidi="es_ES"/>
        </w:rPr>
        <w:t>Salmos 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Muth-labben: Salmo de David. TE alabaré, oh Jehová, con todo mi corazón; contaré todas tus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Alegraréme y regocijaréme en ti: cantaré á tu nombre, oh Altísimo;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 haber sido mis enemigos vueltos atrás: caerán y perecerán delante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has hecho mi juicio y mi causa: sentástete en silla juzgando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Reprendiste gentes, destruiste al malo, raíste el nombre de ellos para siempre jamás.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Oh enemigo, acabados son para siempre los asolamientos; y las ciudades que derribaste, su memoria pereció con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Mas Jehová permanecerá para siempre: dispuesto ha su trono para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él juzgará el mundo con justicia; y juzgará los pueblos con rectitud.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será Jehová refugio al pobre, refugio para el tiempo de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en ti confiarán los que conocen tu nombre; por cuanto tú, oh Jehová, no desamparaste á los que te buscaron.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Cantad á Jehová, que habita en Sión: noticiad en los pueblos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demandando la sangre se acordó de ellos: no se olvidó del clamor de los pobres.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Ten misericordia de mí, Jehová: mira mi aflicción que padezco de los que me aborrecen, tú que me levantas de las puertas de la muerte;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cuente yo todas tus alabanzas en las puertas de la hija de Sión, y me goce en tu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Hundiéronse las gentes en la fosa que hicieron; en la red que escondieron fué tomado su pie.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Jehová fué conocido en el juicio que hizo; en la obra de sus manos fué enlazado el malo. (Higaion. 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Los malos serán trasladados al infierno, todas las gentes que se olvidan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no para siempre será olvidado el pobre; ni la esperanza de los pobres perecerá perpetuamente.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Levántate, oh Jehová; no se fortalezca el hombre; sean juzgadas las gentes delante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Pon, oh Jehová, temor en ellos: conozcan las gentes que son no más que hombres. (Selah.)</w:t>
      </w:r>
    </w:p>
    <w:p>
      <w:pPr>
        <w:pStyle w:val="Heading2"/>
      </w:pPr>
      <w:r>
        <w:rPr>
          <w:lang w:val="es_ES" w:bidi="es_ES"/>
        </w:rPr>
        <w:t>Salmos 10:1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¿POR qué estás lejos, oh Jehová, y te escondes en el tiempo de la tribulación?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Con arrogancia el malo persigue al pobre: serán cogidos en los artificios que han ideado.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 cuanto se alaba el malo del deseo de su alma, y bendice al codicioso, á quien Jehová aborrece.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malo, por la altivez de su rostro, no busca á Dios: no hay Dios en todos sus pensamientos.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Sus caminos son viciosos en todo tiempo: tus juicios los tiene muy lejos de su vista: echa bocanadas en orden á todos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Dice en su corazón: No seré movido en ningún tiempo, ni jamás me alcanzará el infortunio.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Llena está su boca de maldición, y de engaños y fraude: debajo de su lengua, vejación y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Está en las guaridas de las aldeas: en los escondrijos mata al inocente: sus ojos están acechando al pobre.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Acecha en oculto, como el león desde su cama: acecha para arrebatar al pobre: arrebata al pobre trayéndolo á su red.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Encógese, agáchase, y caen en sus fuerzas muchos desdichados.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Dice en su corazón: Dios está olvidado, ha encubierto su rostro; nunca lo verá.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Levántate, oh Jehová Dios, alza tu mano, no te olvides de los pobres.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¿Por qué irrita el malo á Dios? En su corazón ha dicho que no lo inquirirás.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Tú lo tienes visto: porque tú miras el trabajo, y la vejación, para vengarle por tu mano: á ti se acoge el pobre, tú eres el amparo del huérfano.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Quebranta el brazo del malo: del maligno buscarás su maldad, hasta que ninguna halles.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Jehová, Rey eterno y perpetuo; de su tierra fueron destruídas las gentes.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deseo de los humildes oíste, oh Jehová: tú dispones su corazón, y haces atento tu oído;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Para juzgar al huérfano y al pobre, á fin de que no vuelva más á hacer violencia el hombre de la tierra.</w:t>
      </w:r>
    </w:p>
    <w:p>
      <w:pPr>
        <w:pStyle w:val="Heading2"/>
      </w:pPr>
      <w:r>
        <w:rPr>
          <w:lang w:val="es_ES" w:bidi="es_ES"/>
        </w:rPr>
        <w:t>Salmos 11:1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EN Jehová he confiado; ¿cómo decís á mi alma: Escapa al monte cual ave?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he aquí, los malos flecharon el arco, apercibieron sus saetas sobre la cuerda, para asaetear en oculto á los rectos de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Si fueren destruídos los fundamentos, ¿qué ha de hacer el justo?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Jehová en el templo de su santidad: la silla de Jehová está en el cielo: sus ojos ven, sus párpados examinan á los hijos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Jehová prueba al justo; empero al malo y al que ama la violencia, su alma aborrece.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Sobre los malos lloverá lazos; fuego y azufre, con vientos de torbellinos, será la porción del cáliz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el justo Jehová ama la justicia: al recto mirará su rostro.</w:t>
      </w:r>
    </w:p>
    <w:p>
      <w:pPr>
        <w:pStyle w:val="Heading2"/>
      </w:pPr>
      <w:r>
        <w:rPr>
          <w:lang w:val="es_ES" w:bidi="es_ES"/>
        </w:rPr>
        <w:t>Salmos 12:1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Seminith: Salmo de David. SALVA, oh Jehová, porque se acabaron los misericordiosos: porque se han acabado los fieles de entre los hijos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Mentira habla cada uno con su prójimo; con labios lisonjeros, con corazón doble hablan.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Destruirá Jehová todos los labios lisonjeros, la lengua que habla grandezas;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Que dijeron: Por nuestra lengua prevaleceremos; nuestros labios están con nosotros: ¿quién nos es señor?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la opresión de los pobres, por el gemido de los menesterosos, ahora me levantaré, dice Jehová: pondrélos en salvo del que contra ellos se engríe.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Las palabras de Jehová, palabras limpias; plata refinada en horno de tierra, purificada siete veces.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Tú, Jehová, los guardarás; guárdalos para siempre de aquesta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Cercando andan los malos, mientras son exaltados los más viles de los hijos de los hombres.</w:t>
      </w:r>
    </w:p>
    <w:p>
      <w:pPr>
        <w:pStyle w:val="Heading2"/>
      </w:pPr>
      <w:r>
        <w:rPr>
          <w:lang w:val="es_ES" w:bidi="es_ES"/>
        </w:rPr>
        <w:t>Salmos 13:1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¿HASTA cuándo, Jehová? ¿me olvidarás para siempre? ¿hasta cuándo esconderás tu rostro de mí?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¿Hasta cuándo pondré consejos en mi alma, con ansiedad en mi corazón cada día? ¿Hasta cuándo será enaltecido mi enemigo sobre mí?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Mira, óyeme, Jehová Dios mío: alumbra mis ojos, porque no duerma en muerte;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no diga mi enemigo, Vencílo: mis enemigos se alegrarán, si yo resbalare.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yo en tu misericordia he confiado: alegraráse mi corazón en tu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Cantaré á Jehová, porque me ha hecho bien.</w:t>
      </w:r>
    </w:p>
    <w:p>
      <w:pPr>
        <w:pStyle w:val="Heading2"/>
      </w:pPr>
      <w:r>
        <w:rPr>
          <w:lang w:val="es_ES" w:bidi="es_ES"/>
        </w:rPr>
        <w:t>Salmos 14:1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DIJO el necio en su corazón: No hay Dios. Corrompiéronse, hicieron obras abominables; no hay quien haga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Jehová miró desde los cielos sobre los hijos de los hombres, por ver si había algún entendido, que buscara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Todos declinaron, juntamente se han corrompido: no hay quien haga bien, no hay ni siquiera 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¿No tendrán conocimiento todos los que obran iniquidad, que devoran á mi pueblo como si pan comiesen, y á Jehová no invocaron?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Allí temblaron de espanto; porque Dios está con la nación de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consejo del pobre habéis escarnecido, por cuanto Jehová es su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¡Quién diese de Sión la salud de Israel! En tornando Jehová la cautividad de su pueblo, se gozará Jacob, y alegraráse Israel.</w:t>
      </w:r>
    </w:p>
    <w:p>
      <w:pPr>
        <w:pStyle w:val="Heading2"/>
      </w:pPr>
      <w:r>
        <w:rPr>
          <w:lang w:val="es_ES" w:bidi="es_ES"/>
        </w:rPr>
        <w:t>Salmos 15:1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JEHOVÁ, ¿quién habitará en tu tabernáculo? ¿quién residirá en el monte de tu santidad?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que anda en integridad, y obra justicia, y habla verdad en su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que no detrae con su lengua, ni hace mal á su prójimo, ni contra su prójimo acoge oprobio alguno.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Aquel á cuyos ojos es menospreciado el vil; mas honra á los que temen á Jehová: y habiendo jurado en daño suyo, no por eso muda.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Quien su dinero no dió á usura, ni contra el inocente tomó cohecho. El que hace estas cosas, no resbalará para siempre.</w:t>
      </w:r>
    </w:p>
    <w:p>
      <w:pPr>
        <w:pStyle w:val="Heading2"/>
      </w:pPr>
      <w:r>
        <w:rPr>
          <w:lang w:val="es_ES" w:bidi="es_ES"/>
        </w:rPr>
        <w:t>Salmos 16:1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Michtham de David. GUÁRDAME, oh Dios, porque en ti he confiado.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Dijiste, oh alma mía, á Jehová: Tú eres el Señor: mi bien á ti no aprovecha;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Sino á los santos que están en la tierra, y á los íntegros: toda mi afición en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Multiplicaránse los dolores de aquellos que sirven diligentes á otro dios: no ofreceré yo sus libaciones de sangre, ni en mis labios tomaré sus nombres.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Jehová es la porción de mi parte y de mi copa; tú sustentarás mi suerte.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Las cuerdas me cayeron en lugares deleitosos, y es hermosa la heredad que me ha tocado.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Bendeciré á Jehová que me aconseja: aun en las noches me enseñan mis riñones.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 Jehová he puesto siempre delante de mí: porque está á mi diestra no seré conmovido.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Alegróse por tanto mi corazón, y se gozó mi gloria: también mi carne reposará segura.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no dejarás mi alma en el sepulcro; ni permitirás que tu santo vea corrupción.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Me mostrarás la senda de la vida: hartura de alegrías hay con tu rostro; deleites en tu diestra para siempre.</w:t>
      </w:r>
    </w:p>
    <w:p>
      <w:pPr>
        <w:pStyle w:val="Heading2"/>
      </w:pPr>
      <w:r>
        <w:rPr>
          <w:lang w:val="es_ES" w:bidi="es_ES"/>
        </w:rPr>
        <w:t>Salmos 17:1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Oración de David. OYE, oh Jehová, justicia; está atento á mi clamor; escucha mi oración hecha sin labios de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 delante de tu rostro salga mi juicio; vean tus ojos la rectitud.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Tú has probado mi corazón, hasme visitado de noche; me has apurado, y nada inicuo hallaste: heme propuesto que mi boca no ha de propasarse.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Para las obras humanas, por la palabra de tus labios yo me he guardado de las vías del destructor.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Sustenta mis pasos en tus caminos, porque mis pies no resbalen.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Yo te he invocado, por cuanto tú me oirás, oh Dios: inclina á mí tu oído, escucha mi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Muestra tus estupendas misericordias, tú que salvas á los que en ti confían de los que se levantan contra tu diestra.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Guárdame como lo negro de la niñeta del ojo, escóndeme con la sombra de tus alas,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 delante de los malos que me oprimen, de mis enemigos que me cercan por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Cerrados están con su grosura; con su boca hablan soberbiamente.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Nuestros pasos nos han cercado ahora: puestos tienen sus ojos para echarnos por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Parecen al león que desea hacer presa, y al leoncillo que está escondido.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Levántate, oh Jehová; prevén su encuentro, póstrale: libra mi alma del malo con tu espada;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De los hombres con tu mano, oh Jehová, de los hombres de mundo, cuya parte es en esta vida, y cuyo vientre hinches de tu tesoro: hartan sus hijos, y dejan el resto á sus chiquitos.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Yo en justicia veré tu rostro: seré saciado cuando despertare á tu semejanza.</w:t>
      </w:r>
    </w:p>
    <w:p>
      <w:pPr>
        <w:pStyle w:val="Heading2"/>
      </w:pPr>
      <w:r>
        <w:rPr>
          <w:lang w:val="es_ES" w:bidi="es_ES"/>
        </w:rPr>
        <w:t>Salmos 18:1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David, siervo de Jehová, el cual profirió á Jehová las palabras de este cántico el día que le libró Jehová de mano de todos sus enemigos, y de mano de Saúl. Entonces dijo: AMARTE he, oh Jehová, fortaleza mía.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Jehová, roca mía y castillo mío, y mi libertador; Dios mío, fuerte mío, en él confiaré; escudo mío, y el cuerno de mi salud, mi refugio.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Invocaré á Jehová, digno de ser alabado, y seré salvo de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Cercáronme dolores de muerte, y torrentes de perversidad me atemorizaron.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Dolores del sepulcro me rodearon, previniéronme lazos de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 mi angustia invoqué á Jehová, y clamé á mi Dios: él oyó mi voz desde su templo, y mi clamor llegó delante de él, á sus oídos.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la tierra fué conmovida y tembló; y moviéronse los fundamentos de los montes, y se estremecieron, porque se indignó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Humo subió de su nariz, y de su boca consumidor fuego; carbones fueron por él encendidos.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bajó los cielos, y descendió; y oscuridad debajo de sus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cabalgó sobre un querubín, y voló: voló sobre las alas del viento.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Puso tinieblas por escondedero suyo, su pabellón en derredor de sí; oscuridad de aguas, nubes de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 el resplandor delante de él, sus nubes pasaron; granizo y carbones ardientes.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tronó en los cielos Jehová, y el Altísimo dió su voz; granizo y carbones de fuego.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envió sus saetas, y desbaratólos; y echó relámpagos, y los destruyó.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aparecieron las honduras de las aguas, y descubriéronse los cimientos del mundo, á tu reprensión, oh Jehová, por el soplo del viento de tu nariz.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Envió desde lo alto; tomóme, sacóme de las muchas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Libróme de mi poderoso enemigo, y de los que me aborrecían, aunque eran ellos más fuertes que 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Asaltáronme en el día de mi quebranto: mas Jehová fué mi apoyo.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sacóme á anchura: libróme, porque se agradó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Hame pagado Jehová conforme á mi justicia: conforme á la limpieza de mis manos me ha vuelto.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yo he guardado los caminos de Jehová, y no me aparté impíamente de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Pues todos sus juicios estuvieron delante de mí, y no eché de mí sus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fuí íntegro para con él, y cauteléme de mi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Pagóme pues Jehová conforme á mi justicia; conforme á la limpieza de mis manos delante de sus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Con el misericordioso te mostrarás misericordioso, y recto para con el hombre íntegro.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Limpio te mostrarás para con el limpio, y severo serás para con el perverso.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tú salvarás al pueblo humilde, y humillarás los ojos altivos.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Tú pues alumbrarás mi lámpara: Jehová mi Dios alumbrará mis tinieblas.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Porque contigo desharé ejércitos; y con mi Dios asaltaré muros.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Dios, perfecto su camino: es acendrada la palabra de Jehová: escudo es á todos los que en él esperan.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Porque ¿qué Dios hay fuera de Jehová? ¿y qué fuerte fuera de nuestro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Dios es el que me ciñe de fuerza, é hizo perfecto mi camino;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Quien pone mis pies como pies de ciervas, é hízome estar sobre mis alturas;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Quien enseña mis manos para la batalla, y será quebrado con mis brazos el arco de acero.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Dísteme asimismo el escudo de tu salud: y tu diestra me sustentó, y tu benignidad me ha acrecentado.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Ensanchaste mis pasos debajo de mí, y no titubearon mis rodillas.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Perseguido he mis enemigos, y alcancélos, y no volví hasta acabarlos.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Helos herido, y no podrán levantarse: cayeron debajo de mis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Pues me ceñiste de fortaleza para la pelea; has agobiado mis enemigos debajo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dísteme la cerviz de mis enemigos, y destruí á los que me aborrecían.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Clamaron, y no hubo quien salvase: aun á Jehová, mas no los oyó.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molílos como polvo delante del viento; esparcílos como lodo de las calles.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Librásteme de contiendas de pueblo: pusísteme por cabecera de gentes: pueblo que yo no conocía, me sirvió.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Así que hubo oído, me obedeció; los hijos de extraños me mintieron;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Los extraños flaquearon, y tuvieron miedo desde sus encerramientos.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Viva Jehová, y sea bendita mi roca; y ensalzado sea el Dios de mi salud: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El Dios que me da las venganzas, y sujetó pueblos á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Mi libertador de mis enemigos: hicísteme también superior de mis adversarios; librásteme de varón violento.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Por tanto yo te confesaré entre las gentes, oh Jehová, y cantaré á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El cual engrandece las saludes de su rey, y hace misericordia á su ungido, á David y á su simiente, para siempre.</w:t>
      </w:r>
    </w:p>
    <w:p>
      <w:pPr>
        <w:pStyle w:val="Heading2"/>
      </w:pPr>
      <w:r>
        <w:rPr>
          <w:lang w:val="es_ES" w:bidi="es_ES"/>
        </w:rPr>
        <w:t>Salmos 19:1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LOS cielos cuentan la gloria de Dios, y la expansión denuncia la obra de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un día emite palabra al otro día, y la una noche á la otra noche declara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hay dicho, ni palabras, ni es oída su voz.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 toda la tierra salió su hilo, y al cabo del mundo sus palabras. En ellos puso tabernáculo para el sol.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él, como un novio que sale de su tálamo, alégrase cual gigante para correr el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Del un cabo de los cielos es su salida, y su giro hasta la extremidad de ellos: y no hay quien se esconda de su calor.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 ley de Jehová es perfecta, que vuelve el alma: el testimonio de Jehová, fiel, que hace sabio al pequeño.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mandamientos de Jehová son rectos, que alegran el corazón: el precepto de Jehová, puro, que alumbra los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temor de Jehová, limpio, que permanece para siempre; los juicios de Jehová son verdad, todos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Deseables son más que el oro, y más que mucho oro afinado; y dulces más que miel, y que la que destila del panal.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Tu siervo es además amonestado con ellos: en guardarlos hay grande galardón.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errores, ¿quién los entenderá? Líbrame de los que me son ocultos.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Detén asimismo á tu siervo de las soberbias; que no se enseñoreen de mí: entonces seré íntegro, y estaré limpio de gran rebelión.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Sean gratos los dichos de mi boca y la meditación de mi corazón delante de ti, oh Jehová, roca mía, y redentor mío.</w:t>
      </w:r>
    </w:p>
    <w:p>
      <w:pPr>
        <w:pStyle w:val="Heading2"/>
      </w:pPr>
      <w:r>
        <w:rPr>
          <w:lang w:val="es_ES" w:bidi="es_ES"/>
        </w:rPr>
        <w:t>Salmos 20:1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OIGATE Jehová en el día de conflicto; defiéndate el nombre del Dios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Envíete ayuda desde el santuario, y desde Sión te sostenga.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Haga memoria de todos tus presentes, y reduzca á ceniza tu holocausto.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Déte conforme á tu corazón, y cumpla todo tu consejo.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Nosotros nos alegraremos por tu salud, y alzaremos pendón en el nombre de nuestro Dios: cumpla Jehová todas tus peticiones.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Ahora echo de ver que Jehová guarda á su ungido: oirálo desde los cielos de su santidad, con la fuerza de la salvación de su diestra.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Estos confían en carros, y aquéllos en caballos: mas nosotros del nombre de Jehová nuestro Dios tendremos memoria.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Ellos arrodillaron, y cayeron; mas nosotros nos levantamos, y nos enhestamos.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Salva, Jehová: que el Rey nos oiga el día que lo invocáremos.</w:t>
      </w:r>
    </w:p>
    <w:p>
      <w:pPr>
        <w:pStyle w:val="Heading2"/>
      </w:pPr>
      <w:r>
        <w:rPr>
          <w:lang w:val="es_ES" w:bidi="es_ES"/>
        </w:rPr>
        <w:t>Salmos 21:1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ALEGRARÁSE el rey en tu fortaleza, oh Jehová; y en tu salud se gozará mucho.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deseo de su corazón le diste, y no le negaste lo que sus labios pronunciaron.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Pues le has salido al encuentro con bendiciones de bien: corona de oro fino has puesto sobre su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Vida te demandó, y dístele largura de días por siglos y siglos.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Grande es su gloria en tu salud: honra y majestad has puesto sobre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lo has bendecido para siempre; llenástelo de alegría con tu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 cuanto el rey confía en Jehová, y en la misericordia del Altísimo, no será conmovido.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Alcanzará tu mano á todos tus enemigos; tu diestra alcanzará á los que te aborrecen.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Ponerlos has como horno de fuego en el tiempo de tu ira: Jehová los deshará en su furor, y fuego los consumirá.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Su fruto destruirás de la tierra, y su simiente de entre los hijos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trazaron el mal contra ti: fraguaron maquinaciones, mas no prevalecerán.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Pues tú los pondrás en fuga, cuando aparejares en tus cuerdas las saetas contra sus rostros.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Ensálzate, oh Jehová, con tu fortaleza: cantaremos y alabaremos tu poderío.</w:t>
      </w:r>
    </w:p>
    <w:p>
      <w:pPr>
        <w:pStyle w:val="Heading2"/>
      </w:pPr>
      <w:r>
        <w:rPr>
          <w:lang w:val="es_ES" w:bidi="es_ES"/>
        </w:rPr>
        <w:t>Salmos 22:1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principal, sobre Ajeleth-sahar: Salmo de David. DIOS mío, Dios mío, ¿por qué me has dejado? ¿por qué estás lejos de mi salud, y de las palabras de mi clamor?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Dios mío, clamo de día, y no oyes; y de noche, y no hay para mí silencio.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Tú empero eres santo, tú que habitas entre las alabanzas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 ti esperaron nuestros padres: esperaron, y tú los libraste.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Clamaron á ti, y fueron librados: esperaron en ti, y no se avergonzaron.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Mas yo soy gusano, y no hombre; oprobio de los hombres, y desecho del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Todos los que me ven, escarnecen de mí; estiran los labios, menean la cabeza,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Remítese á Jehová, líbrelo; sálvele, puesto que en él se complacía.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Empero tú eres el que me sacó del vientre, el que me haces esperar desde que estaba á los pechos de mi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Sobre ti fuí echado desde la matriz: desde el vientre de mi madre, tú eres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 te alejes de mí, porque la angustia está cerca; porque no hay quien ayude.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Hanme rodeado muchos toros; fuertes toros de Basán me han cercado.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Abrieron sobre mí su boca, como león rapante y rugiente.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Heme escurrido como aguas, y todos mis huesos se descoyuntaron: mi corazón fué como cera, desliéndose en medio de mis entrañas.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Secóse como un tiesto mi vigor, y mi lengua se pegó á mi paladar; y me has puesto en el polvo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perros me han rodeado, hame cercado cuadrilla de malignos: horadaron mis manos y mis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Contar puedo todos mis huesos; ellos miran, considéranme.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Partieron entre sí mis vestidos, y sobre mi ropa echaron suertes.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Mas tú, Jehová, no te alejes; fortaleza mía, apresúrate para mi ayuda.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Libra de la espada mi alma; del poder del perro mi única.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Sálvame de la boca del león, y óyeme librándome de los cuernos de los unicornios.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Anunciaré tu nombre á mis hermanos: en medio de la congregación te alabaré.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Los que teméis á Jehová, alabadle; glorificadle, simiente toda de Jacob; y temed de él, vosotros, simiente toda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no menospreció ni abominó la aflicción del pobre, ni de él escondió su rostro; sino que cuando clamó á él, oyóle.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De ti será mi alabanza en la grande congregación; mis votos pagaré delante de los que le temen.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Comerán los pobres, y serán saciados: alabarán á Jehová los que le buscan: vivirá vuestro corazón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Acordarse han, y volveránse á Jehová todos los términos de la tierra; y se humillarán delante de ti todas las familias de las gentes.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Porque de Jehová es el reino; y él se enseñoreará de las gentes.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Comerán y adorarán todos los poderosos de la tierra: postraránse delante de él todos los que descienden al polvo, si bien ninguno puede conservar la vida á su propia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La posteridad le servirá; será ella contada por una generación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Vendrán, y anunciarán al pueblo que naciere, su justicia que él hizo.</w:t>
      </w:r>
    </w:p>
    <w:p>
      <w:pPr>
        <w:pStyle w:val="Heading2"/>
      </w:pPr>
      <w:r>
        <w:rPr>
          <w:lang w:val="es_ES" w:bidi="es_ES"/>
        </w:rPr>
        <w:t>Salmos 23:1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JEHOVÁ es mi pastor; nada me faltará.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lugares de delicados pastos me hará yacer: junto á aguas de reposo me pastoreará.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Confortará mi alma; guiaráme por sendas de justicia por amor de su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Aunque ande en valle de sombra de muerte, no temeré mal alguno; porque tú estarás conmigo: tu vara y tu cayado me infundirán aliento.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Aderezarás mesa delante de mí, en presencia de mis angustiadores: ungiste mi cabeza con aceite: mi copa está rebosando.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Ciertamente el bien y la misericordia me seguirán todos los días de mi vida: y en la casa de Jehová moraré por largos días.</w:t>
      </w:r>
    </w:p>
    <w:p>
      <w:pPr>
        <w:pStyle w:val="Heading2"/>
      </w:pPr>
      <w:r>
        <w:rPr>
          <w:lang w:val="es_ES" w:bidi="es_ES"/>
        </w:rPr>
        <w:t>Salmos 24:1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DE Jehová es la tierra y su plenitud; el mundo, y los que en él habitan.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él la fundó sobre los mares, y afirmóla sobre los ríos.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¿Quién subirá al monte de Jehová? ¿y quién estará en el lugar de su santidad?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limpio de manos, y puro de corazón: el que no ha elevado su alma á la vanidad, ni jurado con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recibirá bendición de Jehová, y justicia del Dios de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Tal es la generación de los que le buscan, de los que buscan tu rostro, oh Dios de Jacob.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Alzad, oh puertas, vuestras cabezas, y alzaos vosotras, puertas eternas, y entrará el Rey de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¿Quién es este Rey de gloria? Jehová el fuerte y valiente, Jehová el poderoso en batalla.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Alzad, oh puertas, vuestras cabezas, y alzaos vosotras, puertas eternas, y entrará el Rey de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¿Quién es este Rey de gloria? Jehová de los ejércitos, él es el Rey de la gloria. (Selah.)</w:t>
      </w:r>
    </w:p>
    <w:p>
      <w:pPr>
        <w:pStyle w:val="Heading2"/>
      </w:pPr>
      <w:r>
        <w:rPr>
          <w:lang w:val="es_ES" w:bidi="es_ES"/>
        </w:rPr>
        <w:t>Salmos 25:1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A TI, oh Jehová, levantaré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Dios mío, en ti confío; no sea yo avergonzado, no se alegren de mí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Ciertamente ninguno de cuantos en ti esperan será confundido: serán avergonzados los que se rebelan sin causa.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Muéstrame, oh Jehová, tus caminos; enséñame tus sendas.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Encamíname en tu verdad, y enséñame; porque tú eres el Dios de mi salud: en ti he esperado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Acuérdate, oh Jehová, de tus conmiseraciones y de tus misericordias, que son perpetuas.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 los pecados de mi mocedad, y de mis rebeliones, no te acuerdes; conforme á tu misericordia acuérdate de mí, por tu bondad, oh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Bueno y recto es Jehová: por tanto él enseñará á los pecadores el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Encaminará á los humildes por el juicio, y enseñará á los mansos su carrera.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Todas las sendas de Jehová son misericordia y verdad, para los que guardan su pacto y sus testimonios.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amor de tu nombre, oh Jehová, perdonarás también mi pecado; porque es grande.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¿Quién es el hombre que teme á Jehová? El le enseñará el camino que ha de escoger.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Su alma reposará en el bien, y su simiente heredará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secreto de Jehová es para los que le temen; y á ellos hará conocer su alianza.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Mis ojos están siempre hacia Jehová; porque él sacará mis pies de la red.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Mírame, y ten misericordia de mí; porque estoy solo y afligido.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Las angustias de mi corazón se han aumentado: sácame de mis congojas.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Mira mi aflicción y mi trabajo: y perdona todos mis pecados.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Mira mis enemigos, que se han multiplicado, y con odio violento me aborrecen.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Guarda mi alma, y líbrame: no sea yo avergonzado, porque en ti confié.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Integridad y rectitud me guarden; porque en ti he esperado.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Redime, oh Dios, á Israel de todas sus angustias.</w:t>
      </w:r>
    </w:p>
    <w:p>
      <w:pPr>
        <w:pStyle w:val="Heading2"/>
      </w:pPr>
      <w:r>
        <w:rPr>
          <w:lang w:val="es_ES" w:bidi="es_ES"/>
        </w:rPr>
        <w:t>Salmos 26:1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JÚZGAME, oh Jehová, porque yo en mi integridad he andado: confiado he asimismo en Jehová, no vacilaré.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Pruébame, oh Jehová, y sondéame: examina mis riñones y mi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tu misericordia está delante de mis ojos, y en tu verdad ando.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me he sentado con hombres de falsedad; ni entré con los que andan encubiertamente.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Aborrecí la reunión de los malignos, y con los impíos nunca me senté.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Lavaré en inocencia mis manos, y andaré alrededor de tu altar, oh Jehová: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Para exclamar con voz de acción de gracias, y para contar todas tus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Jehová, la habitación de tu casa he amado, y el lugar del tabernáculo de tu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juntes con los pecadores mi alma, ni con los hombres de sangres mi vida: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 cuyas manos está el mal, y su diestra está llena de sobornos.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Yo empero andaré en mi integridad: redímeme, y ten misericordia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Mi pie ha estado en rectitud: en las congregaciones bendeciré á Jehová.</w:t>
      </w:r>
    </w:p>
    <w:p>
      <w:pPr>
        <w:pStyle w:val="Heading2"/>
      </w:pPr>
      <w:r>
        <w:rPr>
          <w:lang w:val="es_ES" w:bidi="es_ES"/>
        </w:rPr>
        <w:t>Salmos 27:1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JEHOVÁ es mi luz y mi salvación: ¿de quién temeré? Jehová es la fortaleza de mi vida: ¿de quién he de atemorizarme?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Cuando se allegaron contra mí los malignos, mis angustiadores y mis enemigos, para comer mis carnes, ellos tropezaron y cayeron.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Aunque se asiente campo contra mí, no temerá mi corazón: aunque contra mí se levante guerra, yo en esto confío.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Una cosa he demandado á Jehová, ésta buscaré: que esté yo en la casa de Jehová todos los días de mi vida, para contemplar la hermosura de Jehová, y para inquirir en su templo.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él me esconderá en su tabernáculo en el día del mal; ocultaráme en lo reservado de su pabellón; pondráme en alto sobre una roca.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luego ensalzará mi cabeza sobre mis enemigos en derredor de mí: y yo sacrificaré en su tabernáculo sacrificios de júbilo: cantaré y salmearé á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Oye, oh Jehová, mi voz con que á ti clamo; y ten misericordia de mí, respóndeme.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Mi corazón ha dicho de ti: Buscad mi rostro. Tu rostro buscaré, oh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escondas tu rostro de mí, no apartes con ira á tu siervo: mi ayuda has sido; no me dejes y no me desampares, Dios de mi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Aunque mi padre y mi madre me dejaran, Jehová con todo me recogerá.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Enséñame, oh Jehová, tu camino, y guíame por senda de rectitud, á causa de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No me entregues á la voluntad de mis enemigos; porque se han levantado contra mí testigos falsos, y los que respiran crueldad.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Hubiera yo desmayado, si no creyese que tengo de ver la bondad de Jehová en la tierra de los vivientes.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Aguarda á Jehová; esfuérzate, y aliéntese tu corazón: sí, espera á Jehová.</w:t>
      </w:r>
    </w:p>
    <w:p>
      <w:pPr>
        <w:pStyle w:val="Heading2"/>
      </w:pPr>
      <w:r>
        <w:rPr>
          <w:lang w:val="es_ES" w:bidi="es_ES"/>
        </w:rPr>
        <w:t>Salmos 28:1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A TI clamaré, oh Jehová, fortaleza mía: no te desentiendas de mí; porque no sea yo, dejándome tú, semejante á los que descienden al sepulcro.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Oye la voz de mis ruegos cuando clamo á ti, cuando alzo mis manos hacia el templo de tu santidad.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me arrebates á una con los malos, y con los que hacen iniquidad: los cuales hablan paz con sus prójimos, y la maldad está en su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Dales conforme á su obra, y conforme á la malicia de sus hechos: dales conforme á la obra de sus manos, dales su paga.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no atendieron á las obras de Jehová, ni al hecho de sus manos, derribarálos, y no los edificará.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Bendito Jehová, que oyó la voz de mis ruegos.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Jehová es mi fortaleza y mi escudo: en él esperó mi corazón, y fuí ayudado; por lo que se gozó mi corazón, y con mi canción le alabaré.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Jehová es su fuerza, y la fortaleza de las saludes de su ungido.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Salva á tu pueblo, y bendice á tu heredad; y pastoréalos y ensálzalos para siempre.</w:t>
      </w:r>
    </w:p>
    <w:p>
      <w:pPr>
        <w:pStyle w:val="Heading2"/>
      </w:pPr>
      <w:r>
        <w:rPr>
          <w:lang w:val="es_ES" w:bidi="es_ES"/>
        </w:rPr>
        <w:t>Salmos 29:1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DAD á Jehová, oh hijos de fuertes, dad á Jehová la gloria y la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Dad á Jehová la gloria debida á su nombre: humillaos á Jehová en el glorioso santuario.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Voz de Jehová sobre las aguas: hizo tronar el Dios de gloria: Jehová sobre las muchas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Voz de Jehová con potencia; voz de Jehová con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Voz de Jehová que quebranta los cedros; y quebrantó Jehová los cedros del Líbano.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 hízolos saltar como becerros; al Líbano y al Sirión como hijos de unicornios.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Voz de Jehová que derrama llamas de fuego.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Voz de Jehová que hará temblar el desierto; hará temblar Jehová el desierto de Cades.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Voz de Jehová que hará estar de parto á las ciervas, y desnudará las breñas: y en su templo todos los suyos le dicen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Jehová preside en el diluvio, y asentóse Jehová por rey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Jehová dará fortaleza á su pueblo: Jehová bendecirá á su pueblo en paz.</w:t>
      </w:r>
    </w:p>
    <w:p>
      <w:pPr>
        <w:pStyle w:val="Heading2"/>
      </w:pPr>
      <w:r>
        <w:rPr>
          <w:lang w:val="es_ES" w:bidi="es_ES"/>
        </w:rPr>
        <w:t>Salmos 30:1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cantado en la dedicación de la Casa: Salmo de David. GLORIFICARTE he, oh Jehová; porque me has ensalzado, y no hiciste á mis enemigos alegrarse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Jehová Dios mío, á ti clamé, y me sanaste.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Oh Jehová, hiciste subir mi alma del sepulcro, dísteme vida, para que no descendiese á la sepultura.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Cantad á Jehová, vosotros sus santos, y celebrad la memoria de su santidad.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un momento será su furor; mas en su voluntad está la vida: por la tarde durará el lloro, y á la mañana vendrá la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dije yo en mi prosperidad: no seré jamás conmovido;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tú, Jehová, por tu benevolencia has asentado mi monte con fortaleza. Escondiste tu rostro, fuí conturbado.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 ti, oh Jehová, clamaré; y al Señor suplicaré.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¿Qué provecho hay en mi muerte, cuando yo descienda al hoyo? ¿Te alabará el polvo? ¿anunciará tu verdad?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Oye, oh Jehová, y ten misericordia de mí: Jehová, sé tú mi ayudador.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Has tornado mi endecha en baile; desataste mi saco, y ceñísteme de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 tanto á ti cantaré, gloria mía, y no estaré callado. Jehová Dios mío, te alabaré para siempre.</w:t>
      </w:r>
    </w:p>
    <w:p>
      <w:pPr>
        <w:pStyle w:val="Heading2"/>
      </w:pPr>
      <w:r>
        <w:rPr>
          <w:lang w:val="es_ES" w:bidi="es_ES"/>
        </w:rPr>
        <w:t>Salmos 31:1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EN ti, oh Jehová, he esperado; no sea yo confundido para siempre: líbrame en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Inclina á mí tu oído, líbrame presto; séme por roca de fortaleza, por casa fuerte para salvarme.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tú eres mi roca y mi castillo; y por tu nombre me guiarás, y me encaminarás.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Me sacarás de la red que han escondido para mí; porque tú eres mi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 tu mano encomiendo mi espíritu: tú me has redimido, oh Jehová, Dios de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Aborrecí á los que esperan en vanidades ilusorias; mas yo en Jehová he esperado.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Me gozaré y alegraré en tu misericordia; porque has visto mi aflicción; has conocido mi alma en las angustias.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no me encerraste en mano del enemigo; hiciste estar mis pies en anchura.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Ten misericordia de mí, oh Jehová, que estoy en angustia: hanse consumido de pesar mis ojos, mi alma, y mis entrañas.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mi vida se va gastando de dolor, y mis años de suspirar: hase enflaquecido mi fuerza á causa de mi iniquidad, y mis huesos se han consumido.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De todos mis enemigos he sido oprobio, y de mis vecinos en gran manera, y horror á mis conocidos: los que me veían fuera, huían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He sido olvidado de su corazón como un muerto: he venido á ser como un vaso perdido.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he oído afrenta de muchos; miedo por todas partes, cuando consultaban juntos contra mí, é ideaban quitarme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Mas yo en ti confié, oh Jehová: yo dije: Dios mío eres tú.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 tu mano están mis tiempos: líbrame de la mano de mis enemigos, y de mis perseguidores.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Haz resplandecer tu rostro sobre tu siervo: sálvame por tu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No sea yo confundido, oh Jehová, ya que te he invocado; sean corridos los impíos, estén mudos en el profundo.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Enmudezcan los labios mentirosos, que hablan contra el justo cosas duras, con soberbia y menosprecio.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¡Cuán grande es tu bien, que has guardado para los que te temen, que has obrado para los que esperan en ti, delante de los hijos de los hombres!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Los esconderás en el secreto de tu rostro de las arrogancias del hombre: los pondrás en un tabernáculo á cubierto de contención de lenguas.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Bendito Jehová, porque ha hecho maravillosa su misericordia para conmigo en ciudad fuerte.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decía yo en mi premura: Cortado soy de delante de tus ojos: tú empero oíste la voz de mis ruegos, cuando á ti clamaba.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Amad á Jehová todos vosotros sus santos: á los fieles guarda Jehová, y paga abundantemente al que obra con soberbia.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Esforzaos todos vosotros los que esperáis en Jehová, y tome vuestro corazón aliento.</w:t>
      </w:r>
    </w:p>
    <w:p>
      <w:pPr>
        <w:pStyle w:val="Heading2"/>
      </w:pPr>
      <w:r>
        <w:rPr>
          <w:lang w:val="es_ES" w:bidi="es_ES"/>
        </w:rPr>
        <w:t>Salmos 32:1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David: Masquil. BIENAVENTURADO aquel cuyas iniquidades son perdonadas, y borrados sus pecados.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Bienaventurado el hombre á quien no imputa Jehová la iniquidad, y en cuyo espíritu no hay superchería.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Mientras callé, envejeciéronse mis huesos en mi gemir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de día y de noche se agravó sobre mí tu mano; volvióse mi verdor en sequedades de estío.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 pecado te declaré, y no encubrí mi iniquidad. Confesaré, dije, contra mí mis rebeliones á Jehová; y tú perdonaste la maldad de mi pecado.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esto orará á ti todo santo en el tiempo de poder hallarte: ciertamente en la inundación de muchas aguas no llegarán éstas á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Tú eres mi refugio; me guardarás de angustia; con cánticos de liberación me rodearás.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Te haré entender, y te enseñaré el camino en que debes andar: sobre ti fijaré mis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seáis como el caballo, ó como el mulo, sin entendimiento: con cabestro y con freno su boca ha de ser reprimida, para que no lleguen á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Muchos dolores para el impío; mas el que espera en Jehová, lo cercará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Alegraos en Jehová, y gozaos, justos: y cantad todos vosotros los rectos de corazón.</w:t>
      </w:r>
    </w:p>
    <w:p>
      <w:pPr>
        <w:pStyle w:val="Heading2"/>
      </w:pPr>
      <w:r>
        <w:rPr>
          <w:lang w:val="es_ES" w:bidi="es_ES"/>
        </w:rPr>
        <w:t>Salmos 33:1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ALEGRAOS, justos, en Jehová: á los rectos es hermosa la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Celebrad á Jehová con arpa: cantadle con salterio y decacordio.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Cantadle canción nueva: hacedlo bien tañendo con júbilo.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recta es la palabra de Jehová, y toda su obra con verdad hecha.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ama justicia y juicio: de la misericordia de Jehová está llena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la palabra de Jehová fueron hechos los cielos, y todo el ejército de ellos por el espíritu de su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junta como en un montón las aguas de la mar: él pone en depósitos los abismos.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Tema á Jehová toda la tierra: teman de él todos los habitadores del 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él dijo, y fué hecho; él mandó, y existió.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Jehová hace nulo el consejo de las gentes, y frustra las maquinaciones de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consejo de Jehová permanecerá para siempre; los pensamientos de su corazón por todas las generaciones.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Bienaventurada la gente de que Jehová es su Dios; el pueblo á quien escogió por heredad para 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Desde los cielos miró Jehová; vió á todos los hijos de los hombres: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Desde la morada de su asiento miró sobre todos los moradores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formó el corazón de todos ellos; él considera todas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rey no es salvo con la multitud del ejército: no escapa el valiente por la mucha fuerza.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Vanidad es el caballo para salvarse: por la grandeza de su fuerza no librará.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He aquí, el ojo de Jehová sobre los que le temen, sobre los que esperan en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Para librar sus almas de la muerte, y para darles vida en el hambre.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Nuestra alma esperó á Jehová; nuestra ayuda y nuestro escudo es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 tanto en él se alegrará nuestro corazón, porque en su santo nombre hemos confiado.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Sea tu misericordia, oh Jehová, sobre nosotros, como esperamos en ti.</w:t>
      </w:r>
    </w:p>
    <w:p>
      <w:pPr>
        <w:pStyle w:val="Heading2"/>
      </w:pPr>
      <w:r>
        <w:rPr>
          <w:lang w:val="es_ES" w:bidi="es_ES"/>
        </w:rPr>
        <w:t>Salmos 34:1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David, cuando mudó su semblante delante de Abimelech, y él lo echó, y fuése. BENDECIRÉ á Jehová en todo tiempo; su alabanza será siempre en mi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Jehová se gloriará mi alma: oiránlo los mansos, y se alegrarán.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Engrandeced á Jehová conmigo, y ensalcemos su nombre á una.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Busqué á Jehová, y él me oyó, y libróme de todos mis temores.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 él miraron y fueron alumbrados: y sus rostros no se avergonzaron.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Este pobre clamó, y oyóle Jehová, y librólo de todas sus angustias.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ángel de Jehová acampa en derredor de los que le temen, y los defiende.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Gustad, y ved que es bueno Jehová: dichoso el hombre que confiará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Temed á Jehová, vosotros sus santos; porque no hay falta para los que le temen.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leoncillos necesitaron, y tuvieron hambre; pero los que buscan á Jehová, no tendrán falta de ningún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Venid, hijos, oidme; el temor de Jehová os enseñaré.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¿Quién es el hombre que desea vida, que codicia días para ver bien?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Guarda tu lengua de mal, y tus labios de hablar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Apártate del mal, y haz el bien; busca la paz, y síguela.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Los ojos de Jehová están sobre los justos, y atentos sus oídos al clamor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La ira de Jehová contra los que mal hacen, para cortar de la tierra la memoria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Clamaron los justos, y Jehová oyó, y librólos de todas sus angustias.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Cercano está Jehová á los quebrantados de corazón; y salvará á los contritos de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Muchos son los males del justo; mas de todos ellos lo librará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guarda todos sus huesos; ni uno de ellos será quebrantado.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Matará al malo la maldad; y los que aborrecen al justo serán asolados.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Jehová redime el alma de sus siervos; y no serán asolados cuantos en él confían.</w:t>
      </w:r>
    </w:p>
    <w:p>
      <w:pPr>
        <w:pStyle w:val="Heading2"/>
      </w:pPr>
      <w:r>
        <w:rPr>
          <w:lang w:val="es_ES" w:bidi="es_ES"/>
        </w:rPr>
        <w:t>Salmos 35:1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DISPUTA, oh Jehová, con los que contra mí contienden; pelea con los que me combaten.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Echa mano al escudo y al pavés, y levántate en mi ayuda.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saca la lanza, cierra contra mis perseguidores; di á mi alma: Yo soy tu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Avergüéncense y confúndanse los que buscan mi alma: vuelvan atrás, y sean avergonzados los que mi mal intentan.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Sean como el tamo delante del viento; y el ángel de Jehová los acose.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Sea su camino oscuridad y resbaladeros; y el ángel de Jehová los persiga.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sin causa escondieron para mí su red en un hoyo; sin causa hicieron hoyo para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Véngale el quebrantamiento que no sepa, y su red que escondió lo prenda: con quebrantamiento en ella caiga.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gócese mi alma en Jehová; y alégrese en su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Todos mis huesos dirán: Jehová, ¿quién como tú, que libras al afligido del más fuerte que él, y al pobre y menesteroso del que le despoja?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Levantáronse testigos falsos; demandáronme lo que no sabía;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Volviéronme mal por bien, para abatir á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yo, cuando ellos enfermaron, me vestí de saco; afligí con ayuno mi alma, y mi oración se revolvía en mi seno.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Como por mi compañero, como por mi hermano andaba; como el que trae luto por madre, enlutado me humillaba.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Pero ellos se alegraron en mi adversidad, y se juntaron; juntáronse contra mí gentes despreciables, y yo no lo entendía: despedazábanme, y no cesaban;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Con los lisonjeros escarnecedores truhanes, crujiendo sobre mí sus dientes.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Señor, ¿hasta cuándo verás esto? Recobra mi alma de sus quebrantamientos, mi única de los leones.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Te confesaré en grande congregación; te alabaré entre numeroso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se alegren de mí mis enemigos injustos: ni los que me aborrecen sin causa hagan del 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Porque no hablan paz; y contra los mansos de la tierra piensan palabras engañosas.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ensancharon sobre mí su boca; dijeron: ¡Ea, ea, nuestros ojos lo han visto!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Tú lo has visto, oh Jehová; no calles: Señor, de mí no te alejes.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Muévete y despierta para mi juicio, para mi causa, Dios mío y Señor mío.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Júzgame conforme á tu justicia, Jehová Dios mío; y no se alegren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No digan en su corazón: ¡Ea, alma nuestra! No digan: ¡Hémoslo devorado!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Avergüéncense, y sean confundidos á una los que de mi mal se alegran: vístanse de vergüenza y de confusión los que se engrandecen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Canten y alégrense los que están á favor de mi justa causa, y digan siempre: Sea ensalzado Jehová, que ama la paz de su siervo.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mi lengua hablará de tu justicia, y de tu loor todo el día.</w:t>
      </w:r>
    </w:p>
    <w:p>
      <w:pPr>
        <w:pStyle w:val="Heading2"/>
      </w:pPr>
      <w:r>
        <w:rPr>
          <w:lang w:val="es_ES" w:bidi="es_ES"/>
        </w:rPr>
        <w:t>Salmos 36:1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David, siervo del Señor. LA iniquidad del impío me dice al corazón: No hay temor de Dios delante de sus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Lisonjéase, por tanto, en sus propios ojos, hasta que su iniquidad sea hallada aborrecible.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Las palabras de su boca son iniquidad y fraude; no quiso entender para bien hacer.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Iniquidad piensa sobre su cama; está en camino no bueno, el mal no aborrece.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Jehová, hasta los cielos es tu misericordia; tu verdad hasta las nubes.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Tu justicia como los montes de Dios, tus juicios abismo grande: oh Jehová, al hombre y al animal conservas.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¡Cuán ilustre, oh Dios, es tu misericordia! Por eso los hijos de los hombres se amparan bajo la sombra de tus alas.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Embriagarse han de la grosura de tu casa; y tú los abrevarás del torrente de tus delicias.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contigo está el manantial de la vida: en tu luz veremos la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Extiende tu misericordia á los que te conocen, y tu justicia á los rectos de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 venga contra mí pie de soberbia; y mano de impíos no me mueva.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Allí cayeron los obradores de iniquidad; fueron rempujados, y no pudieron levantarse.</w:t>
      </w:r>
    </w:p>
    <w:p>
      <w:pPr>
        <w:pStyle w:val="Heading2"/>
      </w:pPr>
      <w:r>
        <w:rPr>
          <w:lang w:val="es_ES" w:bidi="es_ES"/>
        </w:rPr>
        <w:t>Salmos 37:1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NO te impacientes á causa de los malignos, ni tengas envidia de los que hacen iniquidad.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como hierba serán presto cortados, y decaerán como verdor de renuevo.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Espera en Jehová, y haz bien; vivirás en la tierra, y en verdad serás alimentado.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Pon asimismo tu delicia en Jehová, y él te dará las peticiones de tu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Encomienda á Jehová tu camino, y espera en él; y él hará.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exhibirá tu justicia como la luz, y tus derechos como el medio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Calla á Jehová, y espera en él: no te alteres con motivo del que prospera en su camino, por el hombre que hace maldades.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Déjate de la ira, y depón el enojo: no te excites en manera alguna á hacer lo malo.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los malignos serán talados, mas los que esperan en Jehová, ellos heredarán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Pues de aquí á poco no será el malo: y contemplarás sobre su lugar, y no parecerá.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Pero los mansos heredarán la tierra, y se recrearán con abundancia de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Maquina el impío contra el justo, y cruje sobre él sus dientes.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Señor se reirá de él; porque ve que viene su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Los impíos desenvainaron espada, y entesaron su arco, para derribar al pobre y al menesteroso, para matar á los de recto proceder.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 espada de ellos entrará en su mismo corazón, y su arco será quebrado.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Mejor es lo poco del justo, que las riquezas de muchos pecadores.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los brazos de los impíos serán quebrados: mas el que sostiene á los justos es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Conoce Jehová los días de los perfectos: y la heredad de ellos será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serán avergonzados en el mal tiempo; y en los días de hambre serán hartos.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los impíos perecerán, y los enemigos de Jehová como la grasa de los carneros serán consumidos: se disiparán como humo.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impío toma prestado, y no paga; mas el justo tiene misericordia, y 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los benditos de él heredarán la tierra; y los malditos de él serán talados.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Por Jehová son ordenados los pasos del hombre, y aprueba su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Cuando cayere, no quedará postrado; porque Jehová sostiene su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Mozo fuí, y he envejecido, y no he visto justo desamparado, ni su simiente que mendigue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En todo tiempo tiene misericordia, y presta; y su simiente es para bendición.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Apártate del mal, y haz el bien, y vivirás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Porque Jehová ama la rectitud, y no desampara sus santos: para siempre serán guardados; mas la simiente de los impíos será extirpada.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Los justos heredarán la tierra, y vivirán para siempre sobre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La boca del justo hablará sabiduría; y su lengua proferirá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La ley de su Dios está en su corazón; por tanto sus pasos no vacilarán.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Acecha el impío al justo, y procura matarlo.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Jehová no lo dejará en sus manos, ni lo condenará cuando le juzgaren.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Espera en Jehová, y guarda su camino, y él te ensalzará para heredar la tierra: cuando serán talados los pecadores, lo verás.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Vi yo al impío sumamente ensalzado, y que se extendía como un laurel verde.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Empero pasóse, y he aquí no parece; y busquélo, y no fué hallado.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Considera al íntegro, y mira al justo: que la postrimería de cada uno de ellos es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Mas los transgresores fueron todos á una destruídos: la postrimería de los impíos fué talada.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Pero la salvación de los justos es de Jehová, y él es su fortaleza en el tiempo de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Jehová los ayudará, y los librará: y libertarálos de los impíos, y los salvará, por cuanto en él esperaron.</w:t>
      </w:r>
    </w:p>
    <w:p>
      <w:pPr>
        <w:pStyle w:val="Heading2"/>
      </w:pPr>
      <w:r>
        <w:rPr>
          <w:lang w:val="es_ES" w:bidi="es_ES"/>
        </w:rPr>
        <w:t>Salmos 38:1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David, para recordar. JEHOVÁ, no me reprendas en tu furor, ni me castigues en tu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tus saetas descendieron á mí, y sobre mí ha caído tu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hay sanidad en mi carne á causa de tu ira; ni hay paz en mis huesos á causa de mi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mis iniquidades han pasado mi cabeza: como carga pesada se han agravado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Pudriéronse, corrompiéronse mis llagas, á causa de mi locura.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Estoy encorvado, estoy humillado en gran manera, ando enlutado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mis lomos están llenos de irritación, y no hay sanidad en mi carne.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Estoy debilitado y molido en gran manera; bramo á causa de la conmoción de mi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Señor, delante de ti están todos mis deseos; y mi suspiro no te es oculto.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Mi corazón está acongojado, hame dejado mi vigor; y aun la misma luz de mis ojos no está conmigo.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Mis amigos y mis compañeros se quitaron de delante de mi plaga; y mis cercanos se pusieron lejos.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los que buscaban mi alma armaron lazos; y los que procuraban mi mal hablaban iniquidades, y meditaban fraudes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yo, como si fuera sordo, no oía; y estaba como un mudo, que no abre su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Fuí pues como un hombre que no oye, y que en su boca no tiene reprensiones.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Porque á ti, oh Jehová, esperé yo: tú responderás, Jehová Dios mío.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dije: Que no se alegren de mí: cuando mi pie resbalaba, sobre mí se engrandecían.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Empero yo estoy á pique de claudicar, y mi dolor está delante de mí continuamente.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 tanto denunciaré mi maldad; congojaréme por mi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Porque mis enemigos están vivos y fuertes: y hanse aumentado los que me aborrecen sin causa: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pagando mal por bien me son contrarios, por seguir yo lo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me desampares, oh Jehová: Dios mío, no te alejes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Apresúrate á ayudarme, oh Señor, mi salud.</w:t>
      </w:r>
    </w:p>
    <w:p>
      <w:pPr>
        <w:pStyle w:val="Heading2"/>
      </w:pPr>
      <w:r>
        <w:rPr>
          <w:lang w:val="es_ES" w:bidi="es_ES"/>
        </w:rPr>
        <w:t>Salmos 39:1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principal, á Jeduthún: Salmo de David. YO DIJE: Atenderé á mis caminos, para no pecar con mi lengua: guardaré mi boca con freno, en tanto que el impío fuere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Enmudecí con silencio, calléme aun respecto de lo bueno: y excitóse mi dolor.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Enardecióse mi corazón dentro de mí; encendióse fuego en mi meditación, y así proferí con mi lengua: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Hazme saber, Jehová, mi fin, y cuánta sea la medida de mis días; sepa yo cuánto tengo de ser del 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He aquí diste á mis días término corto, y mi edad es como nada delante de ti: ciertamente es completa vanidad todo hombre que vive.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Ciertamente en tinieblas anda el hombre; ciertamente en vano se inquieta: junta, y no sabe quién lo allegará.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ahora, Señor, ¿qué esperaré? Mi esperanza en ti está.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Líbrame de todas mis rebeliones; no me pongas por escarnio del insensato.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Enmudecí, no abrí mi boca; porque tú lo hiciste.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Quita de sobre mí tu plaga; de la guerra de tu mano soy consumido.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Con castigos sobre el pecado corriges al hombre, y haces consumirse como de polilla su grandeza: ciertamente vanidad es todo hombre.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Oye mi oración, oh Jehová, y escucha mi clamor: no calles á mis lágrimas; porque peregrino soy para contigo, y advenedizo, como todos mis padres.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Déjame, y tomaré fuerzas, antes que vaya y perezca.</w:t>
      </w:r>
    </w:p>
    <w:p>
      <w:pPr>
        <w:pStyle w:val="Heading2"/>
      </w:pPr>
      <w:r>
        <w:rPr>
          <w:lang w:val="es_ES" w:bidi="es_ES"/>
        </w:rPr>
        <w:t>Salmos 40:1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RESIGNADAMENTE esperé á Jehová, é inclinóse á mí, y oyó mi clamor.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 hízome sacar de un lago de miseria, del lodo cenagoso; y puso mis pies sobre peña, y enderezó mis pasos.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Puso luego en mi boca canción nueva, alabanza á nuestro Dios. Verán esto muchos, y temerán, y esperarán en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Bienaventurado el hombre que puso á Jehová por su confianza, y no mira á los soberbios, ni á los que declinan á la mentira.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Aumentado has tú, oh Jehová Dios mío, tus maravillas; y tus pensamientos para con nosotros, no te los podremos contar: si yo anunciare y hablare de ellos, no pueden ser enarrados.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Sacrificio y presente no te agrada; has abierto mis oídos; holocausto y expiación no has demandado.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Entonces dije: He aquí, vengo; en el envoltorio del libro está escrito de mí: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hacer tu voluntad, Dios mío, hame agradado; y tu ley está en medio de mis entrañas.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Anunciado he justicia en grande congregación: he aquí no detuve mis labios, Jehová, tú lo sabes.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encubrí tu justicia dentro de mi corazón: tu verdad y tu salvación he dicho: no oculté tu misericordia y tu verdad en grande concurso.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Tú, Jehová, no apartes de mí tus misericordias: tu misericordia y tu verdad me guarden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me han cercado males hasta no haber cuento: hanme comprendido mis maldades, y no puedo levantar la vista: hanse aumentado más que los cabellos de mi cabeza, y mi corazón me falta.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Quieras, oh Jehová, librarme; Jehová, apresúrate á socorrerme.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Sean avergonzados y confusos á una los que buscan mi vida para cortarla: vuelvan atrás y avergüéncense los que mi mal desean.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Sean asolados en pago de su afrenta los que me dicen: ¡Ea, ea!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Gócense y alégrense en ti todos los que te buscan; y digan siempre los que aman tu salud: Jehová sea ensalzado.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Aunque afligido yo y necesitado, Jehová pensará de mí: mi ayuda y mi libertador eres tú; Dios mío, no te tardes.</w:t>
      </w:r>
    </w:p>
    <w:p>
      <w:pPr>
        <w:pStyle w:val="Heading2"/>
      </w:pPr>
      <w:r>
        <w:rPr>
          <w:lang w:val="es_ES" w:bidi="es_ES"/>
        </w:rPr>
        <w:t>Salmos 41:1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BIENAVENTURADO el que piensa en el pobre: en el día malo lo librará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Jehová lo guarde, y le dé vida: sea bienaventurado en la tierra, y no lo entregues á la voluntad de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Jehová lo sustentará sobre el lecho del dolor: mullirás toda su cama en su enfermedad.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Yo dije: Jehová, ten misericordia de mí; sana mi alma, porque contra ti he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Mis enemigos dicen mal de mí preguntando: ¿Cuándo morirá, y perecerá su nombre?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si venía á verme, hablaba mentira: su corazón se amontonaba iniquidad; y salido fuera, hablábala.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Reunidos murmuraban contra mí todos los que me aborrecían: contra mí pensaban mal, diciendo de mí: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Cosa pestilencial de él se ha apoderado; y el que cayó en cama, no volverá á levantarse.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Aun el hombre de mi paz, en quien yo confiaba, el que de mi pan comía, alzó contra mí el calcañar.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Mas tú, Jehová, ten misericordia de mí, y hazme levantar, y daréles el pago.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 esto habré conocido que te he agradado, que mi enemigo no se holgará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 cuanto á mí, en mi integridad me has sustentado, y me has hecho estar delante de ti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Bendito sea Jehová, el Dios de Israel, por siglos de siglos. Amén y Amén.</w:t>
      </w:r>
    </w:p>
    <w:p>
      <w:pPr>
        <w:pStyle w:val="Heading2"/>
      </w:pPr>
      <w:r>
        <w:rPr>
          <w:lang w:val="es_ES" w:bidi="es_ES"/>
        </w:rPr>
        <w:t>Salmos 42:1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Masquil á los hijos de Coré. COMO el ciervo brama por las corrientes de las aguas, así clama por ti, oh Dios, el alma mía.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Mi alma tiene sed de Dios, del Dios vivo: ¡cuándo vendré, y pareceré delante de Dios!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Fueron mis lágrimas mi pan de día y de noche, mientras me dicen todos los días: ¿Dónde está tu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Acordaréme de estas cosas, y derramaré sobre mí mi alma: cuando pasaré en el número, iré con ellos hasta la casa de Dios, con voz de alegría y de alabanza, haciendo fiesta la multitud.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¿Por qué te abates, oh alma mía, y te conturbas en mí? Espera á Dios; porque aun le tengo de alabar por las saludes de su presencia.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Dios mío, mi alma está en mí abatida: acordaréme por tanto de ti desde tierra del Jordán, y de los Hermonitas, desde el monte de Mizhar.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Un abismo llama á otro á la voz de tus canales: todas tus ondas y tus olas han pasado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De día mandará Jehová su misericordia, y de noche su canción será conmigo, y oración al Dios de mi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Diré á Dios: Roca mía, ¿por qué te has olvidado de mí? ¿Por qué andaré yo enlutado por la opresión del enemigo?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Mientras se están quebrantando mis huesos, mis enemigos me afrentan, diciéndome cada día: ¿Dónde está tu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¿Por qué te abates, oh alma mía, y por qué te conturbas en mí? Espera á Dios; porque aun le tengo de alabar; es él salvamento delante de mí, y el Dios mío.</w:t>
      </w:r>
    </w:p>
    <w:p>
      <w:pPr>
        <w:pStyle w:val="Heading2"/>
      </w:pPr>
      <w:r>
        <w:rPr>
          <w:lang w:val="es_ES" w:bidi="es_ES"/>
        </w:rPr>
        <w:t>Salmos 43:1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JÚZGAME, oh Dios, y aboga mi causa: líbrame de gente impía, del hombre de engaño é iniquidad.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Pues que tú eres el Dios de mi fortaleza, ¿por qué me has desechado? ¿por qué andaré enlutado por la opresión del enemigo?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Envía tu luz y tu verdad: éstas me guiarán, me conducirán al monte de tu santidad, y á tus tabernáculos.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entraré al altar de Dios, al Dios alegría de mi gozo; y alabaréte con arpa, oh Dios, Dios mío.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¿Por qué te abates, oh alma mía, y por qué te conturbas en mí? Espera á Dios; porque aun le tengo de alabar; es él salvamento delante de mí, y el Dios mío.</w:t>
      </w:r>
    </w:p>
    <w:p>
      <w:pPr>
        <w:pStyle w:val="Heading2"/>
      </w:pPr>
      <w:r>
        <w:rPr>
          <w:lang w:val="es_ES" w:bidi="es_ES"/>
        </w:rPr>
        <w:t>Salmos 44:1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de los hijos de Coré: Masquil. OH Dios, con nuestros oídos hemos oído, nuestros padres nos han contado, la obra que hiciste en sus días, en los tiempos antiguos.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Tú con tu mano echaste las gentes, y los plantaste á ellos; afligiste los pueblos, y los arrojaste.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no se apoderaron de la tierra por su espada, ni su brazo los libró; sino tu diestra, y tu brazo, y la luz de tu rostro, porque te complaciste en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Tú, oh Dios, eres mi rey: manda saludes á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medio de ti sacudiremos á nuestros enemigos: en tu nombre atropellaremos á nuestros adversarios.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no confiaré en mi arco, ni mi espada me salvará.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Pues tú nos has guardado de nuestros enemigos, y has avergonzado á los que nos aborrecían.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 Dios nos gloriaremos todo tiempo, y para siempre loaremos tu nombre.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Empero nos has desechado, y nos has hecho avergonzar; y no sales en nuestros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Nos hiciste retroceder del enemigo, y saqueáronnos para sí los que nos aborrecían.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Pusístenos como á ovejas para comida, y esparcístenos entre las gentes.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Has vendido tu pueblo de balde, y no pujaste en sus precios.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Pusístenos por vergüenza á nuestros vecinos, por escarnio y por burla á los que nos rodean.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Pusístenos por proverbio entre las gentes, por movimiento de cabeza en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Cada día mi vergüenza está delante de mí, y cúbreme la confusión de mi rostro,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la voz del que me vitupera y deshonra, por razón del enemigo y del que se venga.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Todo esto nos ha venido, y no nos hemos olvidado de ti; y no hemos faltado á tu pacto.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No se ha vuelto atrás nuestro corazón, ni tampoco se han apartado nuestros pasos de tus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Cuando nos quebrantaste en el lugar de los dragones, y nos cubriste con sombra de muerte,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Si nos hubiésemos olvidado del nombre de nuestro Dios, ó alzado nuestras manos á dios ajeno,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¿No demandaría Dios esto? porque él conoce los secretos del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Empero por tu causa nos matan cada día; somos tenidos como ovejas para el matadero.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Despierta; ¿por qué duermes, Señor? Despierta, no te alejes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¿Por qué escondes tu rostro, y te olvidas de nuestra aflicción, y de la opresión nuestra?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Porque nuestra alma está agobiada hasta el polvo: nuestro vientre está pegado con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Levántate para ayudarnos, y redímenos por tu misericordia.</w:t>
      </w:r>
    </w:p>
    <w:p>
      <w:pPr>
        <w:pStyle w:val="Heading2"/>
      </w:pPr>
      <w:r>
        <w:rPr>
          <w:lang w:val="es_ES" w:bidi="es_ES"/>
        </w:rPr>
        <w:t>Salmos 45:1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Sosannim: para los hijos de Coré: Masquil: Canción de amores. REBOSA mi corazón palabra buena: refiero yo al Rey mis obras: mi lengua es pluma de escribiente muy ligero.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Haste hermoseado más que los hijos de los hombres; la gracia se derramó en tus labios: por tanto Dios te ha bendecido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Cíñete tu espada sobre el muslo, oh valiente, con tu gloria y con tu majestad.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en tu gloria sé prosperado: cabalga sobre palabra de verdad, y de humildad, y de justicia; y tu diestra te enseñará cosas terribles.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Tus saetas agudas con que caerán pueblos debajo de ti, penetrarán en el corazón de los enemigos del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Tu trono, oh Dios, eterno y para siempre: vara de justicia la vara de tu reino.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Amaste la justicia y aborreciste la maldad: por tanto te ungió Dios, el Dios tuyo, con óleo de gozo sobre tus compañeros.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Mirra, áloe, y casia exhalan todos tus vestidos: en estancias de marfil te han recreado.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Hijas de reyes entre tus ilustres: está la reina á tu diestra con oro de Ophir.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Oye, hija, y mira, é inclina tu oído; y olvida tu pueblo, y la casa de tu padre;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deseará el rey tu hermosura: é inclínate á él, porque él es tu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las hijas de Tiro vendrán con presente; implorarán tu favor los ricos del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Toda ilustre es de dentro la hija del rey: de brocado de oro es su vestido.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Con vestidos bordados será llevada al rey; vírgenes en pos de ella: sus compañeras serán traídas á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Serán traídas con alegría y gozo: entrarán en el palacio del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 lugar de tus padres serán tus hijos, á quienes harás príncipes en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Haré perpetua la memoria de tu nombre en todas las generaciones: por lo cual te alabarán los pueblos eternamente y para siempre.</w:t>
      </w:r>
    </w:p>
    <w:p>
      <w:pPr>
        <w:pStyle w:val="Heading2"/>
      </w:pPr>
      <w:r>
        <w:rPr>
          <w:lang w:val="es_ES" w:bidi="es_ES"/>
        </w:rPr>
        <w:t>Salmos 46:1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de los hijos de Coré: Salmo sobre Alamoth. DIOS es nuestro amparo y fortaleza, nuestro pronto auxilio en las tribulaciones.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 tanto no temeremos aunque la tierra sea removida; aunque se traspasen los montes al corazón de la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Bramarán, turbaránse sus aguas; temblarán los montes á causa de su braveza.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Del río sus conductos alegrarán la ciudad de Dios, el santuario de las tiendas del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Dios está en medio de ella; no será conmovida: Dios la ayudará al clarear la mañana.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Bramaron las gentes, titubearon los reinos; dió él su voz, derritióse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Jehová de los ejércitos es con nosotros; nuestro refugio es el Dios de Jacob.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Venid, ved las obras de Jehová, que ha puesto asolamientos en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Que hace cesar las guerras hasta los fines de la tierra: que quiebra el arco, corta la lanza, y quema los carros en el fuego.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Estad quietos, y conoced que yo soy Dios: ensalzado he de ser entre las gentes, ensalzado seré en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Jehová de los ejércitos es con nosotros; nuestro refugio es el Dios de Jacob. (Selah.)</w:t>
      </w:r>
    </w:p>
    <w:p>
      <w:pPr>
        <w:pStyle w:val="Heading2"/>
      </w:pPr>
      <w:r>
        <w:rPr>
          <w:lang w:val="es_ES" w:bidi="es_ES"/>
        </w:rPr>
        <w:t>Salmos 47:1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de los hijos de Coré: Salmo. PUEBLOS todos, batid las manos; aclamad á Dios con voz de júbilo.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Jehová el Altísimo es terrible; Rey grande sobre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sujetará á los pueblos debajo de nosotros, y á las gentes debajo de nuestros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nos elegirá nuestras heredades; la hermosura de Jacob, al cual amó.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Subió Dios con júbilo, Jehová con sonido de trompeta.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Cantad á Dios, cantad: cantad á nuestro Rey, cantad.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Dios es el Rey de toda la tierra: cantad con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Reinó Dios sobre las gentes: asentóse Dios sobre su santo trono.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príncipes de los pueblos se juntaron al pueblo del Dios de Abraham: porque de Dios son los escudos de la tierra; él es muy ensalzado.</w:t>
      </w:r>
    </w:p>
    <w:p>
      <w:pPr>
        <w:pStyle w:val="Heading2"/>
      </w:pPr>
      <w:r>
        <w:rPr>
          <w:lang w:val="es_ES" w:bidi="es_ES"/>
        </w:rPr>
        <w:t>Salmos 48:1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Canción: Salmo de los hijos de Coré. GRANDE es Jehová y digno de ser en gran manera alabado, en la ciudad de nuestro Dios, en el monte de su santuario.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Hermosa provincia, el gozo de toda la tierra es el monte de Sión, á los lados del aquilón, la ciudad del gran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Dios en sus palacios es conocido por refugio.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he aquí los reyes de la tierra se reunieron; pasaron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viéndola ellos así, maravilláronse, se turbaron, diéronse priesa á huir.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Tomólos allí temblor; dolor, como á mujer que pare.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Con viento solano quiebras tú las naves de Tharsis.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Como lo oímos, así hemos visto en la ciudad de Jehová de los ejércitos, en la ciudad de nuestro Dios: afirmarála Dios para siempre.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Esperamos tu misericordia, oh Dios, en medio de tu templo.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Conforme á tu nombre, oh Dios, así es tu loor hasta los fines de la tierra: de justicia está llena tu diestra.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Alegraráse el monte de Sión; se gozarán las hijas de Judá por tus juicios.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Andad alrededor de Sión, y rodeadla: contad sus torres.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Poned vuestro corazón á su antemuro, mirad sus palacios; para que lo contéis á la generación venidera.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este Dios es Dios nuestro eternalmente y para siempre: él nos capitaneará hasta la muerte.</w:t>
      </w:r>
    </w:p>
    <w:p>
      <w:pPr>
        <w:pStyle w:val="Heading2"/>
      </w:pPr>
      <w:r>
        <w:rPr>
          <w:lang w:val="es_ES" w:bidi="es_ES"/>
        </w:rPr>
        <w:t>Salmos 49:1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para los hijos de Coré. OID esto, pueblos todos; escuchad, habitadores todos del mundo: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Así los plebeyos como los nobles, el rico y el pobre juntamente.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 boca hablará sabiduría; y el pensamiento de mi corazón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Acomodaré á ejemplos mi oído: declararé con el arpa mi enigma.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¿Por qué he de temer en los días de adversidad, cuando la iniquidad de mis insidiadores me cercare?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Los que confían en sus haciendas, y en la muchedumbre de sus riquezas se jactan,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Ninguno de ellos podrá en manera alguna redimir al hermano, ni dar á Dios su rescate.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(Porque la redención de su vida es de gran precio, y no se hará jamás;)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Que viva adelante para siempre, y nunca vea la sepultura.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Pues se ve que mueren los sabios, así como el insensato y el necio perecen, y dejan á otros sus riquezas.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 su interior tienen que sus casas serán eternas, y sus habitaciones para generación y generación: llamaron sus tierras de sus nombres.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Mas el hombre no permanecerá en honra: es semejante á las bestias que perecen.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Este su camino es su locura: con todo, corren sus descendientes por el dicho de ellos.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Como rebaños serán puestos en la sepultura; la muerte se cebará en ellos; y los rectos se enseñorearán de ellos por la mañana: y se consumirá su bien parecer en el sepulcro de su morada.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Empero Dios redimirá mi vida del poder de la sepultura, cuando me tomará.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No temas cuando se enriquece alguno, cuando aumenta la gloria de su casa;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en muriendo no llevará nada, ni descenderá tras él su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Si bien mientras viviere, dirá dichosa á su alma: y tú serás loado cuando bien te tratares.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Entrará á la generación de sus padres: no verán luz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hombre en honra que no entiende, semejante es á las bestias que perecen.</w:t>
      </w:r>
    </w:p>
    <w:p>
      <w:pPr>
        <w:pStyle w:val="Heading2"/>
      </w:pPr>
      <w:r>
        <w:rPr>
          <w:lang w:val="es_ES" w:bidi="es_ES"/>
        </w:rPr>
        <w:t>Salmos 50:1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Asaph. EL Dios de dioses, Jehová, ha hablado, y convocado la tierra desde el nacimiento del sol hasta donde se pone.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 Sión, perfección de hermosura, ha Dios resplandecido.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Vendrá nuestro Dios, y no callará: fuego consumirá delante de él, y en derredor suyo habrá tempestad grande.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Convocará á los cielos de arriba, y á la tierra, para juzgar á su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Juntadme mis santos; los que hicieron conmigo pacto con sacrificio.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denunciarán los cielos su justicia; porque Dios es el juez.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Oye, pueblo mío, y hablaré: escucha, Israel, y testificaré contra ti: yo soy Dios, el Dios tuyo.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te reprenderé sobre tus sacrificios, ni por tus holocaustos, que delante de mí están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tomaré de tu casa becerros, ni machos cabríos de tus apriscos.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mía es toda bestia del bosque, y los millares de animales en los collados.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Conozco todas las aves de los montes, y en mi poder están las fieras del campo.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yo tuviese hambre, no te lo diría á ti: porque mío es el mundo y su plenitud.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¿Tengo de comer yo carne de toros, ó de beber sangre de machos cabríos?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Sacrifica á Dios alabanza, y paga tus votos al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 invócame en el día de la angustia: te libraré, y tú me honrarás.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Pero al malo dijo Dios: ¿Qué tienes tú que enarrar mis leyes, y que tomar mi pacto en tu boca,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Pues que tú aborreces el castigo, y echas á tu espalda mis palabras?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Si veías al ladrón, tú corrías con él; y con los adúlteros era tu parte.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Tu boca metías en mal, y tu lengua componía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Tomabas asiento, y hablabas contra tu hermano; contra el hijo de tu madre ponías infamia.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Estas cosas hiciste, y yo he callado: pensabas que de cierto sería yo como tú: yo te argüiré, y pondrélas delante de tus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Entended ahora esto, los que os olvidáis de Dios; no sea que arrebate, sin que nadie libre.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que sacrifica alabanza me honrará: y al que ordenare su camino, le mostraré la salud de Dios.</w:t>
      </w:r>
    </w:p>
    <w:p>
      <w:pPr>
        <w:pStyle w:val="Heading2"/>
      </w:pPr>
      <w:r>
        <w:rPr>
          <w:lang w:val="es_ES" w:bidi="es_ES"/>
        </w:rPr>
        <w:t>Salmos 51:1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David, cuando después que entró á Bathsebah, vino á él Nathán el profeta. TEN piedad de mí, oh Dios, conforme á tu misericordia: conforme á la multitud de tus piedades borra mis rebeliones.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Lávame más y más de mi maldad, y límpiame de mi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yo reconozco mis rebeliones; y mi pecado está siempre delante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 ti, á ti solo he pecado, y he hecho lo malo delante de tus ojos: porque seas reconocido justo en tu palabra, y tenido por puro en tu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He aquí, en maldad he sido formado, y en pecado me concibió mi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He aquí, tú amas la verdad en lo íntimo: y en lo secreto me has hecho comprender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Purifícame con hisopo, y seré limpio: lávame, y seré emblanquecido más que la nieve.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Hazme oir gozo y alegría; y se recrearán los huesos que has abatido.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Esconde tu rostro de mis pecados, y borra todas mis maldades.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Crea en mí, oh Dios, un corazón limpio; y renueva un espíritu recto dentro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 me eches de delante de ti; y no quites de mí tu santo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Vuélveme el gozo de tu salud; y el espíritu libre me sustente.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Enseñaré á los prevaricadores tus caminos; y los pecadores se convertirán á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Líbrame de homicidios, oh Dios, Dios de mi salud: cantará mi lengua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Señor, abre mis labios; y publicará mi boca tu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no quieres tú sacrificio, que yo daría; no quieres holocausto.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Los sacrificios de Dios son el espíritu quebrantado: al corazón contrito y humillado no despreciarás tú, oh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Haz bien con tu benevolencia á Sión: edifica los muros de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Entonces te agradarán los sacrificios de justicia, el holocausto ú ofrenda del todo quemada: entonces ofrecerán sobre tu altar becerros.</w:t>
      </w:r>
    </w:p>
    <w:p>
      <w:pPr>
        <w:pStyle w:val="Heading2"/>
      </w:pPr>
      <w:r>
        <w:rPr>
          <w:lang w:val="es_ES" w:bidi="es_ES"/>
        </w:rPr>
        <w:t>Salmos 52:1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Masquil de David, cuando vino Doeg Idumeo y dió cuenta á Saúl, diciéndole: David ha venido á casa de Ahimelech. ¿POR qué te glorías de maldad, oh poderoso? La misericordia de Dios es continua.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Agravios maquina tu lengua: como navaja amolada hace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Amaste el mal más que el bien; la mentira más que hablar justicia.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Has amado toda suerte de palabras perniciosas, engañosa lengua.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tanto Dios te derribará para siempre: te asolará y te arrancará de tu morada, y te desarraigará de la tierra de los vivientes.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verán los justos, y temerán; y reiránse de él,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He aquí el hombre que no puso á Dios por su fortaleza, sino que confió en la multitud de sus riquezas, y se mantuvo en su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Mas yo estoy como oliva verde en la casa de Dios: en la misericordia de Dios confío perpetua y eternalmente.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Te alabaré para siempre por lo que has hecho: y esperaré en tu nombre, porque es bueno, delante de tus santos.</w:t>
      </w:r>
    </w:p>
    <w:p>
      <w:pPr>
        <w:pStyle w:val="Heading2"/>
      </w:pPr>
      <w:r>
        <w:rPr>
          <w:lang w:val="es_ES" w:bidi="es_ES"/>
        </w:rPr>
        <w:t>Salmos 53:1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Mahalath: Masquil de David. DIJO el necio en su corazón: No hay Dios. Corrompiéronse é hicieron abominable maldad: no hay quien haga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Dios desde los cielos miró sobre los hijos de los hombres, por ver si hay algún entendido que busque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Cada uno se había vuelto atrás; todos se habían corrompido: no hay quien haga bien, no hay ni aun 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¿No tienen conocimiento todos esos que obran iniquidad? que comen á mi pueblo como si comiesen pan: á Dios no han invocado.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Allí se sobresaltaron de pavor donde no había miedo: porque Dios ha esparcido los huesos del que asentó campo contra ti: los avergonzaste, porque Dios los desechó.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¡Oh quién diese de Sión saludes á Israel! En volviendo Dios la cautividad de su pueblo, gozarse ha Jacob, y alegraráse Israel.</w:t>
      </w:r>
    </w:p>
    <w:p>
      <w:pPr>
        <w:pStyle w:val="Heading2"/>
      </w:pPr>
      <w:r>
        <w:rPr>
          <w:lang w:val="es_ES" w:bidi="es_ES"/>
        </w:rPr>
        <w:t>Salmos 54:1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en Neginoth: Masquil de David, cuando vinieron los Zipheos y dijeron á Saúl: ¿No está David escondido en nuestra tierra? OH Dios, sálvame por tu nombre, y con tu poder defiéndeme.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Oh Dios, oye mi oración; escucha las razones de mi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extraños se han levantado contra mí, y fuertes buscan mi alma: no han puesto á Dios delante de sí.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He aquí, Dios es el que me ayuda; el Señor es con los que sostienen mi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volverá el mal á mis enemigos: córtalos por tu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Voluntariamente sacrificaré á ti; alabaré tu nombre, oh Jehová, porque es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me ha librado de toda angustia, y en mis enemigos vieron mis ojos mi deseo.</w:t>
      </w:r>
    </w:p>
    <w:p>
      <w:pPr>
        <w:pStyle w:val="Heading2"/>
      </w:pPr>
      <w:r>
        <w:rPr>
          <w:lang w:val="es_ES" w:bidi="es_ES"/>
        </w:rPr>
        <w:t>Salmos 55:1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en Neginoth: Masquil de David. ESCUCHA, oh Dios, mi oración, y no te escondas de mi súplica.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Estáme atento, y respóndeme: clamo en mi oración, y levanto el grito,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 causa de la voz del enemigo, por la opresión del impío; porque echaron sobre mí iniquidad, y con furor me han amenazado.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Mi corazón está doloroso dentro de mí, y terrores de muerte sobre mí han caído.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Temor y temblor vinieron sobre mí, y terror me ha cubierto.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dije: ¡Quién me diese alas como de paloma! volaría yo, y descansaría.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Ciertamente huiría lejos: moraría en el desierto.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Apresuraríame á escapar del viento tempestuoso, de la tempestad.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Deshace, oh Señor, divide la lengua de ellos; porque he visto violencia y rencilla en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Día y noche la rodean sobre sus muros; é iniquidad y trabajo hay en medio de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Agravios hay en medio de ella, y el fraude y engaño no se apartan de sus plazas.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no me afrentó un enemigo, lo cual habría soportado; ni se alzó contra mí el que me aborrecía, porque me hubiera ocultado de él: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tú, hombre, al parecer íntimo mío, mi guía, y mi familiar: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 juntos comunicábamos dulcemente los secretos, á la casa de Dios andábamos en compañía.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Condenados sean á muerte, desciendan vivos al infierno: porque maldades hay en su compañía, entre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Yo á Dios clamaré; y Jehová me salvará.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Tarde y mañana y á medio día oraré y clamaré; y él oirá mi voz.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ha redimido en paz mi alma de la guerra contra mí; pues fueron contra mí muchos.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Dios oirá, y los quebrantará luego, el que desde la antigüedad permanece (Selah); por cuanto no se mudan, ni temen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Extendió sus manos contra sus pacíficos: violó su pacto.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Ablandan más que manteca su boca, pero guerra hay en su corazón: suavizan sus palabras más que el aceite, mas ellas son cuchillos.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Echa sobre Jehová tu carga, y él te sustentará; no dejará para siempre caído al 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Mas tú, oh Dios, harás descender aquéllos al pozo de la sepultura: los hombres sanguinarios y engañadores no demediarán sus días: empero yo confiaré en ti.</w:t>
      </w:r>
    </w:p>
    <w:p>
      <w:pPr>
        <w:pStyle w:val="Heading2"/>
      </w:pPr>
      <w:r>
        <w:rPr>
          <w:lang w:val="es_ES" w:bidi="es_ES"/>
        </w:rPr>
        <w:t>Salmos 56:1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La paloma silenciosa en paraje muy distante. Michtam de David, cuando los Filisteos le prendieron en Gath. TEN misericordia de mí, oh Dios, porque me devoraría el hombre: me oprime combatiéndome cada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Apúranme mis enemigos cada día; porque muchos son los que pelean contra mí, oh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 el día que temo, yo en ti confío.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 Dios alabaré su palabra: en Dios he confiado, no temeré lo que la carne me hiciere.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Todos los días me contristan mis negocios; contra mí son todos sus pensamientos para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Reúnense, escóndense, miran ellos atentamente mis pasos, esperando mi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¿Escaparán ellos por la iniquidad? Oh Dios, derriba en tu furor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Mis huídas has tú contado: pon mis lágrimas en tu redoma: ¿no están ellas en tu libro?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Serán luego vueltos atrás mis enemigos el día que yo clamare: en esto conozco que Dios es por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 Dios alabaré su palabra; en Jehová alabaré su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 Dios he confiado: no temeré lo que me hará 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Sobre mí, oh Dios, están tus votos: te tributaré alabanzas.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has librado mi vida de la muerte, y mis pies de caída, para que ande delante de Dios en la luz de los que viven.</w:t>
      </w:r>
    </w:p>
    <w:p>
      <w:pPr>
        <w:pStyle w:val="Heading2"/>
      </w:pPr>
      <w:r>
        <w:rPr>
          <w:lang w:val="es_ES" w:bidi="es_ES"/>
        </w:rPr>
        <w:t>Salmos 57:1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No destruyas: Michtam de David, cuando huyó de delante de Saúl á la cueva. TEN misericordia de mí, oh Dios, ten misericordia de mí; porque en ti ha confiado mi alma, y en la sombra de tus alas me ampararé, hasta que pasen los quebrantos.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Clamaré al Dios Altísimo, al Dios que me favorece.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enviará desde los cielos, y me salvará de la infamia del que me apura (Selah); Dios enviará su misericordia y su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Mi vida está entre leones; estoy echado entre hijos de hombres encendidos: sus dientes son lanzas y saetas, y su lengua cuchillo agudo.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Ensálzate sobre los cielos, oh Dios; sobre toda la tierra tu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Red han armado á mis pasos; hase abatido mi alma: hoyo han cavado delante de mí; en medio de él han caído.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Pronto está mi corazón, oh Dios, mi corazón está dispuesto: cantaré, y trovaré salmos.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Despierta, oh gloria mía; despierta, salterio y arpa: levantaréme de mañana.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Alabarte he en los pueblos, oh Señor; cantaré de ti en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grande es hasta los cielos tu misericordia, y hasta las nubes tu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Ensálzate sobre los cielos, oh Dios; sobre toda la tierra tu gloria.</w:t>
      </w:r>
    </w:p>
    <w:p>
      <w:pPr>
        <w:pStyle w:val="Heading2"/>
      </w:pPr>
      <w:r>
        <w:rPr>
          <w:lang w:val="es_ES" w:bidi="es_ES"/>
        </w:rPr>
        <w:t>Salmos 58:1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No destruyas: Michtam de David. OH congregación, ¿pronunciáis en verdad justicia? ¿juzgáis rectamente, hijos de los hombres?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Antes con el corazón obráis iniquidades: hacéis pesar la violencia de vuestras manos en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Enajenáronse los impíos desde la matriz; descarriáronse desde el vientre, hablando mentira.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Veneno tienen semejante al veneno de la serpiente: son como áspide sordo que cierra su oído;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 no oye la voz de los que encantan, por más hábil que el encantador sea.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Oh Dios, quiebra sus dientes en sus bocas: quiebra, oh Jehová, las muelas de los leoncillos.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Córranse como aguas que se van de suyo: en entesando sus saetas, luego sean hechas pedazos.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Pasen ellos como el caracol que se deslíe: como el abortivo de mujer, no vean el sol.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Antes que vuestras ollas sientan las espinas, así vivos, así airados, los arrebatará él con tempestad.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Alegraráse el justo cuando viere la venganza: sus pies lavará en la sangre del impío.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Entonces dirá el hombre: Ciertamente hay fruto para el justo; ciertamente hay Dios que juzga en la tierra.</w:t>
      </w:r>
    </w:p>
    <w:p>
      <w:pPr>
        <w:pStyle w:val="Heading2"/>
      </w:pPr>
      <w:r>
        <w:rPr>
          <w:lang w:val="es_ES" w:bidi="es_ES"/>
        </w:rPr>
        <w:t>Salmos 59:1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No destruyas: Michtam de David, cuando envió Saúl, y guardaron la casa para matarlo. LÍBRAME de mis enemigos, oh Dios mío: ponme en salvo de los que contra mí se levantan.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Líbrame de los que obran iniquidad, y sálvame de hombres sanguinarios.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he aquí están acechando mi vida: hanse juntado contra mí fuertes, no por falta mía, ni pecado mío, oh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Sin delito mío corren y se aperciben: despierta para venir á mi encuentro, y mira.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tú, Jehová Dios de los ejércitos, Dios de Israel, despierta para visitar todas las gentes: no hayas misericordia de todos los que se rebelan con iniquidad.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Volveránse á la tarde, ladrarán como perros, y rodearán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He aquí proferirán con su boca; cuchillos están en sus labios, porque dicen: ¿Quién oye?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Mas tú, Jehová, te reirás de ellos, te burlarás de todas las gentes.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 su fuerza esperaré yo en ti: porque Dios es mi defensa.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Dios de mi misericordia me prevendrá: Dios me hará ver en mis enemigos mi deseo.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 los matarás, porque mi pueblo no se olvide: hazlos vagar con tu fortaleza; y abátelos, oh Jehová, escudo nuestro,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 el pecado de su boca, por la palabra de sus labios; y sean presos por su soberbia, y por la maldición y mentira que profieren.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Acábalos con furor, acábalos, y no sean: y sepan que Dios domina en Jacob hasta los fines de la tierra.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Vuelvan pues á la tarde, y ladren como perros, y rodeen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Anden ellos errantes para hallar qué comer: y si no se saciaren, murmuren.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Yo empero cantaré tu fortaleza, y loaré de mañana tu misericordia: porque has sido mi amparo y refugio en el día de mi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Fortaleza mía, á ti cantaré; porque eres Dios de mi amparo, Dios de mi misericordia.</w:t>
      </w:r>
    </w:p>
    <w:p>
      <w:pPr>
        <w:pStyle w:val="Heading2"/>
      </w:pPr>
      <w:r>
        <w:rPr>
          <w:lang w:val="es_ES" w:bidi="es_ES"/>
        </w:rPr>
        <w:t>Salmos 60:1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Susan-Heduth: Michtam de David, para enseñar, cuando tuvo guerra contra Aram-Naharaim y contra Aram de Soba, y volvió Joab, é hirió de Edom en el valle de las Salinas doce mil. OH Dios, tú nos has desechado, nos disipaste; te has airado: vuélvete á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Hiciste temblar la tierra, abrístela: sana sus quiebras, porque titubea.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Has hecho ver á tu pueblo duras cosas: hicístenos beber el vino de agitación.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Has dado á los que te temen bandera que alcen por la verdad.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Para que se libren tus amados, salva con tu diestra, y óyeme.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Dios pronunció por su santuario; yo me alegraré; partiré á Sichêm, y mediré el valle de Succoth.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Mío es Galaad, y mío es Manasés; y Ephraim es la fortaleza de mi cabeza; Judá, mi legislador;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Moab, la vasija de mi lavatorio; sobre Edom echaré mi zapato: haz júbilo sobre mí, oh Palestina.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¿Quién me llevará á la ciudad fortalecida? ¿quién me llevará hasta Idumea?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Ciertamente, tú, oh Dios, que nos habías desechado; y no salías, oh Dios, con nuestros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Danos socorro contra el enemigo, que vana es la salud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 Dios haremos proezas; y él hollará nuestros enemigos.</w:t>
      </w:r>
    </w:p>
    <w:p>
      <w:pPr>
        <w:pStyle w:val="Heading2"/>
      </w:pPr>
      <w:r>
        <w:rPr>
          <w:lang w:val="es_ES" w:bidi="es_ES"/>
        </w:rPr>
        <w:t>Salmos 61:1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Neginoth: Salmo de David. OYE, oh Dios, mi clamor; á mi oración atiende.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Desde el cabo de la tierra clamaré á ti, cuando mi corazón desmayare: á la peña más alta que yo me conduzcas.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tú has sido mi refugio, y torre de fortaleza delante del enemigo.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Yo habitaré en tu tabernáculo para siempre: estaré seguro bajo la cubierta de tus alas.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tú, oh Dios, has oído mis votos, has dado heredad á los que temen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Días sobre días añadirás al rey: sus años serán como generación y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Estará para siempre delante de Dios: misericordia y verdad prepara que lo conserven.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Así cantaré tu nombre para siempre, pagando mis votos cada día.</w:t>
      </w:r>
    </w:p>
    <w:p>
      <w:pPr>
        <w:pStyle w:val="Heading2"/>
      </w:pPr>
      <w:r>
        <w:rPr>
          <w:lang w:val="es_ES" w:bidi="es_ES"/>
        </w:rPr>
        <w:t>Salmos 62:1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á Jeduthún: Salmo de David. EN Dios solamente está acallada mi alma: de él viene mi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solamente es mi fuerte, y mi salud; es mi refugio, no resbalaré mucho.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¿Hasta cuándo maquinaréis contra un hombre? Pereceréis todos vosotros, caeréis como pared acostada, como cerca ruinosa.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Solamente consultan de arrojarle de su grandeza; aman la mentira, con su boca bendicen, pero maldicen en sus entrañas.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Alma mía, en Dios solamente reposa; porque de él es mi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solamente es mi fuerte y mí salud: es mi refugio, no resbalaré.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 Dios está mi salvación y mi gloria: en Dios está la roca de mi fortaleza, y mi refugio.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Esperad en él en todo tiempo, oh pueblos; derramad delante de él vuestro corazón: Dios es nuestro amparo.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 cierto, vanidad son los hijos de los hombres, mentira los hijos de varón: pesándolos á todos igualmente en la balanza, serán menos que la vanidad.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confiéis en la violencia, ni en la rapiña; no os envanezcáis: si se aumentare la hacienda, no pongáis el corazón en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Una vez habló Dios; dos veces he oído esto: Que de Dios es la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de ti, oh Señor, es la misericordia: porque tú pagas á cada uno conforme á su obra.</w:t>
      </w:r>
    </w:p>
    <w:p>
      <w:pPr>
        <w:pStyle w:val="Heading2"/>
      </w:pPr>
      <w:r>
        <w:rPr>
          <w:lang w:val="es_ES" w:bidi="es_ES"/>
        </w:rPr>
        <w:t>Salmos 63:1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David, estando en el desierto de Judá. DIOS, Dios mío eres tú: levantaréme á ti de mañana: mi alma tiene sed de ti, mi carne te desea, en tierra de sequedad y transida sin aguas;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Para ver tu fortaleza y tu gloria, así como te he mirado en el santuario.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mejor es tu misericordia que la vida: mis labios te alabarán.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Así te bendeciré en mi vida: en tu nombre alzaré mis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Como de meollo y de grosura será saciada mi alma; y con labios de júbilo te alabará mi boca,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Cuando me acordaré de ti en mi lecho, cuando meditaré de ti en las velas de la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has sido mi socorro; y así en la sombra de tus alas me regocijaré.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Está mi alma apegada á ti: tu diestra me ha sostenido.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Mas los que para destrucción buscaron mi alma, caerán en los sitios bajos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Destruiránlos á filo de espada; serán porción de las zorras.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Empero el rey se alegrará en Dios; será alabado cualquiera que por él jura: porque la boca de los que hablan mentira, será cerrada.</w:t>
      </w:r>
    </w:p>
    <w:p>
      <w:pPr>
        <w:pStyle w:val="Heading2"/>
      </w:pPr>
      <w:r>
        <w:rPr>
          <w:lang w:val="es_ES" w:bidi="es_ES"/>
        </w:rPr>
        <w:t>Salmos 64:1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ESCUCHA, oh Dios, mi voz en mi oración: guarda mi vida del miedo del enemigo.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Escóndeme del secreto consejo de los malignos; de la conspiración de los que obran iniquidad: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amolaron su lengua como cuchillo, y armaron por su saeta palabra amarga;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Para asaetear á escondidas al íntegro: de improviso lo asaetean, y no temen.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Obstinados en su inicuo designio, tratan de esconder los lazos, y dicen: ¿Quién los ha de ver?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Inquieren iniquidades, hacen una investigación exacta; y el íntimo pensamiento de cada uno de ellos, así como el corazón, es profundo.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Mas Dios los herirá con saeta; de repente serán sus plagas.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harán caer sobre sí sus mismas lenguas: se espantarán todos los que los vieren.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temerán todos los hombres, y anunciarán la obra de Dios, y entenderán su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Alegraráse el justo en Jehová, y confiaráse en él; y se gloriarán todos los rectos de corazón.</w:t>
      </w:r>
    </w:p>
    <w:p>
      <w:pPr>
        <w:pStyle w:val="Heading2"/>
      </w:pPr>
      <w:r>
        <w:rPr>
          <w:lang w:val="es_ES" w:bidi="es_ES"/>
        </w:rPr>
        <w:t>Salmos 65:1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Salmo: Cántico de David. A TI es plácida la alabanza en Sión, oh Dios: y á ti se pagarán los votos.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Tú oyes la oración: á ti vendrá toda carne.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Palabras de iniquidades me sobrepujaron: mas nuestras rebeliones tú las perdonarás.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Dichoso el que tú escogieres, é hicieres llegar á ti, para que habite en tus atrios: seremos saciados del bien de tu casa, de tu santo templo.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Con tremendas cosas, en justicia, nos responderás tú, oh Dios de nuestra salud, esperanza de todos los términos de la tierra, y de los más remotos confines de la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Tú, el que afirma los montes con su potencia, ceñido de valentía: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que amansa el estruendo de los mares, el estruendo de sus ondas, y el alboroto de las gentes.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tanto los habitadores de los fines de la tierra temen de tus maravillas. Tú haces alegrar las salidas de la mañana y de la tarde.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Visitas la tierra, y la riegas: en gran manera la enriqueces con el río de Dios, lleno de aguas: preparas el grano de ellos, cuando así la dispones.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Haces se empapen sus surcos, haces descender sus canales: ablándasla con lluvias, bendices sus renuevos.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Tú coronas el año de tus bienes; y tus nubes destilan grosura.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Destilan sobre las estancias del desierto; y los collados se ciñen de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Vístense los llanos de manadas, y los valles se cubren de grano: dan voces de júbilo, y aun cantan.</w:t>
      </w:r>
    </w:p>
    <w:p>
      <w:pPr>
        <w:pStyle w:val="Heading2"/>
      </w:pPr>
      <w:r>
        <w:rPr>
          <w:lang w:val="es_ES" w:bidi="es_ES"/>
        </w:rPr>
        <w:t>Salmos 66:1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Cántico: Salmo. ACLAMAD á Dios con alegría, toda la tierra: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Cantad la gloria de su nombre: poned gloria en su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Decid á Dios: ¡Cuán terribles tus obras! Por lo grande de tu fortaleza te mentirán tus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Toda la tierra te adorará, y cantará á ti; cantarán á tu nombre.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Venid, y ved las obras de Dios, terrible en hechos sobre los hijos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Volvió la mar en seco; por el río pasaron á pie; allí en él nos alegramos.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se enseñorea con su fortaleza para siempre: sus ojos atalayan sobre las gentes: los rebeldes no serán ensalzados.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Bendecid, pueblos, á nuestro Dios, y haced oir la voz de su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es el que puso nuestra alma en vida, y no permitió que nuestros pies resbalasen.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tú nos probaste, oh Dios: ensayástenos como se afina la plata.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Nos metiste en la red; pusiste apretura en nuestros lomos.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Hombres hiciste subir sobre nuestra cabeza; entramos en fuego y en aguas, y sacástenos á hartura.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Entraré en tu casa con holocaustos: te pagaré mis votos,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 pronunciaron mis labios, y habló mi boca, cuando angustiado estaba.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Holocaustos de cebados te ofreceré, con perfume de carneros: sacrificaré bueyes y machos cabríos.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Venid, oid todos los que teméis á Dios, y contaré lo que ha hecho á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 él clamé con mi boca, y ensalzado fué con mi lengua.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Si en mi corazón hubiese yo mirado á la iniquidad, el Señor no me oyera.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Mas ciertamente me oyó Dios; antendió á la voz de mi súplica.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Bendito Dios, que no echó de sí mi oración, ni de mí su misericordia.</w:t>
      </w:r>
    </w:p>
    <w:p>
      <w:pPr>
        <w:pStyle w:val="Heading2"/>
      </w:pPr>
      <w:r>
        <w:rPr>
          <w:lang w:val="es_ES" w:bidi="es_ES"/>
        </w:rPr>
        <w:t>Salmos 67:1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en Neginoth: Salmo: Cántico. DIOS tenga misericordia de nosotros, y nos bendiga; haga resplandecer su rostro sobre nosotros (Selah);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Para que sea conocido en la tierra tu camino, en todas las gentes tu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Alábente los pueblos, oh Dios; alábente los pueblos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Alégrense y gócense las gentes; porque juzgarás los pueblos con equidad, y pastorearás las naciones en la tierra.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Alábente los pueblos, oh Dios: todos los pueblos te alaben.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 tierra dará su fruto: nos bendecirá Dios, el Dios nuestro.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Bendíganos Dios, y témanlo todos los fines de la tierra.</w:t>
      </w:r>
    </w:p>
    <w:p>
      <w:pPr>
        <w:pStyle w:val="Heading2"/>
      </w:pPr>
      <w:r>
        <w:rPr>
          <w:lang w:val="es_ES" w:bidi="es_ES"/>
        </w:rPr>
        <w:t>Salmos 68:1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David: Canción. LEVÁNTESE Dios, sean esparcidos sus enemigos, y huyan de su presencia los que le aborrecen.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Como es lanzado el humo, los lanzarás: como se derrite la cera delante del fuego, así perecerán los impíos delante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Mas los justos se alegrarán: gozarse han delante de Dios, y saltarán de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Cantad á Dios, cantad salmos á su nombre: ensalzad al que sube sobre los cielos en JAH su nombre, y alegraos delante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Padre de huérfanos y defensor de viudas, es Dios en la morada de su santuario: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Dios que hace habitar en familia los solos; que saca á los aprisionados con grillos: mas los rebeldes habitan en sequedad.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Oh Dios, cuando tú saliste delante de tu pueblo, cuando anduviste por el desierto, (Selah,)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La tierra tembló; también destilaron los cielos á la presencia de Dios: aquel Sinaí tembló delante de Dios, del Dios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Abundante lluvia esparciste, oh Dios, á tu heredad; y cuando se cansó, tú la recreaste.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que son de tu grey han morado en ella: por tu bondad, oh Dios, has provisto al pobre.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Señor daba palabra: de las evangelizantes había grande ejército.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Huyeron, huyeron reyes de ejércitos; y las que se quedaban en casa partían los despojos.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Bien que fuisteis echados entre los tiestos, seréis como las alas de la paloma cubierta de plata, y sus plumas con amarillez de oro.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Cuando esparció el Omnipotente los reyes en ella, emblanquecióse ésta como la nieve en Salmón.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Monte de Dios es el monte de Basán; monte alto el de Basán.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¿Por qué os levantáis, oh montes altos? Este monte amó Dios para su asiento; ciertamente Jehová habitará en él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Los carros de Dios son veinte mil, y más millares de ángeles. El Señor entre ellos, como en Sinaí, así en el santuario.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Subiste á lo alto, cautivaste la cautividad, tomaste dones para los hombres, y también para los rebeldes, para que habite entre ellos JAH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Bendito el Señor; cada día nos colma de beneficios el Dios de nuestra salud.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Dios, nuestro Dios ha de salvarnos; y de Dios Jehová es el librar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Ciertamente Dios herirá la cabeza de sus enemigos, la cabelluda mollera del que camina en sus pecados.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Señor dijo: De Basán haré volver, te haré volver de los profundos de la mar: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Porque tu pie se enrojecerá de sangre de tus enemigos, y de ella la lengua de tus perros.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Vieron tus caminos, oh Dios; los caminos de mi Dios, de mi Rey, en el santuario.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Los cantores iban delante, los tañedores detrás; en medio, las doncellas con adufes.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Bendecid á Dios en congregaciones: al Señor, vosotros de la estirpe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Allí estaba el joven Benjamín señoreador de ellos, los príncipes de Judá en su congregación, los príncipes de Zabulón, los príncipes de Nephtalí.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Tu Dios ha ordenado tu fuerza; confirma, oh Dios, lo que has obrado en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Por razón de tu templo en Jerusalem los reyes te ofrecerán dones.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Reprime la reunión de gentes armadas, la multitud de toros con los becerros de los pueblos, hasta que todos se sometan con sus piezas de plata: disipa los pueblos que se complacen en la guerra.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Vendrán príncipes de Egipto; Etiopía apresurará sus manos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Reinos de la tierra, cantad á Dios, cantad al Señor (Selah);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Al que cabalga sobre los cielos de los cielos que son de antiguo: he aquí á su voz dará voz de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Atribuid fortaleza á Dios: sobre Israel es su magnificencia, y su poder está en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Terrible eres, oh Dios, desde tus santuarios: el Dios de Israel, él da fortaleza y vigor á su pueblo. Bendito Dios.</w:t>
      </w:r>
    </w:p>
    <w:p>
      <w:pPr>
        <w:pStyle w:val="Heading2"/>
      </w:pPr>
      <w:r>
        <w:rPr>
          <w:lang w:val="es_ES" w:bidi="es_ES"/>
        </w:rPr>
        <w:t>Salmos 69:1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Sosannim: Salmo de David. SÁLVAME, oh Dios, porque las aguas han entrado hasta el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Estoy hundido en cieno profundo, donde no hay pie: he venido á abismos de aguas, y la corriente me ha anegado.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Cansado estoy de llamar; mi garganta se ha enronquecido; han desfallecido mis ojos esperando á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Hanse aumentado más que los cabellos de mi cabeza los que me aborrecen sin causa; hanse fortalecido mis enemigos, los que me destruyen sin por qué: he venido pues á pagar lo que no he tomado.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Dios, tú sabes mi locura; y mis delitos no te son ocultos.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sean avergonzados por mi causa los que te esperan, oh Señor Jehová de los ejércitos; no sean confusos por mí los que te buscan, oh Dios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por amor de ti he sufrido afrenta; confusión ha cubierto mi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He sido extrañado de mis hermanos, y extraño á los hijos de mi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me consumió el celo de tu casa; y los denuestos de los que te vituperaban, cayeron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lloré afligiendo con ayuno mi alma; y esto me ha sido por afrenta.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Puse además saco por mi vestido; y vine á serles por proverbio.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Hablaban contra mí los que se sentaban á la puerta, y me zaherían en las canciones de los bebedores de sidra.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Empero yo enderezaba mi oración á ti, oh Jehová, al tiempo de tu buena voluntad: oh Dios, por la multitud de tu misericordia, por la verdad de tu salud, óyeme.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Sácame del lodo, y no sea yo sumergido: sea yo libertado de los que me aborrecen, y del profundo de las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No me anegue el ímpetu de las aguas, ni me suerba la hondura, ni el pozo cierre sobre mí su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Oyeme, Jehová, porque apacible es tu misericordia; mírame conforme á la multitud de tus miseraciones.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no escondas tu rostro de tu siervo; porque estoy angustiado; apresúrate, óyeme.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Acércate á mi alma, redímela: líbrame á causa de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Tú sabes mi afrenta, y mi confusión, y mi oprobio: delante de ti están todos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La afrenta ha quebrantado mi corazón, y estoy acongojado: y esperé quien se compadeciese de mí, y no lo hubo: y consoladores, y ninguno hallé.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Pusiéronme además hiel por comida, y en mi sed me dieron á beber vinagre.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Sea su mesa delante de ellos por lazo, y lo que es para bien por tropiezo.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Sean oscurecidos sus ojos para ver, y haz siempre titubear sus lomos.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Derrama sobre ellos tu ira, y el furor de tu enojo los alcance.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Sea su palacio asolado: en sus tiendas no haya morador.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Porque persiguieron al que tú heriste; y cuentan del dolor de los que tú llagaste.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Pon maldad sobre su maldad, y no entren en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Sean raídos del libro de los vivientes, y no sean escritos con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yo afligido y dolorido, tu salud, oh Dios, me defenderá.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Alabaré yo el nombre de Dios con cántico, ensalzarélo con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agradará á Jehová más que sacrificio de buey, ó becerro que echa cuernos y uñas.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Veránlo los humildes, y se gozarán; buscad á Dios, y vivirá vuestro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Porque Jehová oye á los menesterosos, y no menosprecia á sus prisioneros.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Alábenlo los cielos y la tierra, los mares, y todo lo que se mueve en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Porque Dios guardará á Sión, y reedificará las ciudades de Judá; y habitarán allí, y la poseerán.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la simiente de sus siervos la heredará, y los que aman su nombre habitarán en ella.</w:t>
      </w:r>
    </w:p>
    <w:p>
      <w:pPr>
        <w:pStyle w:val="Heading2"/>
      </w:pPr>
      <w:r>
        <w:rPr>
          <w:lang w:val="es_ES" w:bidi="es_ES"/>
        </w:rPr>
        <w:t>Salmos 70:1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David, para conmemorar. OH Dios, acude á librarme; apresúrate, oh Dios, á socorrerme.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Sean avergonzados y confusos los que buscan mi vida; sean vueltos atrás y avergonzados los que mi mal desean.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Sean vueltos, en pago de su afrenta hecha, los que dicen: ¡Ah! ¡ah!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Gócense y alégrense en ti todos los que te buscan; y digan siempre los que aman tu salud: Engrandecido sea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Yo estoy afligido y menesteroso; apresúrate á mí, oh Dios: ayuda mía y mi libertador eres tú; oh Jehová, no te detengas.</w:t>
      </w:r>
    </w:p>
    <w:p>
      <w:pPr>
        <w:pStyle w:val="Heading2"/>
      </w:pPr>
      <w:r>
        <w:rPr>
          <w:lang w:val="es_ES" w:bidi="es_ES"/>
        </w:rPr>
        <w:t>Salmos 71:1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 ti, oh Jehová, he esperado; no sea yo confuso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Hazme escapar, y líbrame en tu justicia: inclina tu oído y sálvame.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Séme por peña de estancia, adonde recurra yo continuamente: mandado has que yo sea salvo; porque tú eres mi roca, y mi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Dios mío, líbrame de la mano del impío, de la mano del perverso y violento.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tú, oh Señor Jehová, eres mi esperanza: seguridad mía desde mi juventud.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ti he sido sustentado desde el vientre: de las entrañas de mi madre tú fuiste el que me sacaste: de ti será siempre mi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Como prodigio he sido á muchos; y tú mi refugio fuerte.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Sea llena mi boca de tu alabanza, de tu gloria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me deseches en el tiempo de la vejez; cuando mi fuerza se acabare, no me desampares.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mis enemigos han tratado de mí; y los que acechan mi alma, consultaron juntamente,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Diciendo: Dios lo ha dejado: perseguid y tomadle, porque no hay quien le libre.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Oh Dios, no te alejes de mí: Dios mío, acude presto á mi socorro.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Sean avergonzados, fallezcan los adversarios de mi alma; sean cubiertos de vergüenza y de confusión los que mi mal buscan.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Mas yo siempre esperaré, y añadiré sobre toda tu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Mi boca publicará tu justicia y tu salud todo el día, aunque no sé el número de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Vendré á las valentías del Señor Jehová: haré memoria de sola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Oh Dios, enseñásteme desde mi mocedad; y hasta ahora he manifestado tus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aun hasta la vejez y las canas; oh Dios, no me desampares, hasta que denuncie tu brazo á la posteridad, tus valentías á todos los que han de venir.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tu justicia, oh Dios, hasta lo excelso; porque has hecho grandes cosas: oh Dios, ¿quién como tú?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Tú, que me has hecho ver muchas angustias y males, volverás á darme vida, y de nuevo me levantarás de los abismos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Aumentarás mi grandeza, y volverás á consolarme.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Asimismo yo te alabaré con instrumento de salterio, oh Dios mío: tu verdad cantaré yo á ti en el arpa, oh Santo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Mis labios cantarán cuando á ti salmeare, y mi alma, á la cual redimiste.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Mi lengua hablará también de tu justicia todo el día: por cuanto fueron avergonzados, porque fueron confusos los que mi mal procuraban.</w:t>
      </w:r>
    </w:p>
    <w:p>
      <w:pPr>
        <w:pStyle w:val="Heading2"/>
      </w:pPr>
      <w:r>
        <w:rPr>
          <w:lang w:val="es_ES" w:bidi="es_ES"/>
        </w:rPr>
        <w:t>Salmos 72:1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Para Salomón. OH Dios, da tus juicios al rey, y tu justicia al hijo del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juzgará tu pueblo con justicia, y tus afligidos con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Los montes llevarán paz al pueblo, y los collados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Juzgará los afligidos del pueblo, salvará los hijos del menesteroso, y quebrantará al violento.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Temerte han mientras duren el sol y la luna, por generación de generaciones.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Descenderá como la lluvia sobre la hierba cortada; como el rocío que destila sobre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Florecerá en sus días justicia, y muchedumbre de paz, hasta que no haya luna.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dominará de mar á mar, y desde el río hasta los cabos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Delante de él se postrarán los Etiopes; y sus enemigos lamerán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reyes de Tharsis y de las islas traerán presentes: los reyes de Sheba y de Seba ofrecerán dones.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arrodillarse han á él todos los reyes; le servirán todas las gentes.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él librará al menesteroso que clamare, y al afligido que no tuviere quien le socorra.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Tendrá misericordia del pobre y del menesteroso, y salvará las almas de los pobres.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De engaño y de violencia redimirá sus almas; y la sangre de ellos será preciosa en sus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vivirá, y darásele del oro de Seba; y oraráse por él continuamente; todo el día se le bendecirá.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Será echado un puño de grano en tierra, en las cumbres de los montes; su fruto hará ruido como el Líbano, y los de la ciudad florecerán como la hierba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Será su nombre para siempre, perpetuaráse su nombre mientras el sol dure: y benditas serán en él todas las gentes: llamarlo han bienaventurado.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Bendito Jehová Dios, el Dios de Israel, que solo hace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bendito su nombre glorioso para siempre: y toda la tierra sea llena de su gloria. Amén y Amén.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Acábanse las oraciones de David, hijo de Isaí.</w:t>
      </w:r>
    </w:p>
    <w:p>
      <w:pPr>
        <w:pStyle w:val="Heading2"/>
      </w:pPr>
      <w:r>
        <w:rPr>
          <w:lang w:val="es_ES" w:bidi="es_ES"/>
        </w:rPr>
        <w:t>Salmos 73:1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Asaph. CIERTAMENTE bueno es Dios á Israel, á los limpios de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Mas yo, casi se deslizaron mis pies; por poco resbalaron mis pasos.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tuve envidia de los insensatos, viendo la prosperidad de los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no hay ataduras para su muerte; antes su fortaleza está entera.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están ellos en el trabajo humano; ni son azotados con los otros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tanto soberbia los corona: cúbrense de vestido de violencia.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Sus ojos están salidos de gruesos: logran con creces los antojos del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Soltáronse, y hablan con maldad de hacer violencia; hablan con altanería.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Ponen en el cielo su boca, y su lengua pasea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eso su pueblo vuelve aquí, y aguas de lleno les son exprimidas.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dicen: ¿Cómo sabe Dios? ¿y hay conocimiento en lo alto?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He aquí estos impíos, sin ser turbados del mundo, alcanzaron riquezas.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Verdaderamente en vano he limpiado mi corazón, y lavado mis manos en inocencia;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Pues he sido azotado todo el día, y empezaba mi castigo por las mañanas.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Si dijera yo, Discurriré de esa suerte; he aquí habría negado la nación de tus hijos: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Pensaré pues para saber esto: es á mis ojos duro trabajo,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Hasta que venido al santuario de Dios, entenderé la postrimería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Ciertamente los has puesto en deslizaderos; en asolamientos los harás caer.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¡Cómo han sido asolados! ¡cuán en un punto! Acabáronse, fenecieron con turbaciones.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Como sueño del que despierta, así, Señor, cuando despertares, menospreciarás sus apariencias.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Desazonóse á la verdad mi corazón, y en mis riñones sentía punzadas.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Mas yo era ignorante, y no entendía: era como una bestia acerca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Con todo, yo siempre estuve contigo: trabaste de mi mano derecha.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Hasme guiado según tu consejo, y después me recibirás en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¿A quién tengo yo en los cielos? Y fuera de ti nada deseo en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Mi carne y mi corazón desfallecen: mas la roca de mi corazón y mi porción es Dios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Porque he aquí, los que se alejan de ti perecerán: tú cortarás á todo aquel que fornicando, de ti se aparta.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en cuanto á mí, el acercarme á Dios es el bien: he puesto en el Señor Jehová mi esperanza, para contar todas tus obras.</w:t>
      </w:r>
    </w:p>
    <w:p>
      <w:pPr>
        <w:pStyle w:val="Heading2"/>
      </w:pPr>
      <w:r>
        <w:rPr>
          <w:lang w:val="es_ES" w:bidi="es_ES"/>
        </w:rPr>
        <w:t>Salmos 74:1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Masquil de Asaph. ¿POR qué, oh Dios, nos has desechado para siempre? ¿por qué ha humeado tu furor contra las ovejas de tu dehesa?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Acuérdate de tu congregación, que adquiriste de antiguo, cuando redimiste la vara de tu heredad; este monte de Sión, donde has habitado.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Levanta tus pies á los asolamientos eternos: á todo enemigo que ha hecho mal en el santuario.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Tus enemigos han bramado en medio de tus sinagogas: han puesto sus divisas por señas.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Cualquiera se hacía famoso según que había levantado el hacha sobre los gruesos maderos.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ahora con hachas y martillos han quebrado todas sus entalladuras.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Han puesto á fuego tus santuarios, han profanado el tabernáculo de tu nombre echándolo á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Dijeron en su corazón: Destruyámoslos de una vez; han quemado todas las sinagogas de Dios en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vemos ya nuestras señales: no hay más profeta; ni con nosotros hay quien sepa hasta cuándo.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¿Hasta cuándo, oh Dios, el angustiador nos afrentará? ¿ha de blasfemar el enemigo perpetuamente tu nombre?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¿Por qué retraes tu mano, y tu diestra? ¿por qué la escondes dentro de tu seno?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Empero Dios es mi rey ya de antiguo; el que obra saludes en medio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Tú hendiste la mar con tu fortaleza: quebrantaste cabezas de ballenas en las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Tú magullaste las cabezas del leviathán; dístelo por comida al pueblo de los desiertos.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Tú abriste fuente y río; tú secaste ríos impetuosos.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Tuyo es el día, tuya también es la noche: tú aparejaste la luna y el sol.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Tú estableciste todos los términos de la tierra: el verano y el invierno tú los formaste.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Acuérdate de esto: que el enemigo ha dicho afrentas á Jehová, y que el pueblo insensato ha blasfemado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entregues á las bestias el alma de tu tórtola: y no olvides para siempre la congregación de tus afligidos.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Mira al pacto: porque las tenebrosidades de la tierra llenas están de habitaciones de violencia.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vuelva avergonzado el abatido: el afligido y el menesteroso alabarán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Levántate, oh Dios, aboga tu causa: acuérdate de cómo el insensato te injuria cada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No olvides las voces de tus enemigos: el alboroto de los que se levantan contra ti sube continuamente.</w:t>
      </w:r>
    </w:p>
    <w:p>
      <w:pPr>
        <w:pStyle w:val="Heading2"/>
      </w:pPr>
      <w:r>
        <w:rPr>
          <w:lang w:val="es_ES" w:bidi="es_ES"/>
        </w:rPr>
        <w:t>Salmos 75:1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No destruyas: Salmo de Asaph: Cántico. ALABARÉMOSTE, oh Dios, alabaremos; que cercano está tu nombre: cuenten tus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Cuando yo tuviere tiempo, yo juzgaré rectamente.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Arruinábase la tierra y sus moradores: yo sostengo sus columnas.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Dije á los insensatos: No os infatuéis; y á los impíos: No levantéis el cuerno: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levantéis en alto vuestro cuerno; no habléis con cerviz erguida.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ni de oriente, ni de occidente, ni del desierto viene el ensalzamiento.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Mas Dios es el juez: á éste abate, y á aquél ensalza.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el cáliz está en la mano de Jehová, y el vino es tinto, lleno de mistura; y él derrama del mismo: ciertamente sus heces chuparán y beberán todos los impíos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Mas yo anunciaré siempre, cantaré alabanzas al Dios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quebraré todos los cuernos de los pecadores: los cuernos del justo serán ensalzados.</w:t>
      </w:r>
    </w:p>
    <w:p>
      <w:pPr>
        <w:pStyle w:val="Heading2"/>
      </w:pPr>
      <w:r>
        <w:rPr>
          <w:lang w:val="es_ES" w:bidi="es_ES"/>
        </w:rPr>
        <w:t>Salmos 76:1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Neginoth: Salmo de Asaph: Canción. DIOS es conocido en Judá: en Israel es grande su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en Salem está su tabernáculo, y su habitación en 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Allí quebró las saetas del arco, el escudo, y la espada, y tren de guerra.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Ilustre eres tú; fuerte, más que los montes de caza.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fuertes de corazón fueron despojados, durmieron su sueño; y nada hallaron en sus manos todos los varones fuertes.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 tu reprensión, oh Dios de Jacob, el carro y el caballo fueron entorpecidos.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Tú, terrible eres tú: ¿y quién parará delante de ti, en comenzando tu ira?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Desde los cielos hiciste oir juicio; la tierra tuvo temor y quedó suspensa,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Cuando te levantaste, oh Dios, al juicio, para salvar á todos los mansos de la tierra.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Ciertamente la ira del hombre te acarreará alabanza: tú reprimirás el resto de las iras.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Prometed, y pagad á Jehová vuestro Dios: todos los que están alrededor de él, traigan presentes al Terrible.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Cortará él el espíritu de los príncipes: terrible es á los reyes de la tierra.</w:t>
      </w:r>
    </w:p>
    <w:p>
      <w:pPr>
        <w:pStyle w:val="Heading2"/>
      </w:pPr>
      <w:r>
        <w:rPr>
          <w:lang w:val="es_ES" w:bidi="es_ES"/>
        </w:rPr>
        <w:t>Salmos 77:1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para Jeduthún: Salmo de Asaph. CON mi voz clamé á Dios, á Dios clamé, y él me escuchará.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 Señor busqué en el día de mi angustia: mi mal corría de noche, y no cesaba: mi alma rehusaba consuelo.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Acordábame de Dios, y gritaba: quejábame, y desmayaba mi espíritu.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Tenías los párpados de mis ojos: estaba yo quebrantado, y no hablaba.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Consideraba los días desde el principio, los años de los siglos.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Acordábame de mis canciones de noche; meditaba con mi corazón, y mi espíritu inquiría.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¿Desechará el Señor para siempre, y no volverá más á amar?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¿Hase acabado para siempre su misericordia? ¿hase acabado la palabra suya para generación y generación?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¿Ha olvidado Dios el tener misericordia? ¿ha encerrado con ira sus piedades?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dije: Enfermedad mía es esta; traeré pues á la memoria los años de la diestra del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Acordaréme de las obras de JAH: sí, haré yo memoria de tus maravillas antiguas.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meditaré en todas tus obras, y hablaré de tus hechos.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Oh Dios, en santidad es tu camino: ¿qué Dios grande como el Dios nuestro?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Tú eres el Dios que hace maravillas: tú hiciste notoria en los pueblos tu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Con tu brazo redimiste á tu pueblo, á los hijos de Jacob y de José.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Viéronte las aguas, oh Dios; viéronte las aguas, temieron; y temblaron los abismos.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Las nubes echaron inundaciones de aguas; tronaron los cielos, y discurrieron tus rayos.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Anduvo en derredor el sonido de tus truenos; los relámpagos alumbraron el mundo; estremecióse y tembló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 la mar fué tu camino, y tus sendas en las muchas aguas; y tus pisadas no fueron conocidas.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Condujiste á tu pueblo como ovejas, por mano de Moisés y de Aarón.</w:t>
      </w:r>
    </w:p>
    <w:p>
      <w:pPr>
        <w:pStyle w:val="Heading2"/>
      </w:pPr>
      <w:r>
        <w:rPr>
          <w:lang w:val="es_ES" w:bidi="es_ES"/>
        </w:rPr>
        <w:t>Salmos 78:1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Masquil de Asaph. ESCUCHA, pueblo mío, mi ley: inclinad vuestro oído á las palabras de mi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Abriré mi boca en parábola; hablaré cosas reservadas de antiguo: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Las cuales hemos oído y entendido; que nuestros padres nos las contaron.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las encubriremos á sus hijos, contando á la generación venidera las alabanzas de Jehová, y su fortaleza, y sus maravillas que hizo.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estableció testimonio en Jacob, y pusó ley en Israel; la cual mandó á nuestros padres que la notificasen á sus hijos;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Para que lo sepa la generación venidera, y los hijos que nacerán; y los que se levantarán, lo cuenten á sus hijos;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 fin de que pongan en Dios su confianza, y no se olviden de las obras de Dios, y guarden sus mandamientos: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no sean como sus padres, generación contumaz y rebelde; generación que no apercibió su corazón, ni fué fiel para con Dios su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hijos de Ephraim armados, flecheros, volvieron las espaldas el día de la batalla.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guardaron el pacto de Dios, ni quisieron andar en su ley: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Antes se olvidaron de sus obras, y de sus maravillas que les había mostrado.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Delante de sus padres hizo maravillas en la tierra de Egipto, en el campo de Zoán.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Rompió la mar, é hízolos pasar; é hizo estar las aguas como en un montón.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llevólos de día con nube, y toda la noche con resplandor de fuego.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Hendió las peñas en el desierto: y dióles á beber como de grandes abismos;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Pues sacó de la peña corrientes, é hizo descender aguas como ríos.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Empero aun tornaron á pecar contra él, enojando en la soledad al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Pues tentaron á Dios en su corazón, pidiendo comida á su gusto.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hablaron contra Dios, diciendo: ¿Podrá poner mesa en el desierto?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He aquí ha herido la peña, y corrieron aguas, y arroyos salieron ondeando: ¿podrá también dar pan? ¿aparejará carne á su pueblo?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 tanto oyó Jehová, é indignóse: y encendióse el fuego contra Jacob, y el furor subió también contra Israel;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 cuanto no habían creído á Dios, ni habían confiado en su salud: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 pesar de que mandó á las nubes de arriba, y abrió las puertas de los cielos,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 hizo llover sobre ellos maná para comer, y dióles trigo de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Pan de nobles comió el hombre: envióles comida á hartura.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Movió el solano en el cielo, y trajo con su fortaleza el austro.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 hizo llover sobre ellos carne como polvo, y aves de alas como arena de la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 hízolas caer en medio de su campo, alrededor de sus tiendas.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comieron, y hartáronse mucho: cumplióles pues su deseo.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No habían quitado de sí su deseo, aun estaba su vianda en su boca,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Cuando vino sobre ellos el furor de Dios, y mató los más robustos de ellos, y derribó los escogidos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Con todo esto pecaron aún, y no dieron crédito á sus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Consumió por tanto en nada sus días, y sus años en la tribulación.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Si los mataba, entonces buscaban á Dios; entonces se volvían solícitos en busca suya.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acordábanse que Dios era su refugio, y el Dios Alto su redentor.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Mas le lisonjeaban con su boca, y con su lengua le mentían: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Pues sus corazones no eran rectos con él, ni estuvieron firmes en su pacto.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Empero él misericordioso, perdonaba la maldad, y no los destruía: y abundó para apartar su ira, y no despertó todo su enojo.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acordóse que eran carne; soplo que va y no vuelve.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¡Cuántas veces lo ensañaron en el desierto, lo enojaron en la soledad!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volvían, y tentaban á Dios, y ponían límite al Santo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No se acordaron de su mano, del día que los redimió de angustia;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Cuando puso en Egipto sus señales, y sus maravillas en el campo de Zoán;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volvió sus ríos en sangre, y sus corrientes, porque no bebiesen.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Envió entre ellos una mistura de moscas que los comían, y ranas que los destruyeron.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Dió también al pulgón sus frutos, y sus trabajos á la langosta.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Sus viñas destruyó con granizo, y sus higuerales con piedra;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Y entregó al pedrisco sus bestias, y al fuego sus ganados.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Envió sobre ellos el furor de su saña, ira y enojo y angustia, con misión de malos ángeles.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Dispuso el camino á su furor; no eximió la vida de ellos de la muerte, sino que entregó su vida á la mortandad.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E hirió á todo primogénito en Egipto, las primicias de las fuerzas en las tiendas de Châm.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Empero hizo salir á su pueblo como ovejas, y llevólos por el desierto, como un rebaño.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Y guiólos con seguridad, que no tuvieron miedo; y la mar cubrió á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Metiólos después en los términos de su santuario, en este monte que ganó su mano derecha.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Y echó las gentes de delante de ellos, y repartióles una herencia con cuerdas; é hizo habitar en sus moradas á las tribus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Mas tentaron y enojaron al Dios Altísimo, y no guardaron sus testimonios;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57</w:t>
      </w:r>
      <w:r>
        <w:rPr>
          <w:lang w:val="es_ES" w:bidi="es_ES"/>
        </w:rPr>
        <w:t xml:space="preserve"> Sino que se volvieron, y se rebelaron como sus padres: volviéronse como arco engañoso.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58</w:t>
      </w:r>
      <w:r>
        <w:rPr>
          <w:lang w:val="es_ES" w:bidi="es_ES"/>
        </w:rPr>
        <w:t xml:space="preserve"> Y enojáronlo con sus altos, y provocáronlo á celo con sus esculturas.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59</w:t>
      </w:r>
      <w:r>
        <w:rPr>
          <w:lang w:val="es_ES" w:bidi="es_ES"/>
        </w:rPr>
        <w:t xml:space="preserve"> Oyólo Dios, y enojóse, y en gran manera aborreció á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60</w:t>
      </w:r>
      <w:r>
        <w:rPr>
          <w:lang w:val="es_ES" w:bidi="es_ES"/>
        </w:rPr>
        <w:t xml:space="preserve"> Dejó por tanto el tabernáculo de Silo, la tienda en que habitó entre los hombres;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61</w:t>
      </w:r>
      <w:r>
        <w:rPr>
          <w:lang w:val="es_ES" w:bidi="es_ES"/>
        </w:rPr>
        <w:t xml:space="preserve"> Y dió en cautividad su fortaleza, y su gloria en mano del enemigo.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62</w:t>
      </w:r>
      <w:r>
        <w:rPr>
          <w:lang w:val="es_ES" w:bidi="es_ES"/>
        </w:rPr>
        <w:t xml:space="preserve"> Entregó también su pueblo á cuchillo, y airóse contra su heredad.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63</w:t>
      </w:r>
      <w:r>
        <w:rPr>
          <w:lang w:val="es_ES" w:bidi="es_ES"/>
        </w:rPr>
        <w:t xml:space="preserve"> El fuego devoró sus mancebos, y sus vírgenes no fueron loadas en cantos nupciales.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64</w:t>
      </w:r>
      <w:r>
        <w:rPr>
          <w:lang w:val="es_ES" w:bidi="es_ES"/>
        </w:rPr>
        <w:t xml:space="preserve"> Sus sacerdotes cayeron á cuchillo, y sus viudas no lamentaron.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65</w:t>
      </w:r>
      <w:r>
        <w:rPr>
          <w:lang w:val="es_ES" w:bidi="es_ES"/>
        </w:rPr>
        <w:t xml:space="preserve"> Entonces despertó el Señor á la manera del que ha dormido, como un valiente que grita excitado del vino: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66</w:t>
      </w:r>
      <w:r>
        <w:rPr>
          <w:lang w:val="es_ES" w:bidi="es_ES"/>
        </w:rPr>
        <w:t xml:space="preserve"> E hirió á sus enemigos en las partes posteriores: dióles perpetua afrenta.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67</w:t>
      </w:r>
      <w:r>
        <w:rPr>
          <w:lang w:val="es_ES" w:bidi="es_ES"/>
        </w:rPr>
        <w:t xml:space="preserve"> Y desechó el tabernáculo de José, y no escogió la tribu de Ephraim;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68</w:t>
      </w:r>
      <w:r>
        <w:rPr>
          <w:lang w:val="es_ES" w:bidi="es_ES"/>
        </w:rPr>
        <w:t xml:space="preserve"> Sino que escogió la tribu de Judá, el monte de Sión, al cual amó.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69</w:t>
      </w:r>
      <w:r>
        <w:rPr>
          <w:lang w:val="es_ES" w:bidi="es_ES"/>
        </w:rPr>
        <w:t xml:space="preserve"> Y edificó su santuario á manera de eminencia, como la tierra que cimentó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70</w:t>
      </w:r>
      <w:r>
        <w:rPr>
          <w:lang w:val="es_ES" w:bidi="es_ES"/>
        </w:rPr>
        <w:t xml:space="preserve"> Y eligió á David su siervo, y tomólo de las majadas de las ovejas: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71</w:t>
      </w:r>
      <w:r>
        <w:rPr>
          <w:lang w:val="es_ES" w:bidi="es_ES"/>
        </w:rPr>
        <w:t xml:space="preserve"> De tras las paridas lo trajo, para que apacentase á Jacob su pueblo, y á Israel su heredad.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72</w:t>
      </w:r>
      <w:r>
        <w:rPr>
          <w:lang w:val="es_ES" w:bidi="es_ES"/>
        </w:rPr>
        <w:t xml:space="preserve"> Y apacentólos con entereza de su corazón; y pastoreólos con la pericia de sus manos.</w:t>
      </w:r>
    </w:p>
    <w:p>
      <w:pPr>
        <w:pStyle w:val="Heading2"/>
      </w:pPr>
      <w:r>
        <w:rPr>
          <w:lang w:val="es_ES" w:bidi="es_ES"/>
        </w:rPr>
        <w:t>Salmos 79:1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Asaph. OH Dios, vinieron las gentes á tu heredad; el templo de tu santidad han contaminado; pusieron á Jerusalem en montones.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Dieron los cuerpos de tus siervos por comida á las aves de los cielos; la carne de tus santos á las bestias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Derramaron su sangre como agua en los alrededores de Jerusalem; y no hubo quien los enterrase.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Somos afrentados de nuestros vecinos, escarnecidos y burlados de los que están en nuestros alrededores.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¿Hasta cuándo, oh Jehová? ¿has de estar airado para siempre? ¿arderá como fuego tu celo?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Derrama tu ira sobre las gentes que no te conocen, y sobre los reinos que no invocan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han consumido á Jacob, y su morada han asolado.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recuerdes contra nosotros las iniquidades antiguas: anticípennos presto tus misericordias, porque estamos muy abatidos.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Ayúdanos, oh Dios, salud nuestra, por la gloria de tu nombre: y líbranos, y aplácate sobre nuestros pecados por amor de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dirán las gentes: ¿Dónde está su Dios? Sea notoria en las gentes, delante de nuestros ojos, la venganza de la sangre de tus siervos, que fué derramada.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Entre ante tu acatamiento el gemido de los presos: conforme á la grandeza de tu brazo preserva á los sentenciados á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torna á nuestros vecinos en su seno siete tantos de su infamia, con que te han deshonrado, oh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nosotros, pueblo tuyo, y ovejas de tu dehesa, te alabaremos para siempre: por generación y generación cantaremos tus alabanzas.</w:t>
      </w:r>
    </w:p>
    <w:p>
      <w:pPr>
        <w:pStyle w:val="Heading2"/>
      </w:pPr>
      <w:r>
        <w:rPr>
          <w:lang w:val="es_ES" w:bidi="es_ES"/>
        </w:rPr>
        <w:t>Salmos 80:1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Sosannim Eduth: Salmo de Asaph. OH Pastor de Israel, escucha: tú que pastoreas como á ovejas á José, que estás entre querubines, resplandece.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Despierta tu valentía delante de Ephraim, y de Benjamín, y de Manasés, y ven á salvarnos.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Oh Dios, haznos tornar; y haz resplandecer tu rostro, y seremos salvos.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Jehová, Dios de los ejércitos, ¿hasta cuándo humearás tú contra la oración de tu pueblo?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Dísteles á comer pan de lágrimas, y dísteles á beber lágrimas en gran abundancia.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Pusístenos por contienda á nuestros vecinos: y nuestros enemigos se burlan entre 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Oh Dios de los ejércitos, haznos tornar; y haz resplandecer tu rostro, y seremos salvos.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Hiciste venir una vid de Egipto: echaste las gentes, y plantástela.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Limpiaste sitio delante de ella, é hiciste arraigar sus raíces, y llenó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montes fueron cubiertos de su sombra; y sus sarmientos como cedros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Extendió sus vástagos hasta la mar, y hasta el río sus mugrones.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¿Por qué aportillaste sus vallados, y la vendimian todos los que pasan por el camino?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Estropeóla el puerco montés, y pacióla la bestia del campo.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Oh Dios de los ejércitos, vuelve ahora: mira desde el cielo, y considera, y visita esta viña,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la planta que plantó tu diestra, y el renuevo que para ti corroboraste.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Quemada á fuego está, asolada: perezcan por la reprensión de tu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Sea tu mano sobre el varón de tu diestra, sobre el hijo del hombre que para ti corroboraste.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Así no nos volveremos de ti: vida nos darás, é invocaremos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Oh Jehová, Dios de los ejércitos, haznos tornar; haz resplandecer tu rostro, y seremos salvos.</w:t>
      </w:r>
    </w:p>
    <w:p>
      <w:pPr>
        <w:pStyle w:val="Heading2"/>
      </w:pPr>
      <w:r>
        <w:rPr>
          <w:lang w:val="es_ES" w:bidi="es_ES"/>
        </w:rPr>
        <w:t>Salmos 81:1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Gittith: Salmo de Asaph. CANTAD á Dios, fortaleza nuestra: al Dios de Jacob celebrad con júbilo.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Tomad la canción, y tañed el adufe, el arpa deliciosa con el salterio.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Tocad la trompeta en la nueva luna, en el día señalado, en el día de nuestra solemnidad.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estatuto es de Israel, ordenanza del Dios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testimonio en José lo ha constituído, cuando salió por la tierra de Egipto; donde oí lenguaje que no entendía.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Aparté su hombro de debajo de la carga; sus manos se quitaron de vasijas de barro.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 la calamidad clamaste, y yo te libré: te respondí en el secreto del trueno; te probé sobre las aguas de Meriba.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Oye, pueblo mío, y te protestaré. Israel, si me oyeres,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habrá en ti dios ajeno, ni te encorvarás á dios extraño.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Yo soy Jehová tu Dios, que te hice subir de la tierra de Egipto: ensancha tu boca, y henchirla 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Mas mi pueblo no oyó mi voz, é Israel no me quiso á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Dejélos por tanto á la dureza de su corazón: caminaron en sus consejos.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¡Oh, si me hubiera oído mi pueblo, si en mis caminos hubiera Israel andado!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En una nada habría yo derribado sus enemigos, y vuelto mi mano sobre sus adversarios.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Los aborrecedores de Jehová se le hubieran sometido; y el tiempo de ellos fuera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Dios lo hubiera mantenido de grosura de trigo: y de miel de la piedra te hubiera saciado.</w:t>
      </w:r>
    </w:p>
    <w:p>
      <w:pPr>
        <w:pStyle w:val="Heading2"/>
      </w:pPr>
      <w:r>
        <w:rPr>
          <w:lang w:val="es_ES" w:bidi="es_ES"/>
        </w:rPr>
        <w:t>Salmos 82:1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Asaph. DIOS está en la reunión de los dioses; en medio de los dioses juzga.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¿Hasta cuándo juzgaréis injustamente, y aceptaréis las personas de los impíos?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Defended al pobre y al huérfano: haced justicia al afligido y al menesteroso.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Librad al afligido y al necesitado: libradlo de mano de los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saben, no entienden, andan en tinieblas: vacilan todos los cimientos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Yo dije: Vosotros sois dioses, é hijos todos vosotros del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Empero como hombres moriréis, y caeréis como cualquiera de los tiranos.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Levántate, oh Dios, juzga la tierra: porque tú heredarás en todas las gentes.</w:t>
      </w:r>
    </w:p>
    <w:p>
      <w:pPr>
        <w:pStyle w:val="Heading2"/>
      </w:pPr>
      <w:r>
        <w:rPr>
          <w:lang w:val="es_ES" w:bidi="es_ES"/>
        </w:rPr>
        <w:t>Salmos 83:1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Canción: Salmo de Asaph. OH Dios, no tengas silencio: no calles, oh Dios, ni te estés quieto.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he aquí que braman tus enemigos; y tus aborrecedores han alzado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Sobre tu pueblo han consultado astuta y secretamente, y han entrado en consejo contra tus escondidos.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Han dicho: Venid, y cortémoslos de ser pueblo, y no haya más memoria del nombre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esto han conspirado de corazón á una, contra ti han hecho liga;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Los pabellones de los Idumeos y de los Ismaelitas, Moab y los Agarenos;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Gebal, y Ammón, y Amalec; los Filisteos con los habitadores de Tiro.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También el Assur se ha juntado con ellos: son por brazo á los hijos de Lot.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Hazles como á Madián; como á Sísara, como á Jabín en el arroyo de Cisón;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Que perecieron en Endor, fueron hechos muladar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Pon á ellos y á sus capitanes como á Oreb y como á Zeeb; y como á Zeba y como á Zalmunna, á todos sus príncipes;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Que han dicho: Heredemos para nosotros las moradas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Dios mío, ponlos como á torbellinos; como á hojarascas delante del viento.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Como fuego que quema el monte, como llama que abrasa las breñas.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Persíguelos así con tu tempestad, y asómbralos con tu torbellino.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Llena sus rostros de vergüenza; y busquen tu nombre, oh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Sean afrentados y turbados para siempre; y sean deshonrados, y perezcan.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conozcan que tu nombre es JEHOVÁ; tú solo Altísimo sobre toda la tierra.</w:t>
      </w:r>
    </w:p>
    <w:p>
      <w:pPr>
        <w:pStyle w:val="Heading2"/>
      </w:pPr>
      <w:r>
        <w:rPr>
          <w:lang w:val="es_ES" w:bidi="es_ES"/>
        </w:rPr>
        <w:t>Salmos 84:1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sobre Gittith: Salmo para los hijos de Coré. ¡CUÁN amables son tus moradas, oh Jehová de los ejércitos!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Codicia y aun ardientemente desea mi alma los atrios de Jehová: mi corazón y mi carne cantan al Dios vivo.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Aun el gorrión halla casa, y la golondrina nido para sí, donde ponga sus pollos en tus altares, oh Jehová de los ejércitos, rey mío, y Dios mío.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Bienaventurados los que habitan en tu casa: perpetuamente te alabarán.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Bienaventurado el hombre que tiene su fortaleza en ti; en cuyo corazón están tus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Atravesando el valle de Baca pónenle por fuente, cuando la lluvia llena los estanques.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Irán de fortaleza en fortaleza, verán á Dios en 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Jehová Dios de los ejércitos, oye mi oración: escucha, oh Dios de Jacob.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Mira, oh Dios, escudo nuestro, y pon los ojos en el rostro de tu ungido.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mejor es un día en tus atrios que mil fuera de ellos: escogería antes estar á la puerta de la casa de mi Dios, que habitar en las moradas de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sol y escudo es Jehová Dios: gracia y gloria dará Jehová: no quitará el bien á los que en integridad andan.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Jehová de los ejércitos, dichoso el hombre que en ti confía.</w:t>
      </w:r>
    </w:p>
    <w:p>
      <w:pPr>
        <w:pStyle w:val="Heading2"/>
      </w:pPr>
      <w:r>
        <w:rPr>
          <w:lang w:val="es_ES" w:bidi="es_ES"/>
        </w:rPr>
        <w:t>Salmos 85:1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para los hijos de Coré. FUISTE propicio á tu tierra, oh Jehová: volviste la cautividad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Perdonaste la iniquidad de tu pueblo; todos los pecados de ellos cubriste.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Dejaste toda tu saña: te volviste de la ira de tu furor.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Vuélvenos, oh Dios, salud nuestra, y haz cesar tu ira de sobre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¿Estarás enojado contra nosotros para siempre? ¿extenderás tu ira de generación en generación?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¿No volverás tú á darnos vida, y tu pueblo se alegrará en ti?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Muéstranos, oh Jehová, tu misericordia, y danos tu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Escucharé lo que hablará el Dios Jehová: porque hablará paz á su pueblo y á sus santos, para que no se conviertan á la locura.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Ciertamente cercana está su salud á los que le temen; para que habite la gloria en nuestra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La misericordia y la verdad se encontraron: la justicia y la paz se besaron.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verdad brotará de la tierra; y la justicia mirará desde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Jehová dará también el bien; y nuestra tierra dará su fruto.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La justicia irá delante de él; y sus pasos pondrá en camino.</w:t>
      </w:r>
    </w:p>
    <w:p>
      <w:pPr>
        <w:pStyle w:val="Heading2"/>
      </w:pPr>
      <w:r>
        <w:rPr>
          <w:lang w:val="es_ES" w:bidi="es_ES"/>
        </w:rPr>
        <w:t>Salmos 86:1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Oración de David. INCLINA, oh Jehová, tu oído, y óyeme; porque estoy afligido y menesteroso.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Guarda mi alma, porque soy pío: salva tú, oh Dios mío, á tu siervo que en ti, confía.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Ten misericordia de mí, oh Jehová: porque á ti clamo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Alegra el alma de tu siervo: porque á ti, oh Señor, levanto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tú, Señor, eres bueno y perdonador, y grande en misericordia para con todos los que te invocan.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Escucha, oh Jehová, mi oración, y está atento á la voz de mis ruegos.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 el día de mi angustia te llamaré: porque tú me respondes.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Oh Señor, ninguno hay como tú entre los dioses, ni obras que igualen tus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Todas las gentes que hiciste vendrán y se humillarán delante de ti, Señor; y glorificarán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tú eres grande, y hacedor de maravillas: tú solo eres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Enséñame, oh Jehová, tu camino; caminaré yo en tu verdad: consolida mi corazón para que tema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Te alabaré, oh Jehová Dios mío, con todo mi corazón; y glorificaré tu nombre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tu misericordia es grande para conmigo; y has librado mi alma del hoyo profundo.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Oh Dios, soberbios se levantaron contra mí, y conspiración de fuertes ha buscado mi alma, y no te pusieron delante de 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Mas tú, Señor, Dios misericordioso y clemente, lento para la ira, y grande en misericordia y verdad;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Mírame, y ten misericordia de mí: da tu fortaleza á tu siervo, y guarda al hijo de tu sierva.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Haz conmigo señal para bien, y véanla los que me aborrecen, y sean avergonzados; porque tú, Jehová, me ayudaste, y me consolaste.</w:t>
      </w:r>
    </w:p>
    <w:p>
      <w:pPr>
        <w:pStyle w:val="Heading2"/>
      </w:pPr>
      <w:r>
        <w:rPr>
          <w:lang w:val="es_ES" w:bidi="es_ES"/>
        </w:rPr>
        <w:t>Salmos 87:1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 los hijos de Coré: Salmo: Canción. SU cimiento es en montes de santidad.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Ama Jehová las puertas de Sión más que todas las moradas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Cosas ilustres son dichas de ti, ciudad de Dios.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Yo me acordaré de Rahab y de Babilonia entre los que me conocen: he aquí Palestina, y Tiro, con Etiopía: éste nació allá.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de Sión se dirá: Este y aquél han nacido en ella; y fortificarála el mismo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Jehová contará cuando se escribieren los pueblos: Este nació allí.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cantores y tañedores en ella dirán: Todas mis fuentes estarán en ti.</w:t>
      </w:r>
    </w:p>
    <w:p>
      <w:pPr>
        <w:pStyle w:val="Heading2"/>
      </w:pPr>
      <w:r>
        <w:rPr>
          <w:lang w:val="es_ES" w:bidi="es_ES"/>
        </w:rPr>
        <w:t>Salmos 88:1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Canción: Salmo para los hijos de Coré: al Músico principal: para cantar sobre Mahalath: Masquil de Hemán Ezrahita. OH Jehová, Dios de mi salud, día y noche clamo delante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Entre mi oración en tu presencia: inclina tu oído á mi clamor.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mi alma está harta de males, y mi vida cercana al sepulcro.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Soy contado con los que descienden al hoyo, soy como hombre sin fuerza: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Libre entre los muertos, como los matados que yacen en el sepulcro, que no te acuerdas más de ellos, y que son cortados de tu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Hasme puesto en el hoyo profundo, en tinieblas, en honduras.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Sobre mí se ha acostado tu ira, y me has afligido con todas tus ondas.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Has alejado de mí mis conocidos: hasme puesto por abominación á ellos: encerrado estoy, y no puedo salir.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Mis ojos enfermaron á causa de mi aflicción: hete llamado, oh Jehová, cada día; he extendido á ti mis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¿Harás tú milagro á los muertos? ¿levantaránse los muertos para alabarte?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¿Será contada en el sepulcro tu misericordia, ó tu verdad en la perdición?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¿Será conocida en las tinieblas tu maravilla, ni tu justicia en la tierra del olvido?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yo á ti he clamado, oh Jehová; y de mañana mi oración te previno.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¿Por qué, oh Jehová, desechas mi alma? ¿por qué escondes de mí tu rostro?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Yo soy afligido y menesteroso: desde la mocedad he llevado tus terrores, he estado medroso.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Sobre mí han pasado tus iras; tus espantos me han cortado.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Hanme rodeado como aguas de continuo; hanme cercado á una.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Has alejado de mí el amigo y el compañero; y mis conocidos se esconden en la tiniebla.</w:t>
      </w:r>
    </w:p>
    <w:p>
      <w:pPr>
        <w:pStyle w:val="Heading2"/>
      </w:pPr>
      <w:r>
        <w:rPr>
          <w:lang w:val="es_ES" w:bidi="es_ES"/>
        </w:rPr>
        <w:t>Salmos 89:1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Masquil de Ethán Ezrahita. LAS misericordias de Jehová cantaré perpetuamente: en generación y generación haré notoria tu verdad con mi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dije: Para siempre será edificada misericordia; en los mismos cielos apoyarás tu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Hice alianza con mi escogido; juré á David mi siervo,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Para siempre confirmaré tu simiente, y edificaré tu trono por todas las generaciones.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celebrarán los cielos tu maravilla, oh Jehová; tu verdad también en la congregación de los santos.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¿quién en los cielos se igualará con Jehová? ¿quién será semejante á Jehová entre los hijos de los potentados?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Dios terrible en la grande congregación de los santos, y formidable sobre todos cuantos están alrededor suyo.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Oh Jehová, Dios de los ejércitos, ¿quién como tú? Poderoso eres, Jehová, y tu verdad está en torno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Tú tienes dominio sobre la bravura de la mar: cuando se levantan sus ondas, tú las sosiegas.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Tú quebrantaste á Rahab como á un muerto: con el brazo de tu fortaleza esparciste á tus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Tuyos los cielos, tuya también la tierra: el mundo y su plenitud, tú lo fundaste.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Al aquilón y al austro tú los criaste: Tabor y Hermón cantarán en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Tuyo el brazo con valentía; fuerte es tu mano, ensalzada tu diestra.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Justicia y juicio son el asiento de tu trono: misericordia y verdad van delante de tu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Bienaventurado el pueblo que sabe aclamarte: andarán, oh Jehová, á la luz de tu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 tu nombre se alegrarán todo el día; y en tu justicia serán ensalzados.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tú eres la gloria de su fortaleza; y por tu buena voluntad ensalzarás nuestro cuerno.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Jehová es nuestro escudo; y nuestro rey es el Santo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Entonces hablaste en visión á tu santo, y dijiste: Yo he puesto el socorro sobre valiente; he ensalzado un escogido de mi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Hallé á David mi siervo; ungílo con el aceite de mi santidad.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Mi mano será firme con él, mi brazo también lo fortificará.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No lo avasallará enemigo, ni hijo de iniquidad lo quebrantará.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Mas yo quebrantaré delante de él á sus enemigos, y heriré á sus aborrecedores.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mi verdad y mi misericordia serán con él; y en mi nombre será ensalzado su cuerno.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Asimismo pondré su mano en la mar, y en los ríos su diestra.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me llamará: Mi padre eres tú, mi Dios, y la roca de mi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Yo también le pondré por primogénito, alto sobre los reyes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Para siempre le conservaré mi misericordia; y mi alianza será firme con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pondré su simiente para siempre, y su trono como los días de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Si dejaren sus hijos mi ley, y no anduvieren en mis juicios;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Si profanaren mis estatutos, y no guardaren mis mandamientos;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Entonces visitaré con vara su rebelión, y con azotes sus iniquidades.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Mas no quitaré de él mi misericordia, ni falsearé mi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No olvidaré mi pacto, ni mudaré lo que ha salido de mis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Una vez he jurado por mi santidad, que no mentiré á David.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Su simiente será para siempre, y su trono como el sol delante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Como la luna será firme para siempre, y como un testigo fiel en el cielo.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Mas tú desechaste y menospreciaste á tu ungido; y te has airado con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Rompiste el pacto de tu siervo; has profanado su corona hasta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Aportillaste todos sus vallados; has quebrantado sus fortalezas.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Menoscabáronle todos los que pasaron por el camino: es oprobio á sus vecinos.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Has ensalzado la diestra de sus enemigos; has alegrado á todos sus adversarios.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Embotaste asimismo el filo de su espada, y no lo levantaste en la batalla.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Hiciste cesar su brillo, y echaste su trono por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Has acortado los días de su juventud; hasle cubierto de afrenta.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¿Hasta cuándo, oh Jehová? ¿te esconderás para siempre? ¿arderá tu ira como el fuego?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Acuérdate de cuán corto sea mi tiempo: ¿por qué habrás criado en vano á todos los hijos del hombre?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¿Qué hombre vivirá y no verá muerte? ¿librarás su vida del poder del sepulcro?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Señor, ¿dónde están tus antiguas misericordias, que juraste á David por tu verdad?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Señor, acuérdate del oprobio de tus siervos; oprobio que llevo yo en mi seno de muchos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Porque tus enemigos, oh Jehová, han deshonrado, porque tus enemigos han deshonrado los pasos de tu ungido.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Bendito Jehová para siempre. Amén, y Amén.</w:t>
      </w:r>
    </w:p>
    <w:p>
      <w:pPr>
        <w:pStyle w:val="Heading2"/>
      </w:pPr>
      <w:r>
        <w:rPr>
          <w:lang w:val="es_ES" w:bidi="es_ES"/>
        </w:rPr>
        <w:t>Salmos 90:1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Oración de Moisés varón de Dios. SEÑOR, tú nos has sido refugio en generación y en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Antes que naciesen los montes, y formases la tierra y el mundo, y desde el siglo y hasta el siglo, tú eres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Vuelves al hombre hasta ser quebrantado, y dices: Convertíos, hijos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mil años delante de tus ojos, son como el día de ayer, que pasó, y como una de las vigilias de la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Háceslos pasar como avenida de aguas; son como sueño; como la hierba que crece en la mañana: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 la mañana florece y crece; á la tarde es cortada, y se seca.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con tu furor somos consumidos, y con tu ira somos conturbados.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Pusiste nuestras maldades delante de ti, nuestros yerros á la luz de tu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todos nuestros días declinan á causa de tu ira; acabamos nuestros años como un pensamiento.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días de nuestra edad son setenta años; que si en los más robustos son ochenta años, con todo su fortaleza es molestia y trabajo; porque es cortado presto, y volamos.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¿Quién conoce la fortaleza de tu ira, y tu indignación según que debes ser temido?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Enséñanos de tal modo á contar nuestros días, que traigamos al corazón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Vuélvete, oh Jehová: ¿hasta cuándo? y aplácate para con tus siervos.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Sácianos presto de tu misericordia: y cantaremos y nos alegraremos todos nuestros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Alégranos conforme á los días que nos afligiste, y los años que vimos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Aparezca en tus siervos tu obra, y tu gloria sobre sus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sea la luz de Jehová nuestro Dios sobre nosotros: y ordena en nosotros la obra de nuestras manos, la obra de nuestras manos confirma.</w:t>
      </w:r>
    </w:p>
    <w:p>
      <w:pPr>
        <w:pStyle w:val="Heading2"/>
      </w:pPr>
      <w:r>
        <w:rPr>
          <w:lang w:val="es_ES" w:bidi="es_ES"/>
        </w:rPr>
        <w:t>Salmos 91:1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que habita al abrigo del Altísimo, morará bajo la sombra del Omnipotente.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Diré yo á Jehová: Esperanza mía, y castillo mío; mi Dios, en él confiaré.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él te librará del lazo del cazador: de la peste destruidora.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Con sus plumas te cubrirá, y debajo de sus alas estarás seguro: escudo y adarga es su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tendrás temor de espanto nocturno, ni de saeta que vuele de día;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Ni de pestilencia que ande en oscuridad, ni de mortandad que en medio del día destruya.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Caerán á tu lado mil, y diez mil á tu diestra: mas á ti no llegará.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Ciertamente con tus ojos mirarás, y verás la recompensa de los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tú has puesto á Jehová, que es mi esperanza, al Altísimo por tu habitación,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te sobrevendrá mal, ni plaga tocará tu morada.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Pues que á sus ángeles mandará acerca de ti, que te guarden en todos tus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 las manos te llevarán, porque tu pie no tropiece en piedra.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Sobre el león y el basilisco pisarás; hollarás al cachorro del león y al dragón.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 cuanto en mí ha puesto su voluntad, yo también lo libraré: pondrélo en alto, por cuanto ha conocido mi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Me invocará, y yo le responderé: con él estaré yo en la angustia: lo libraré, y le glorificaré.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Saciarélo de larga vida, y mostraréle mi salud.</w:t>
      </w:r>
    </w:p>
    <w:p>
      <w:pPr>
        <w:pStyle w:val="Heading2"/>
      </w:pPr>
      <w:r>
        <w:rPr>
          <w:lang w:val="es_ES" w:bidi="es_ES"/>
        </w:rPr>
        <w:t>Salmos 92:1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Salmo: Canción para el día del Sábado. BUENO es alabar á Jehová, y cantar salmos á tu nombre, oh Altísimo;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Anunciar por la mañana tu misericordia, y tu verdad en las noches,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 el decacordio y en el salterio, en tono suave con el arpa.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 cuanto me has alegrado, oh Jehová, con tus obras; en las obras de tus manos me gozo.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¡Cuán grandes son tus obras, oh Jehová! Muy profundos son tus pensamientos.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hombre necio no sabe, y el insensato no entiende esto: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brotan los impíos como la hierba, y florecen todos los que obran iniquidad, para ser destruídos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Mas tú, Jehová, para siempre eres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he aquí tus enemigos, oh Jehová, porque he aquí, perecerán tus enemigos; serán disipados todos los que obran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Empero tú ensalzarás mi cuerno como el de unicornio: seré ungido con aceite fresco.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mirarán mis ojos sobre mis enemigos: oirán mis oídos de los que se levantaron contra mí, de los malignos.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justo florecerá como la palma: crecerá como cedro en el Líbano.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Plantados en la casa de Jehová, en los atrios de nuestro Dios florecerán.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Aun en la vejez fructificarán; estarán vigorosos y verdes;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Para anunciar que Jehová mi fortaleza es recto, y que en él no hay injusticia.</w:t>
      </w:r>
    </w:p>
    <w:p>
      <w:pPr>
        <w:pStyle w:val="Heading2"/>
      </w:pPr>
      <w:r>
        <w:rPr>
          <w:lang w:val="es_ES" w:bidi="es_ES"/>
        </w:rPr>
        <w:t>Salmos 93:1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JEHOVÁ reina, vistióse de magnificencia, vistióse Jehová, ciñóse de fortaleza; afirmó también el mundo, que no se moverá.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Firme es tu trono desde entonces: tú eres eternalmente.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Alzaron los ríos, oh Jehová, alzaron los ríos su sonido; alzaron los ríos sus ondas.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Jehová en las alturas es más poderoso que el estruendo de las muchas aguas, más que las recias ondas de la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Tus testimonios son muy firmes: la santidad conviene á tu casa, oh Jehová, por los siglos y para siempre.</w:t>
      </w:r>
    </w:p>
    <w:p>
      <w:pPr>
        <w:pStyle w:val="Heading2"/>
      </w:pPr>
      <w:r>
        <w:rPr>
          <w:lang w:val="es_ES" w:bidi="es_ES"/>
        </w:rPr>
        <w:t>Salmos 94:1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JEHOVÁ, Dios de las venganzas, Dios de las venganzas, muéstrate.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Ensálzate, oh Juez de la tierra: da el pago á los soberbios.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¿Hasta cuándo los impíos, hasta cuándo, oh Jehová, se gozarán los impíos?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¿Hasta cuándo pronunciarán, hablarán cosas duras, y se vanagloriarán todos los que obran iniquidad?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 tu pueblo, oh Jehová, quebrantan, y á tu heredad afligen.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 la viuda y al extanjero matan, y á los huérfanos quitan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dijeron: No verá JAH, ni entenderá el Dios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Entended, necios del pueblo; y vosotros fatuos, ¿cuándo seréis sabios?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que plantó el oído, ¿no oirá? el que formó el ojo, ¿no verá?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castiga las gentes, ¿no reprenderá? ¿no sabrá el que enseña al hombre la ciencia?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Jehová conoce los pensamientos de los hombres, que son vanidad.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Bienaventurado el hombre á quien tú, JAH, castigares, y en tu ley lo instruyeres;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Para tranquilizarle en los días de aflicción, en tanto que para el impío se cava el hoyo.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no dejará Jehová su pueblo, ni desamparará su heredad;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Sino que el juicio será vuelto á justicia, y en pos de ella irán todos los rectos de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¿Quién se levantará por mí contra los malignos? ¿quién estará por mí contra los que obran iniquidad?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Si no me ayudara Jehová, presto morara mi alma en el silencio.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Cuando yo decía: Mi pie resbala: tu misericordia, oh Jehová, me sustentaba.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 la multitud de mis pensamientos dentro de mí, tus consolaciones alegraban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¿Juntaráse contigo el trono de iniquidades, que forma agravio en el mandamiento?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Pónense en corros contra la vida del justo, y condenan la sangre inocente.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Mas Jehová me ha sido por refugio; y mi Dios por roca de mi confianza.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él hará tornar sobre ellos su iniquidad, y los destruirá por su propia maldad; los talará Jehová nuestro Dios.</w:t>
      </w:r>
    </w:p>
    <w:p>
      <w:pPr>
        <w:pStyle w:val="Heading2"/>
      </w:pPr>
      <w:r>
        <w:rPr>
          <w:lang w:val="es_ES" w:bidi="es_ES"/>
        </w:rPr>
        <w:t>Salmos 95:1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VENID, celebremos alegremente á Jehová: cantemos con júbilo á la roca de nuestra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Lleguemos ante su acatamiento con alabanza; aclamémosle con cánticos.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Jehová es Dios grande; y Rey grande sobre todos los dioses.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en su mano están las profundidades de la tierra, y las alturas de los montes son suyas.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Suya también la mar, pues él la hizo; y sus manos formaron la seca.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Venid, adoremos y postrémonos; arrodillémonos delante de Jehová nuestro hacedor.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él es nuestro Dios; nosotros el pueblo de su dehesa, y ovejas de su mano. Si hoy oyereis su voz,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endurezcáis vuestro corazón como en Meriba, como el día de Masa en el desierto;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Donde me tentaron vuestros padres, probáronme, y vieron mi obra.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Cuarenta años estuve disgustado con la nación, y dije: Pueblo es que divaga de corazón, y no han conocido mis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tanto juré en mi furor que no entrarían en mi reposo.</w:t>
      </w:r>
    </w:p>
    <w:p>
      <w:pPr>
        <w:pStyle w:val="Heading2"/>
      </w:pPr>
      <w:r>
        <w:rPr>
          <w:lang w:val="es_ES" w:bidi="es_ES"/>
        </w:rPr>
        <w:t>Salmos 96:1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CANTAD á Jehová canción nueva; cantad á Jehová,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Cantad á Jehová, bendecid su nombre: anunciad de día en día su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Contad entre las gentes su gloria, en todos los pueblos sus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grande es Jehová, y digno de suprema alabanza; terrible sobre todos los dioses.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todos los dioses de los pueblos son ídolos: mas Jehová hizo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Alabanza y magnificencia delante de él: fortaleza y gloria en su santuario.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Dad á Jehová, oh familias de los pueblos, dad á Jehová la gloria y la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Dad á Jehová la honra debida á su nombre: tomad presentes, y venid á sus atrios.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Encorvaos á Jehová en la hermosura de su santuario: temed delante de él,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Decid en las gentes: Jehová reinó, también afirmó el mundo, no será conmovido: juzgará á los pueblos en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Alégrense los cielos, y gócese la tierra: brame la mar y su plenitud.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Regocíjese el campo, y todo lo que en él está: entonces todos los árboles del bosque rebosarán de contento,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Delante de Jehová que vino: porque vino á juzgar la tierra. Juzgará al mundo con justicia, y á los pueblos con su verdad.</w:t>
      </w:r>
    </w:p>
    <w:p>
      <w:pPr>
        <w:pStyle w:val="Heading2"/>
      </w:pPr>
      <w:r>
        <w:rPr>
          <w:lang w:val="es_ES" w:bidi="es_ES"/>
        </w:rPr>
        <w:t>Salmos 97:1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JEHOVÁ reinó: regocíjese la tierra: alégrense las muchas islas.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Nube y oscuridad alrededor de él: justicia y juicio son el asiento de su trono.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Fuego irá delante de él, y abrasará en derredor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Sus relámpagos alumbraron el mundo: la tierra vió, y estremecióse.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montes se derritieron como cera delante de Jehová, delante del Señor de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Los cielos denunciaron su justicia, y todos los pueblos vieron su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Avergüéncense todos los que sirven á las imágenes de talla, los que se alaban de los ídolos: los dioses todos á él se encorven.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Oyó Sión, y alegróse; y las hijas de Judá, oh Jehová, se gozaron por tus juicios.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tú, Jehová, eres alto sobre toda la tierra: eres muy ensalzado sobre todos los dioses.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que á Jehová amáis, aborreced el mal: guarda él las almas de sus santos; de mano de los impíos los libra.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Luz está sembrada para el justo, y alegría para los rectos de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Alegraos, justos, en Jehová: y alabad la memoria de su santidad.</w:t>
      </w:r>
    </w:p>
    <w:p>
      <w:pPr>
        <w:pStyle w:val="Heading2"/>
      </w:pPr>
      <w:r>
        <w:rPr>
          <w:lang w:val="es_ES" w:bidi="es_ES"/>
        </w:rPr>
        <w:t>Salmos 98:1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Salmo. CANTAD á Jehová canción nueva; porque ha hecho maravillas: su diestra lo ha salvado, y su santo brazo.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Jehová ha hecho notoria su salud: en ojos de las gentes ha descubierto su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Hase acordado de su misericordia y de su verdad para con la casa de Israel: todos los términos de la tierra han visto la salud de nuestro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Cantad alegres á Jehová, toda la tierra; levantad la voz, y aplaudid, y salmead.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Salmead á Jehová con arpa; con arpa y voz de cántico.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Aclamad con trompetas y sonidos de bocina delante del rey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Brame la mar y su plenitud; el mundo y los que en él habitan;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ríos batan las manos; los montes todos hagan regocijo,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Delante de Jehová; porque vino á juzgar la tierra: juzgará al mundo con justicia, y á los pueblos con rectitud.</w:t>
      </w:r>
    </w:p>
    <w:p>
      <w:pPr>
        <w:pStyle w:val="Heading2"/>
      </w:pPr>
      <w:r>
        <w:rPr>
          <w:lang w:val="es_ES" w:bidi="es_ES"/>
        </w:rPr>
        <w:t>Salmos 99:1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JEHOVÁ reinó, temblarán los pueblos: él está sentado sobre los querubines, conmoveráse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Jehová en Sión es grande, y ensalzado sobre todos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Alaben tu nombre grande y tremendo: él es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la gloria del rey ama el juicio: tú confirmas la rectitud; tú has hecho en Jacob juicio y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Ensalzad á Jehová nuestro Dios, y encorvaos al estrado de sus pies: él es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Moisés y Aarón entre sus sacerdotes, y Samuel entre los que invocaron su nombre; invocaban á Jehová, y él les respondía.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 columna de nube hablaba con ellos: guardaban sus testimonios, y el estatuto que les había 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Jehová Dios nuestro, tú les respondías: tú les fuiste un Dios perdonador, y vengador de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Ensalzad á Jehová nuestro Dios, y encorvaos al monte de su santidad; porque Jehová nuestro Dios es santo.</w:t>
      </w:r>
    </w:p>
    <w:p>
      <w:pPr>
        <w:pStyle w:val="Heading2"/>
      </w:pPr>
      <w:r>
        <w:rPr>
          <w:lang w:val="es_ES" w:bidi="es_ES"/>
        </w:rPr>
        <w:t>Salmos 100:1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alabanza. CANTAD alegres á Dios, habitantes de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Servid á Jehová con alegría: venid ante su acatamiento con regocijo.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Reconoced que Jehová él es Dios: él nos hizo, y no nosotros á nosotros mismos; pueblo suyo somos, y ovejas de su prado.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Entrad por sus puertas con reconocimiento, por sus atrios con alabanza: alabadle, bendecid su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Jehová es bueno: para siempre es su misericordia, y su verdad por todas las generaciones.</w:t>
      </w:r>
    </w:p>
    <w:p>
      <w:pPr>
        <w:pStyle w:val="Heading2"/>
      </w:pPr>
      <w:r>
        <w:rPr>
          <w:lang w:val="es_ES" w:bidi="es_ES"/>
        </w:rPr>
        <w:t>Salmos 101:1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MISERICORDIA y juicio cantaré: á ti cantaré yo, oh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Entenderé en el camino de la perfección cuando vinieres á mí: en integridad de mi corazón andaré en medio de mi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pondré delante de mis ojos cosa injusta: aborrezco la obra de los que se desvían: ninguno de ellos se allegará á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Corazón perverso se apartará de mí; no conoceré al malvado.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 que solapadamente infama á su prójimo, yo le cortaré; no sufriré al de ojos altaneros, y de corazón vanidoso.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Mis ojos pondré en los fieles de la tierra, para que estén conmigo: el que anduviere en el camino de la perfección, éste me servirá.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habitará dentro de mi casa el que hace fraude: el que habla mentiras no se afirmará delante de mis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las mañanas cortaré á todos los impíos de la tierra; para extirpar de la ciudad de Jehová á todos los que obraren iniquidad.</w:t>
      </w:r>
    </w:p>
    <w:p>
      <w:pPr>
        <w:pStyle w:val="Heading2"/>
      </w:pPr>
      <w:r>
        <w:rPr>
          <w:lang w:val="es_ES" w:bidi="es_ES"/>
        </w:rPr>
        <w:t>Salmos 102:1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Oración del pobre, cuando estuviere angustiado, y delante de Jehová derramare su lamento. JEHOVÁ, oye mi oración, y venga mi clamor á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No escondas de mí tu rostro: en el día de mi angustia inclina á mí tu oído; el día que te invocare, apresúrate á responderme.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mis días se han consumido como humo; y mis huesos cual tizón están quemados.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Mi corazón fué herido, y secóse como la hierba; por lo cual me olvidé de comer mi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la voz de mi gemido mis huesos se han pegado á mi carne.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Soy semejante al pelícano del desierto; soy como el buho de las soledades.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Velo, y soy como el pájaro solitario sobre el tejado.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Cada día me afrentan mis enemigos; los que se enfurecen contra mí, hanse contra mí conjurado.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 lo que como la ceniza á manera de pan, y mi bebida mezclo con lloro,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 causa de tu enojo y de tu ira; pues me alzaste, y me has arrojado.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Mis días son como la sombra que se va; y heme secado como la hierba.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Mas tú, Jehová, permanecerás para siempre, y tu memoria para generación y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Tú levantándote, tendrás misericordia de Sión; porque el tiempo de tener misericordia de ella, porque el plazo es llegado.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tus siervos aman sus piedras, y del polvo de ella tienen compasión.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Entonces temerán las gentes el nombre de Jehová, y todos los reyes de la tierra tu gloria;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cuanto Jehová habrá edificado á Sión, y en su gloria será visto;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Habrá mirado á la oración de los solitarios, y no habrá desechado el ruego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Escribirse ha esto para la generación venidera: y el pueblo que se criará, alabará á JAH.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Porque miró de lo alto de su santuario; Jehová miró de los cielos á la tierra,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Para oir el gemido de los presos, para soltar á los sentenciados á muerte;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cuenten en Sión el nombre de Jehová, y su alabanza en Jerusalem,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Cuando los pueblos se congregaren en uno, y los reinos, para servir á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afligió mi fuerza en el camino; acortó mis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Dije: Dios mío, no me cortes en el medio de mis días: por generación de generaciones son tus años.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Tú fundaste la tierra antiguamente, y los cielos son obra de tus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Ellos perecerán, y tú permanecerás; y todos ellos como un vestido se envejecerán; como una ropa de vestir los mudarás, y serán mudados: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Mas tú eres el mismo, y tus años no se acabarán.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Los hijos de tus siervos habitarán, y su simiente será afirmada delante de ti.</w:t>
      </w:r>
    </w:p>
    <w:p>
      <w:pPr>
        <w:pStyle w:val="Heading2"/>
      </w:pPr>
      <w:r>
        <w:rPr>
          <w:lang w:val="es_ES" w:bidi="es_ES"/>
        </w:rPr>
        <w:t>Salmos 103:1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BENDICE, alma mía, á Jehová; y bendigan todas mis entrañas su santo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Bendice, alma mía á Jehová, y no olvides ninguno de sus beneficios.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es quien perdona todas tus iniquidades, el que sana todas tus dolencias;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que rescata del hoyo tu vida, el que te corona de favores y misericordias;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que sacia de bien tu boca de modo que te rejuvenezcas como el águila.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Jehová el que hace justicia y derecho á todos los que padecen violencia.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Sus caminos notificó á Moisés, y á los hijos de Israel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Misericordioso y clemente es Jehová; lento para la ira, y grande en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contenderá para siempre, ni para siempre guardará el enojo.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ha hecho con nosotros conforme á nuestras iniquidades; ni nos ha pagado conforme á nuestros pecados.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como la altura de los cielos sobre la tierra, engrandeció su misericordia sobre los que le temen.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Cuanto está lejos el oriente del occidente, hizo alejar de nosotros nuestras rebeliones.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Como el padre se compadece de los hijos, se compadece Jehová de los que le temen.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él conoce nuestra condición; acuérdase que somos polvo.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hombre, como la hierba son sus días: florece como la flor del campo.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Que pasó el viento por ella, y pereció: y su lugar no la conoce 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Mas la misericordia de Jehová desde el siglo y hasta el siglo sobre los que le temen, y su justicia sobre los hijos de los hijos;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Sobre los que guardan su pacto, y los que se acuerdan de sus mandamientos para ponerlos por obra.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Jehová afirmó en los cielos su trono; y su reino domina sobre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Bendecid á Jehová, vosotros sus ángeles, poderosos en fortaleza, que ejecutáis su palabra, obedeciendo á la voz de su precepto.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Bendecid á Jehová, vosotros todos sus ejércitos, ministros suyos, que hacéis su voluntad.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Bendecid á Jehová, vosotras todas sus obras, en todos los lugares de su señorío. Bendice, alma mía, á Jehová.</w:t>
      </w:r>
    </w:p>
    <w:p>
      <w:pPr>
        <w:pStyle w:val="Heading2"/>
      </w:pPr>
      <w:r>
        <w:rPr>
          <w:lang w:val="es_ES" w:bidi="es_ES"/>
        </w:rPr>
        <w:t>Salmos 104:1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BENDICE, alma mía, á Jehová. Jehová, Dios mío, mucho te has engrandecido; haste vestido de gloria y de magnificencia.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que se cubre de luz como de vestidura, que extiende los cielos como una cortina;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establece sus aposentos entre las aguas; el que pone las nubes por su carroza, el que anda sobre las alas del viento;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que hace á sus ángeles espíritus, sus ministros al fuego flameante.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fundó la tierra sobre sus basas; no será jamás removida.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Con el abismo, como con vestido, la cubriste; sobre los montes estaban las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 tu reprensión huyeron; al sonido de tu trueno se apresuraron;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Subieron los montes, descendieron los valles, al lugar que tú les fundaste.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Pusísteles término, el cual no traspasarán; ni volverán á cubrir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Tú eres el que envías las fuentes por los arroyos; van entre los montes.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Abrevan á todas las bestias del campo: quebrantan su sed los asnos montaraces.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Junto á aquellos habitarán las aves de los cielos; entre las ramas dan voces.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que riega los montes desde sus aposentos: del fruto de sus obras se sacia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que hace producir el heno para las bestias, y la hierba para el servicio del hombre; sacando el pan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el vino que alegra el corazón del hombre, y el aceite que hace lucir el rostro, y el pan que sustenta el corazón del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Llénanse de jugo los árboles de Jehová, los cedros del Líbano que él plantó.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Allí anidan las aves; en las hayas hace su casa la cigüeña.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Los montes altos para las cabras monteses; las peñas, madrigueras para los conejos.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Hizo la luna para los tiempos: el sol conoce su ocaso.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Pone las tinieblas, y es la noche: en ella corretean todas las bestias de la selva.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Los leoncillos braman á la presa, y para buscar de Dios su comida.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Sale el sol, recógense, y échanse en sus cuevas.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Sale el hombre á su hacienda, y á su labranza hasta la tarde.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¡Cuán muchas son tus obras, oh Jehová! Hiciste todas ellas con sabiduría: la tierra está llena de tus beneficios.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Asimismo esta gran mar y ancha de términos: en ella pescados sin número, animales pequeños y grandes.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Allí andan navíos; allí este leviathán que hiciste para que jugase en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Todos ellos esperan en ti, para que les des su comida á su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Les das, recogen; abres tu mano, hártanse de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Escondes tu rostro, túrbanse: les quitas el espíritu, dejan de ser, y tórnanse en su polvo.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Envías tu espíritu, críanse: y renuevas la haz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Sea la gloria de Jehová para siempre; alégrese Jehová en sus obras;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El cual mira á la tierra, y ella tiembla; toca los montes, y humean.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A Jehová cantaré en mi vida: á mi Dios salmearé mientras viviere.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Serme ha suave hablar de él: yo me alegraré en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Sean consumidos de la tierra los pecadores, y los impíos dejen de ser. Bendice, alma mía, á Jehová. Aleluya.</w:t>
      </w:r>
    </w:p>
    <w:p>
      <w:pPr>
        <w:pStyle w:val="Heading2"/>
      </w:pPr>
      <w:r>
        <w:rPr>
          <w:lang w:val="es_ES" w:bidi="es_ES"/>
        </w:rPr>
        <w:t>Salmos 105:1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ALABAD á Jehová, invocad su nombre: haced notorias sus obras en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Cantadle, cantadle salmos: hablad de todas sus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Gloriaos en su santo nombre: alégrese el corazón de los que buscan á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Buscad á Jehová, y su fortaleza: buscad siempre su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Acordaos de sus maravillas que hizo, de sus prodigios y de los juicios de su boca,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Oh vosotros, simiente de Abraham su siervo, hijos de Jacob, sus escogidos.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es Jehová nuestro Dios; en toda la tierra son sus juicios.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Acordóse para siempre de su alianza; de la palabra que mandó para mil generaciones,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 cual concertó con Abraham; y de su juramento á Isaac.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establecióla á Jacob por decreto, á Israel por pacto sempiterno,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Diciendo: A ti daré la tierra de Canaán por cordel de vuestra heredad.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Esto siendo ellos pocos hombres en número, y extranjeros en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anduvieron de gente en gente, de un reino á otro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No consintió que hombre los agraviase; y por causa de ellos castigó los reyes.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No toquéis, dijo, á mis ungidos, ni hagáis mal á mis profetas.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llamó al hambre sobre la tierra, y quebrantó todo mantenimiento de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Envió un varón delante de ellos, á José, que fué vendido por siervo.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Afligieron sus pies con grillos; en hierro fué puesta su persona.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Hasta la hora que llegó su palabra, el dicho de Jehová le probó.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Envió el rey, y soltóle; el señor de los pueblos, y desatóle.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Púsolo por señor de su casa, y por enseñoreador en toda su posesión;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Para que reprimiera á sus grandes como él quisiese, y á sus ancianos enseñara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Después entró Israel en Egipto, y Jacob fué extranjero en la tierra de Châm.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multiplicó su pueblo en gran manera, é hízolo fuerte más que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Volvió el corazón de ellos para que aborreciesen á su pueblo, para que contra sus siervos pensasen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Envió á su siervo Moisés, y á Aarón al cual escogió.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Pusieron en ellos las palabras de sus señales, y sus prodigios en la tierra de Châm.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Echó tinieblas, é hizo oscuridad; y no fueron rebeldes á su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Volvió sus aguas en sangre, y mató sus pescados.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Produjo su tierra ranas, aun en las cámaras de sus reyes.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Dijo, y vinieron enjambres de moscas, y piojos en todo su término.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Volvió en su tierra sus lluvias en granizo, y en fuego de llamaradas.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 hirió sus viñas y sus higueras, y quebró los árboles de su término.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Dijo, y vinieron langostas, y pulgón sin número;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comieron toda la hierba de su país, y devoraron el fruto de su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Hirió además á todos los primogénitos en su tierra, el principio de toda su fuerza.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sacólos con plata y oro; y no hubo en sus tribus enfermo.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Egipto se alegró de que salieran; porque su terror había caído sobre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Extendió una nube por cubierta, y fuego para alumbrar la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Pidieron, é hizo venir codornices; y saciólos de pan del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Abrió la peña, y fluyeron aguas; corrieron por los secadales como un río.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Porque se acordó de su santa palabra, dada á Abraham su siervo.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Y sacó á su pueblo con gozo; con júbilo á sus escogidos.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dióles las tierras de las gentes; y las labores de las naciones heredaron: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Para que guardasen sus estatutos, y observasen sus leyes. Aleluya.</w:t>
      </w:r>
    </w:p>
    <w:p>
      <w:pPr>
        <w:pStyle w:val="Heading2"/>
      </w:pPr>
      <w:r>
        <w:rPr>
          <w:lang w:val="es_ES" w:bidi="es_ES"/>
        </w:rPr>
        <w:t>Salmos 106:1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ALELUYA. Alabad á Jehová, porque es bueno;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¿Quién expresará las valentías de Jehová? ¿quién contará sus alabanzas?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Dichosos los que guardan juicio, los que hacen justicia en todo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Acuérdate de mí, oh Jehová, según tu benevolencia para con tu pueblo: visítame con tu salud;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Para que yo vea el bien de tus escogidos, para que me goce en la alegría de tu gente, y me gloríe con tu heredad.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Pecamos con nuestros padres, hicimos iniquidad, hicimos impiedad.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Nuestros padres en Egipto no entendieron tus maravillas; no se acordaron de la muchedumbre de tus misericordias; sino que se rebelaron junto á la mar, en el mar Bermejo.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Salvólos empero por amor de su nombre, para hacer notoria su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reprendió al mar Bermejo, y secólo; é hízoles ir por el abismo, como por un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salvólos de mano del enemigo, y rescatólos de mano del adversario.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cubrieron las aguas á sus enemigos: no quedó uno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Entonces creyeron á sus palabras, y cantaron su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Apresuráronse, olvidáronse de sus obras; no esperaron en su consejo.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desearon con ansia en el desierto; y tentaron á Dios en la soledad.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él les dió lo que pidieron; mas envió flaqueza en sus almas.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Tomaron después celo contra Moisés en el campo, y contra Aarón el santo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Abrióse la tierra, y tragó á Dathán, y cubrió la compañía de Abiram.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encendióse el fuego en su junta; la llama quemó los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Hicieron becerro en Horeb, y encorváronse á un vaciadizo.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Así trocaron su gloria por la imagen de un buey que come hierba.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Olvidaron al Dios de su salud, que había hecho grandezas en Egipto;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Maravillas en la tierra de Châm, cosas formidables sobre el mar Bermejo.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trató de destruirlos, á no haberse puesto Moisés su escogido al portillo delante de él, á fin de apartar su ira, para que no los destruyese.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Empero aborrecieron la tierra deseable: no creyeron á su palabra;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Antes murmuraron en sus tiendas, y no oyeron la voz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 lo que alzó su mano á ellos, en orden á postrarlos en el desierto,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humillar su simiente entre las gentes, y esparcirlos por las tierras.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Allegáronse asimismo á Baal-peor, y comieron los sacrificios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ensañaron á Dios con sus obras, y desarrollóse la mortandad en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Entonces se levantó Phinees, é hizo juicio; y se detuvo la plaga.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fuéle contado á justicia de generación en generación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También le irritaron en las aguas de Meriba: é hizo mal á Moisés por causa de ellos;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Porque hicieron se rebelase su espíritu, como lo expresó con sus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No destruyeron los pueblos que Jehová les dijo;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Antes se mezclaron con las gentes, y aprendieron sus obras,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sirvieron á sus ídolos; los cuales les fueron por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sacrificaron sus hijos y sus hijas á los demonios;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derramaron la sangre inocente, la sangre de sus hijos y de sus hijas, que sacrificaron á los ídolos de Canaán: y la tierra fué contaminada con sangre.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Contamináronse así con sus obras, y fornicaron con sus hechos.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Encendióse por tanto el furor de Jehová sobre su pueblo, y abominó su heredad: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entrególos en poder de las gentes, y enseñoreáronse de ellos los que los aborrecían.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sus enemigos los oprimieron, y fueron quebrantados debajo de su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Muchas veces los libró; mas ellos se rebelaron á su consejo, y fueron humillados por su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El con todo, miraba cuando estaban en angustia, y oía su clamor: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Y acordábase de su pacto con ellos, y arrepentíase conforme á la muchedumbre de sus miseraciones.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Hizo asimismo tuviesen de ellos misericordia todos los que los tenían cautivos.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Sálvanos, Jehová Dios nuestro, y júntanos de entre las gentes, para que loemos tu santo nombre, para que nos gloriemos en tus alabanzas.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Bendito Jehová Dios de Israel, desde el siglo y hasta el siglo: y diga todo el pueblo, Amén. Aleluya.</w:t>
      </w:r>
    </w:p>
    <w:p>
      <w:pPr>
        <w:pStyle w:val="Heading2"/>
      </w:pPr>
      <w:r>
        <w:rPr>
          <w:lang w:val="es_ES" w:bidi="es_ES"/>
        </w:rPr>
        <w:t>Salmos 107:1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ALABAD á Jehová, porque es bueno;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Díganlo los redimidos de Jehová, los que ha redimido del poder del enemigo,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los ha congregado de las tierras, del oriente y del occidente, del aquilón y de la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Anduvieron perdidos por el desierto, por la soledad sin camino, no hallando ciudad de población.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Hambrientos y sedientos, su alma desfallecía en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Habiendo empero clamado á Jehová en su angustia, librólos de sus aflicciones: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dirigiólos por camino derecho, para que viniesen á ciudad de población.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Alaben la misericordia de Jehová, y sus maravillas para con los hijos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sació al alma menesterosa, y llenó de bien al alma hambrienta.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que moraban en tinieblas y sombra de muerte, aprisionados en aflicción y en hierros;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cuanto fueron rebeldes á las palabras de Jehová, y aborrecieron el consejo del Altísimo,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 lo que quebrantó él con trabajo sus corazones, cayeron y no hubo quien les ayudase;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Luego que clamaron á Jehová en su angustia, librólos de sus aflicciones.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Sacólos de las tinieblas y de la sombra de muerte, y rompió sus prisiones.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Alaben la misericordia de Jehová, y sus maravillas para con los hijos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quebrantó las puertas de bronce, y desmenuzó los cerrojos de hierro.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Los insensatos, á causa del camino de su rebelión y á causa de sus maldades, fueron afligidos.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Su alma abominó toda vianda, y llegaron hasta las puertas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Mas clamaron á Jehová en su angustia, y salvólos de sus aflicciones.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Envió su palabra, y curólos, y librólos de su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Alaben la misericordia de Jehová, y sus maravillas para con los hijos de los hombres: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sacrifiquen sacrificios de alabanza, y publiquen sus obras con júbilo.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Los que descienden á la mar en navíos, y hacen negocio en las muchas aguas,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Ellos han visto las obras de Jehová, y sus maravillas en el profundo.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dijo, é hizo saltar el viento de la tempestad, que levanta sus ondas.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Suben á los cielos, descienden á los abismos: sus almas se derriten con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Tiemblan, y titubean como borrachos, y toda su ciencia es perdida.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Claman empero á Jehová en su angustia, y líbralos de sus aflicciones.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Hace parar la tempestad en sosiego, y se apaciguan sus ondas.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Alégranse luego porque se reposaron; y él los guía al puerto que deseaban.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Alaben la misericordia de Jehová, y sus maravillas para con los hijos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ensálcenlo en la congregación del pueblo; y en consistorio de ancianos lo alaben.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El vuelve los ríos en desierto, y los manantiales de las aguas en secadales;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La tierra fructífera en salados, por la maldad de los que la habitan.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Vuelve el desierto en estanques de aguas, y la tierra seca en manantiales.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allí aposenta á los hambrientos, y disponen ciudad para habitación;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siembran campos, y plantan viñas, y rinden crecido fruto.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los bendice, y se multiplican en gran manera; y no disminuye sus bestias.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luego son menoscabados y abatidos á causa de tiranía, de males y congojas.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El derrama menosprecio sobre los príncipes, y les hace andar errados, vagabundos, sin camino: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levanta al pobre de la miseria, y hace multiplicar las familias como rebaños de ovejas.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Vean los rectos, y alégrense; y toda maldad cierre su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¿Quién es sabio y guardará estas cosas, y entenderá las misericordias de Jehová?</w:t>
      </w:r>
    </w:p>
    <w:p>
      <w:pPr>
        <w:pStyle w:val="Heading2"/>
      </w:pPr>
      <w:r>
        <w:rPr>
          <w:lang w:val="es_ES" w:bidi="es_ES"/>
        </w:rPr>
        <w:t>Salmos 108:1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Canción: Salmo de David. MI corazón está dispuesto, oh Dios; cantaré y salmearé todavía en mi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Despiértate, salterio y arpa: despertaré al alba.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Te alabaré, oh Jehová, entre los pueblos; á ti cantaré salmos entre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grande más que los cielos es tu misericordia, y hasta los cielos tu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Ensálzate, oh Dios, sobre los cielos; y sobre toda la tierra tu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Para que sean librados tus amados, salva con tu diestra y respóndeme.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Dios habló por su santuario: alegraréme, repartiré á Sichêm, y mediré el valle de Succoth.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Mío es Galaad, mío es Manasés; y Ephraim es la fortaleza de mi cabeza; Judá es mi legislador;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Moab, la vasija de mi lavatorio: sobre Edom echaré mi calzado; regocijaréme sobre Palestina.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¿Quién me guiará á la ciudad fortalecida? ¿quién me guiará hasta Idumea?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Ciertamente tú, oh Dios, que nos habías desechado; y no salías, oh Dios, con nuestros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Danos socorro en la angustia: porque mentirosa es la salud del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 Dios haremos proezas: y él hollará nuestros enemigos.</w:t>
      </w:r>
    </w:p>
    <w:p>
      <w:pPr>
        <w:pStyle w:val="Heading2"/>
      </w:pPr>
      <w:r>
        <w:rPr>
          <w:lang w:val="es_ES" w:bidi="es_ES"/>
        </w:rPr>
        <w:t>Salmos 109:1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OH Dios de mi alabanza, no calles;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boca de impío y boca de engañador se han abierto sobre mí: han hablado de mí con lengua mentirosa,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con palabras de odio me rodearon; y pelearon contra mí sin causa.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 pago de mi amor me han sido adversarios: mas yo oraba.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pusieron contra mí mal por bien, y odio por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Pon sobre él al impío: y Satán esté á su diestra.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Cuando fuere juzgado, salga impío; y su oración sea para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Sean sus días pocos: tome otro su oficio.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Sean sus hijos huérfanos, y su mujer viuda.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anden sus hijos vagabundos, y mendiguen; y procuren su pan lejos de sus desolados hogares.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Enrede el acreedor todo lo que tiene, y extraños saqueen su trabajo.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No tenga quien le haga misericordia; ni haya quien tenga compasión de sus huérfanos.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Su posteridad sea talada; en segunda generación sea raído su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Venga en memoria cerca de Jehová la maldad de sus padres, y el pecado de su madre no sea borrado.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Estén siempre delante de Jehová, y él corte de la tierra su memoria.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cuanto no se acordó de hacer misericordia, y persiguió al hombre afligido y menesteroso y quebrantado de corazón, para matarlo.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amó la maldición, y vínole; y no quiso la bendición, y ella se alejó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vistióse de maldición como de su vestido, y entró como agua en sus entrañas, y como aceite en sus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Séale como vestido con que se cubra, y en lugar de cinto con que se ciña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Este sea el pago de parte de Jehová de los que me calumnian, y de los que hablan mal contra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tú, Jehová Señor, haz conmigo por amor de tu nombre: líbrame, porque tu misericordia es buena.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yo estoy afligido y necesitado; y mi corazón está herido dentro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Voime como la sombra cuando declina; soy sacudido como langosta.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Mis rodillas están debilitadas á causa del ayuno, y mi carne desfallecida por falta de gordura.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Yo he sido para ellos objeto de oprobio; mirábanme, y meneaban su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Ayúdame, Jehová Dios mío: sálvame conforme á tu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entiendan que esta es tu mano; que tú, Jehová, has hecho esto.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Maldigan ellos, y bendice tú: levántense, mas sean avergonzados, y regocíjese tu siervo.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Sean vestidos de ignominia los que me calumnian; y sean cubiertos de su confusión como con manto.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Yo alabaré á Jehová en gran manera con mi boca, y le loaré en medio de muchos.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Porque él se pondrá á la diestra del pobre, para librar su alma de los que le juzgan.</w:t>
      </w:r>
    </w:p>
    <w:p>
      <w:pPr>
        <w:pStyle w:val="Heading2"/>
      </w:pPr>
      <w:r>
        <w:rPr>
          <w:lang w:val="es_ES" w:bidi="es_ES"/>
        </w:rPr>
        <w:t>Salmos 110:1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JEHOVÁ dijo á mi Señor: Siéntate á mi diestra, en tanto que pongo tus enemigos por estrado de tus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La vara de tu fortaleza enviará Jehová desde Sión: domina en medio de tus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Tu pueblo serálo de buena voluntad en el día de tu poder, en la hermosura de la santidad: desde el seno de la aurora, tienes tú el rocío de tu juventud.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Juró Jehová, y no se arrepentirá: Tú eres sacerdote para siempre según el orden de Melchîsedech.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Señor á tu diestra herirá á los reyes en el día de su furor.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Juzgará en las gentes, llenarálas de cadáveres: herirá las cabezas en muchas tierras.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Del arroyo beberá en el camino: por lo cual levantará cabeza.</w:t>
      </w:r>
    </w:p>
    <w:p>
      <w:pPr>
        <w:pStyle w:val="Heading2"/>
      </w:pPr>
      <w:r>
        <w:rPr>
          <w:lang w:val="es_ES" w:bidi="es_ES"/>
        </w:rPr>
        <w:t>Salmos 111:1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Aleluya. ALABARÉ á Jehová con todo el corazón, en la compañía y congregación de los rectos.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Grandes son las obras de Jehová; buscadas de todos los que las quieren.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Gloria y hermosura es su obra; y su justicia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Hizo memorables sus maravillas: clemente y misericordioso es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Dió mantenimiento á los que le temen; para siempre se acordará de su pacto.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poder de sus obras anunció á su pueblo, dándole la heredad de las gentes.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Las obras de sus manos son verdad y juicio: fieles son todos sus mandamientos;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Afirmados por siglo de siglo, hechos en verdad y en rectitud.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Redención ha enviado á su pueblo; para siempre ha ordenado su pacto: santo y terrible es su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principio de la sabiduría es el temor de Jehová: buen entendimiento tienen cuantos ponen aquéllos por obra: su loor permanece para siempre.</w:t>
      </w:r>
    </w:p>
    <w:p>
      <w:pPr>
        <w:pStyle w:val="Heading2"/>
      </w:pPr>
      <w:r>
        <w:rPr>
          <w:lang w:val="es_ES" w:bidi="es_ES"/>
        </w:rPr>
        <w:t>Salmos 112:1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Aleluya. BIENAVENTURADO el hombre que teme á Jehová, y en sus mandamientos se deleita en gran manera.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Su simiente será poderosa en la tierra: la generación de los rectos será bendita.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Hacienda y riquezas hay en su casa; y su justicia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Resplandeció en las tinieblas luz á los rectos: es clemente, y misericordioso, y 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hombre de bien tiene misericordia y presta; gobierna sus cosas con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lo cual no resbalará para siempre: en memoria eterna será el 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 mala fama no tendrá temor: su corazón está apercibido, confiado en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Asentado está su corazón, no temerá, hasta que vea en sus enemigos su deseo.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Esparce, da á los pobres: su justicia permanece para siempre; su cuerno será ensalzado en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Verálo el impío, y se despechará; crujirá los dientes, y se repudrirá: perecerá el deseo de los impíos.</w:t>
      </w:r>
    </w:p>
    <w:p>
      <w:pPr>
        <w:pStyle w:val="Heading2"/>
      </w:pPr>
      <w:r>
        <w:rPr>
          <w:lang w:val="es_ES" w:bidi="es_ES"/>
        </w:rPr>
        <w:t>Salmos 113:1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Aleluya. ALABAD, siervos de Jehová, alabad el nombre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Sea el nombre de Jehová bendito, desde ahora y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Desde el nacimiento del sol hasta donde se pone, sea alabado el nombre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Alto sobre todas las naciones es Jehová; sobre los cielos su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¿Quién como Jehová nuestro Dios, que ha enaltecido su habitación,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Que se humilla á mirar en el cielo y en la tierra?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levanta del polvo al pobre, y al menesteroso alza del estiércol,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Para hacerlos sentar con los príncipes, con los príncipes de su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hace habitar en familia á la estéril, gozosa en ser madre de hijos. Aleluya.</w:t>
      </w:r>
    </w:p>
    <w:p>
      <w:pPr>
        <w:pStyle w:val="Heading2"/>
      </w:pPr>
      <w:r>
        <w:rPr>
          <w:lang w:val="es_ES" w:bidi="es_ES"/>
        </w:rPr>
        <w:t>Salmos 114:1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CUANDO salió Israel de Egipto, la casa de Jacob del pueblo bárbaro,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Judá fué su consagrada heredad, Israel su señorío.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 mar vió, y huyó; el Jordán se volvió atrás.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Los montes saltaron como carneros: los collados como corderitos.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¿Qué tuviste, oh mar, que huiste? ¿y tú, oh Jordán, que te volviste atrás?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Oh montes, ¿por qué saltasteis como carneros, y vosotros, collados, como corderitos?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 la presencia del Señor tiembla la tierra, á la presencia del Dios de Jacob;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cual tornó la peña en estanque de aguas, y en fuente de aguas la roca.</w:t>
      </w:r>
    </w:p>
    <w:p>
      <w:pPr>
        <w:pStyle w:val="Heading2"/>
      </w:pPr>
      <w:r>
        <w:rPr>
          <w:lang w:val="es_ES" w:bidi="es_ES"/>
        </w:rPr>
        <w:t>Salmos 115:1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NO á nosotros, oh Jehová, no á nosotros, sino á tu nombre da gloria; por tu misericordia, por tu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 qué dirán las gentes: ¿Dónde está ahora su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nuestro Dios está en los cielos: todo lo que quiso ha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Sus ídolos son plata y oro, obra de manos de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Tienen boca, mas no hablarán; tienen ojos, mas no verán;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Orejas tienen, mas no oirán; tienen narices, mas no olerán;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Manos tienen, mas no palparán; tienen pies, mas no andarán; no hablarán con su garganta.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Como ellos son los que los hacen; cualquiera que en ellos confía.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Oh Israel, confía en Jehová: él es su ayuda y su escudo.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Casa de Aarón, confiad en Jehová: él es su ayuda y su escudo.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Los que teméis á Jehová, confiad en Jehová: él es su ayuda y su escudo.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Jehová se acordó de nosotros: nos bendecirá: bendecirá á la casa de Israel; bendecirá á la casa de Aarón.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Bendecirá á los que temen á Jehová; á chicos y á grandes.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Acrecentará Jehová bendición sobre vosotros; sobre vosotros y sobre vuestros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Benditos vosotros de Jehová, que hizo los cielos y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Los cielos son los cielos de Jehová: y ha dado la tierra á los hijos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No alabarán los muertos á JAH, ni cuantos descienden al silencio;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Mas nosotros bendeciremos á JAH, desde ahora para siempre. Aleluya.</w:t>
      </w:r>
    </w:p>
    <w:p>
      <w:pPr>
        <w:pStyle w:val="Heading2"/>
      </w:pPr>
      <w:r>
        <w:rPr>
          <w:lang w:val="es_ES" w:bidi="es_ES"/>
        </w:rPr>
        <w:t>Salmos 116:1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AMO á Jehová, pues ha oído mi voz y mis súplicas.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ha inclinado á mí su oído, invocaréle por tanto en todos mis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Rodeáronme los dolores de la muerte, me encontraron las angustias del sepulcro: angustia y dolor había yo hallado.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Entonces invoqué el nombre de Jehová, diciendo: Libra ahora, oh Jehová,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Clemente es Jehová y justo; sí, misericordioso es nuestro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Jehová guarda á los sinceros: estaba yo postrado, y salvóme.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Vuelve, oh alma mía, á tu reposo; porque Jehová te ha hecho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Pues tú has librado mi alma de la muerte, mis ojos de lágrimas, y mis pies de desbarrar.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Andaré delante de Jehová en la tierra de los vivientes.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Creí; por tanto hablé, estando afligido en gran manera.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dije en mi apresuramiento: Todo hombre es mentiroso.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¿Qué pagaré á Jehová por todos sus beneficios para conmigo?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Tomaré la copa de la salud, é invocaré el nombre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Ahora pagaré mis votos á Jehová delante de todo su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Estimada es en los ojos de Jehová la muerte de sus santos.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Oh Jehová, que yo soy tu siervo, yo tu siervo, hijo de tu sierva: rompiste mis prisiones.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Te ofreceré sacrificio de alabanza, é invocaré el nombre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 Jehová pagaré ahora mis votos delante de todo su pueblo;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 los atrios de la casa de Jehová, en medio de ti, oh Jerusalem. Aleluya.</w:t>
      </w:r>
    </w:p>
    <w:p>
      <w:pPr>
        <w:pStyle w:val="Heading2"/>
      </w:pPr>
      <w:r>
        <w:rPr>
          <w:lang w:val="es_ES" w:bidi="es_ES"/>
        </w:rPr>
        <w:t>Salmos 117:1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ALABAD á Jehová, naciones todas; pueblos todos, alabadle.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ha engrandecido sobre nosotros su misericordia; y la verdad de Jehová es para siempre. Aleluya.</w:t>
      </w:r>
    </w:p>
    <w:p>
      <w:pPr>
        <w:pStyle w:val="Heading2"/>
      </w:pPr>
      <w:r>
        <w:rPr>
          <w:lang w:val="es_ES" w:bidi="es_ES"/>
        </w:rPr>
        <w:t>Salmos 118:1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ALABAD á Jehová, porque es bueno;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Diga ahora Israel: 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Diga ahora la casa de Aarón: 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Digan ahora los que temen á Jehová: 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Desde la angustia invoqué á JAH; y respondióme JAH, poniéndome en anchura.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Jehová está por mí: no temeré lo que me pueda hacer 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Jehová está por mí entre los que me ayudan: por tanto yo veré mi deseo en los que me aborrecen.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Mejor es esperar en Jehová que esperar en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Mejor es esperar en Jehová que esperar en príncipes.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Todas las gentes me cercaron: en nombre de Jehová, que yo los romperé.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Cercáronme y asediáronme: en nombre de Jehová, que yo los romperé.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Cercáronme como abejas; fueron apagados como fuegos de espinos: en nombre de Jehová, que yo los romperé.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Empujásteme con violencia para que cayese: empero ayudóme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Mi fortaleza y mi canción es JAH; y él me ha sido por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Voz de júbilo y de salvación hay en las tiendas de los justos: la diestra de Jehová hace proezas.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La diestra de Jehová sublime: la diestra de Jehová hace valentías.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No moriré, sino que viviré, y contaré las obras de JAH.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Castigóme gravemente JAH: mas no me entregó á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Abridme las puertas de la justicia: entraré por ellas, alabaré á JAH.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Esta puerta de Jehová, por ella entrarán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Te alabaré, porque me has oído, y me fuiste por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La piedra que desecharon los edificadores, ha venido á ser cabeza del ángulo.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De parte de Jehová es esto: es maravilla en nuestros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Este es el día que hizo Jehová: nos gozaremos y alegraremos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Oh Jehová, salva ahora, te ruego: oh Jehová, ruégote hagas prosperar ahora.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Bendito el que viene en nombre de Jehová: desde la casa de Jehová os bendecimos.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Dios es Jehová que nos ha resplandecido: atad víctimas con cuerdas á los cuernos del altar.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Mi Dios eres tú, y á ti alabaré: Dios mío, á ti ensalzaré.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Alabad á Jehová porque es bueno; porque para siempre es su misericordia.</w:t>
      </w:r>
    </w:p>
    <w:p>
      <w:pPr>
        <w:pStyle w:val="Heading2"/>
      </w:pPr>
      <w:r>
        <w:rPr>
          <w:lang w:val="es_ES" w:bidi="es_ES"/>
        </w:rPr>
        <w:t>Salmos 119:1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ALEPH. BIENAVENTURADOS los perfectos de camino; los que andan en la ley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Bienaventurados los que guardan sus testimonios, y con todo el corazón le buscan: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Pues no hacen iniquidad los que andan en sus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Tú encargaste que sean muy guardados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¡Ojalá fuesen ordenados mis caminos á observar tus estatutos!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Entonces no sería yo avergonzado, cuando atendiese á todos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Te alabaré con rectitud de corazón, cuando aprendiere los juicios de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Tus estatutos guardaré: no me dejes enteramente.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BETH ¿Con qué limpiará el joven su camino? Con guardar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Con todo mi corazón te he buscado: no me dejes divagar de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 mi corazón he guardado tus dichos, para no pecar contra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Bendito tú, oh Jehová: enséñame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Con mis labios he contado todos los juicios de tu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Heme gozado en el camino de tus testimonios, como sobre toda riqueza.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 tus mandamientos meditaré, consideraré tus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Recrearéme en tus estatutos: no me olvidaré de tus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GIMEL. Haz bien á tu siervo; que viva y guarde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Abre mis ojos, y miraré las maravillas de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Advenedizo soy yo en la tierra: no encubras de mí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Quebrantada está mi alma de desear tus juicios en todo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Destruiste á los soberbios malditos, que se desvían de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Aparta de mí oprobio y menosprecio; porque tus testimonios he guardado.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Príncipes también se sentaron y hablaron contra mí: mas tu siervo meditaba en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Pues tus testimonios son mis deleites, y mis consejeros.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DALETH. Pegóse al polvo mi alma: vivifícame según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Mis caminos te conté, y me has respondido: enséñame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Hazme entender el camino de tus mandamientos, y hablaré de tus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Deshácese mi alma de ansiedad: corrobórame según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Aparta de mí camino de mentira; y hazme la gracia de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Escogí el camino de la verdad; he puesto tus juicios delante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Allegádome he á tus testimonios; oh Jehová, no me avergüences.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Por el camino de tus mandamientos correré, cuando ensanchares mi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HE. Enséñame, oh Jehová, el camino de tus estatutos, y guardarélo hasta el fin.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Dame entendimiento, y guardaré tu ley; y la observaré de todo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Guíame por la senda de tus mandamientos; porque en ella tengo mi voluntad.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Inclina mi corazón á tus testimonios, y no á la avaricia.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Aparta mis ojos, que no vean la vanidad; avívame en tu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Confirma tu palabra á tu siervo, que te teme.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Quita de mí el oprobio que he temido: porque buenos son tus juicios.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He aquí yo he codiciado tus mandamientos: vivifícame en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VAU. Y venga á mí tu misericordia, oh Jehová; tu salud, conforme á tu dicho.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daré por respuesta á mi avergonzador, que en tu palabra he confiado.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Y no quites de mi boca en ningún tiempo la palabra de verdad; porque á tu juicio espero.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guardaré tu ley siempre, por siglo de siglo.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Y andaré en anchura, porque busqué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Y hablaré de tus testimonios delante de los reyes, y no me avergonzaré.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Y deleitaréme en tus mandamientos, que he amado.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Alzaré asimismo mis manos á tus mandamientos, que amé; y meditaré en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ZAIN. Acuérdate de la palabra dada á tu siervo, en la cual me has hecho esperar.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Esta es mi consuelo en mi aflicción: porque tu dicho me ha vivificado.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Los soberbios se burlaron mucho de mí: mas no me he apartado de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Acordéme, oh Jehová, de tus juicios antiguos, y consoléme.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Horror se apoderó de mí, á causa de los impíos que dejan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Cánticos me fueron tus estatutos en la mansión de mis peregrinaciones.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Acordéme en la noche de tu nombre, oh Jehová, y guardé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Esto tuve, porque guardaba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57</w:t>
      </w:r>
      <w:r>
        <w:rPr>
          <w:lang w:val="es_ES" w:bidi="es_ES"/>
        </w:rPr>
        <w:t xml:space="preserve"> CHETH. Mi porción, oh Jehová, dije, será guardar tus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58</w:t>
      </w:r>
      <w:r>
        <w:rPr>
          <w:lang w:val="es_ES" w:bidi="es_ES"/>
        </w:rPr>
        <w:t xml:space="preserve"> Tu presencia supliqué de todo corazón: ten misericordia de mí según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59</w:t>
      </w:r>
      <w:r>
        <w:rPr>
          <w:lang w:val="es_ES" w:bidi="es_ES"/>
        </w:rPr>
        <w:t xml:space="preserve"> Consideré mis caminos, y torné mis pies á tus testimonios.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60</w:t>
      </w:r>
      <w:r>
        <w:rPr>
          <w:lang w:val="es_ES" w:bidi="es_ES"/>
        </w:rPr>
        <w:t xml:space="preserve"> Apresuréme, y no me retardé en guardar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61</w:t>
      </w:r>
      <w:r>
        <w:rPr>
          <w:lang w:val="es_ES" w:bidi="es_ES"/>
        </w:rPr>
        <w:t xml:space="preserve"> Compañías de impíos me han robado: mas no me he olvidado de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62</w:t>
      </w:r>
      <w:r>
        <w:rPr>
          <w:lang w:val="es_ES" w:bidi="es_ES"/>
        </w:rPr>
        <w:t xml:space="preserve"> A media noche me levantaba á alabarte sobre los juicios de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63</w:t>
      </w:r>
      <w:r>
        <w:rPr>
          <w:lang w:val="es_ES" w:bidi="es_ES"/>
        </w:rPr>
        <w:t xml:space="preserve"> Compañero soy yo de todos los que te temieren y guardaren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64</w:t>
      </w:r>
      <w:r>
        <w:rPr>
          <w:lang w:val="es_ES" w:bidi="es_ES"/>
        </w:rPr>
        <w:t xml:space="preserve"> De tu misericordia, oh Jehová, está llena la tierra: enséñame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65</w:t>
      </w:r>
      <w:r>
        <w:rPr>
          <w:lang w:val="es_ES" w:bidi="es_ES"/>
        </w:rPr>
        <w:t xml:space="preserve"> TETH. Bien has hecho con tu siervo, oh Jehová, conforme á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66</w:t>
      </w:r>
      <w:r>
        <w:rPr>
          <w:lang w:val="es_ES" w:bidi="es_ES"/>
        </w:rPr>
        <w:t xml:space="preserve"> Enséñame bondad de sentido y sabiduría; porque tus mandamientos he creído.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67</w:t>
      </w:r>
      <w:r>
        <w:rPr>
          <w:lang w:val="es_ES" w:bidi="es_ES"/>
        </w:rPr>
        <w:t xml:space="preserve"> Antes que fuera yo humillado, descarriado andaba; mas ahora guardo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68</w:t>
      </w:r>
      <w:r>
        <w:rPr>
          <w:lang w:val="es_ES" w:bidi="es_ES"/>
        </w:rPr>
        <w:t xml:space="preserve"> Bueno eres tú, y bienhechor: enséñame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69</w:t>
      </w:r>
      <w:r>
        <w:rPr>
          <w:lang w:val="es_ES" w:bidi="es_ES"/>
        </w:rPr>
        <w:t xml:space="preserve"> Contra mí forjaron mentira los soberbios: mas yo guardaré de todo corazón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70</w:t>
      </w:r>
      <w:r>
        <w:rPr>
          <w:lang w:val="es_ES" w:bidi="es_ES"/>
        </w:rPr>
        <w:t xml:space="preserve"> Engrasóse el corazón de ellos como sebo; mas yo en tu ley me he deleitado.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71</w:t>
      </w:r>
      <w:r>
        <w:rPr>
          <w:lang w:val="es_ES" w:bidi="es_ES"/>
        </w:rPr>
        <w:t xml:space="preserve"> Bueno me es haber sido humillado, para que aprenda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72</w:t>
      </w:r>
      <w:r>
        <w:rPr>
          <w:lang w:val="es_ES" w:bidi="es_ES"/>
        </w:rPr>
        <w:t xml:space="preserve"> Mejor me es la ley de tu boca, que millares de oro y plata.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73</w:t>
      </w:r>
      <w:r>
        <w:rPr>
          <w:lang w:val="es_ES" w:bidi="es_ES"/>
        </w:rPr>
        <w:t xml:space="preserve"> JOD. Tus manos me hicieron y me formaron: hazme entender, y aprenderé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74</w:t>
      </w:r>
      <w:r>
        <w:rPr>
          <w:lang w:val="es_ES" w:bidi="es_ES"/>
        </w:rPr>
        <w:t xml:space="preserve"> Los que te temen, me verán, y se alegrarán; porque en tu palabra he esperado.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75</w:t>
      </w:r>
      <w:r>
        <w:rPr>
          <w:lang w:val="es_ES" w:bidi="es_ES"/>
        </w:rPr>
        <w:t xml:space="preserve"> Conozco, oh Jehová, que tus juicios son justicia, y que conforme á tu fidelidad me afligiste.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76</w:t>
      </w:r>
      <w:r>
        <w:rPr>
          <w:lang w:val="es_ES" w:bidi="es_ES"/>
        </w:rPr>
        <w:t xml:space="preserve"> Sea ahora tu misericordia para consolarme, conforme á lo que has dicho á tu siervo.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77</w:t>
      </w:r>
      <w:r>
        <w:rPr>
          <w:lang w:val="es_ES" w:bidi="es_ES"/>
        </w:rPr>
        <w:t xml:space="preserve"> Vengan á mí tus misericordias, y viva; porque tu ley es mi deleite.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78</w:t>
      </w:r>
      <w:r>
        <w:rPr>
          <w:lang w:val="es_ES" w:bidi="es_ES"/>
        </w:rPr>
        <w:t xml:space="preserve"> Sean avergonzados los soberbios, porque sin causa me han calumniado: yo empero, meditaré en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79</w:t>
      </w:r>
      <w:r>
        <w:rPr>
          <w:lang w:val="es_ES" w:bidi="es_ES"/>
        </w:rPr>
        <w:t xml:space="preserve"> Tórnense á mí los que te temen y conocen tus testimonios.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80</w:t>
      </w:r>
      <w:r>
        <w:rPr>
          <w:lang w:val="es_ES" w:bidi="es_ES"/>
        </w:rPr>
        <w:t xml:space="preserve"> Sea mi corazón íntegro en tus estatutos; porque no sea yo avergonzado.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81</w:t>
      </w:r>
      <w:r>
        <w:rPr>
          <w:lang w:val="es_ES" w:bidi="es_ES"/>
        </w:rPr>
        <w:t xml:space="preserve"> CAPH. Desfallece mi alma por tu salud, esperando en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82</w:t>
      </w:r>
      <w:r>
        <w:rPr>
          <w:lang w:val="es_ES" w:bidi="es_ES"/>
        </w:rPr>
        <w:t xml:space="preserve"> Desfallecieron mis ojos por tu palabra, diciendo: ¿Cuándo me consolarás?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83</w:t>
      </w:r>
      <w:r>
        <w:rPr>
          <w:lang w:val="es_ES" w:bidi="es_ES"/>
        </w:rPr>
        <w:t xml:space="preserve"> Porque estoy como el odre al humo; mas no he olvidado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84</w:t>
      </w:r>
      <w:r>
        <w:rPr>
          <w:lang w:val="es_ES" w:bidi="es_ES"/>
        </w:rPr>
        <w:t xml:space="preserve"> ¿Cuántos son los días de tu siervo? ¿cuándo harás juicio contra los que me persiguen?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85</w:t>
      </w:r>
      <w:r>
        <w:rPr>
          <w:lang w:val="es_ES" w:bidi="es_ES"/>
        </w:rPr>
        <w:t xml:space="preserve"> Los soberbios me han cavado hoyos; mas no obran según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86</w:t>
      </w:r>
      <w:r>
        <w:rPr>
          <w:lang w:val="es_ES" w:bidi="es_ES"/>
        </w:rPr>
        <w:t xml:space="preserve"> Todos tus mandamientos son verdad: sin causa me persiguen; ayúdame.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87</w:t>
      </w:r>
      <w:r>
        <w:rPr>
          <w:lang w:val="es_ES" w:bidi="es_ES"/>
        </w:rPr>
        <w:t xml:space="preserve"> Casi me han echado por tierra: mas yo no he dejado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88</w:t>
      </w:r>
      <w:r>
        <w:rPr>
          <w:lang w:val="es_ES" w:bidi="es_ES"/>
        </w:rPr>
        <w:t xml:space="preserve"> Vivifícame conforme á tu misericordia; y guardaré los testimonios de tu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89</w:t>
      </w:r>
      <w:r>
        <w:rPr>
          <w:lang w:val="es_ES" w:bidi="es_ES"/>
        </w:rPr>
        <w:t xml:space="preserve"> LAMED. Para siempre, oh Jehová, permanece tu palabra en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90</w:t>
      </w:r>
      <w:r>
        <w:rPr>
          <w:lang w:val="es_ES" w:bidi="es_ES"/>
        </w:rPr>
        <w:t xml:space="preserve"> Por generación y generación es tu verdad: tú afirmaste la tierra, y persevera.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91</w:t>
      </w:r>
      <w:r>
        <w:rPr>
          <w:lang w:val="es_ES" w:bidi="es_ES"/>
        </w:rPr>
        <w:t xml:space="preserve"> Por tu ordenación perseveran hasta hoy las cosas criadas; porque todas ellas te sirven.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92</w:t>
      </w:r>
      <w:r>
        <w:rPr>
          <w:lang w:val="es_ES" w:bidi="es_ES"/>
        </w:rPr>
        <w:t xml:space="preserve"> Si tu ley no hubiese sido mis delicias, ya en mi aflicción hubiera perecido.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93</w:t>
      </w:r>
      <w:r>
        <w:rPr>
          <w:lang w:val="es_ES" w:bidi="es_ES"/>
        </w:rPr>
        <w:t xml:space="preserve"> Nunca jamás me olvidaré de tus mandamientos; porque con ellos me has vivificado.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94</w:t>
      </w:r>
      <w:r>
        <w:rPr>
          <w:lang w:val="es_ES" w:bidi="es_ES"/>
        </w:rPr>
        <w:t xml:space="preserve"> Tuyo soy yo, guárdame; porque he buscado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95</w:t>
      </w:r>
      <w:r>
        <w:rPr>
          <w:lang w:val="es_ES" w:bidi="es_ES"/>
        </w:rPr>
        <w:t xml:space="preserve"> Los impíos me han aguardado para destruirme: mas yo entenderé en tus testimonios.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96</w:t>
      </w:r>
      <w:r>
        <w:rPr>
          <w:lang w:val="es_ES" w:bidi="es_ES"/>
        </w:rPr>
        <w:t xml:space="preserve"> A toda perfección he visto fin: ancho sobremanera es tu mandamiento.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97</w:t>
      </w:r>
      <w:r>
        <w:rPr>
          <w:lang w:val="es_ES" w:bidi="es_ES"/>
        </w:rPr>
        <w:t xml:space="preserve"> MEM ¡Cuánto amo yo tu ley! todo el día es ella mi meditación.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98</w:t>
      </w:r>
      <w:r>
        <w:rPr>
          <w:lang w:val="es_ES" w:bidi="es_ES"/>
        </w:rPr>
        <w:t xml:space="preserve"> Me has hecho más sabio que mis enemigos con tus mandamientos; porque me son eternos.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99</w:t>
      </w:r>
      <w:r>
        <w:rPr>
          <w:lang w:val="es_ES" w:bidi="es_ES"/>
        </w:rPr>
        <w:t xml:space="preserve"> Más que todos mis enseñadores he entendido: porque tus testimonios son mi meditación.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100</w:t>
      </w:r>
      <w:r>
        <w:rPr>
          <w:lang w:val="es_ES" w:bidi="es_ES"/>
        </w:rPr>
        <w:t xml:space="preserve"> Más que los viejos he entendido, porque he guardado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101</w:t>
      </w:r>
      <w:r>
        <w:rPr>
          <w:lang w:val="es_ES" w:bidi="es_ES"/>
        </w:rPr>
        <w:t xml:space="preserve"> De todo mal camino contuve mis pies, para guardar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102</w:t>
      </w:r>
      <w:r>
        <w:rPr>
          <w:lang w:val="es_ES" w:bidi="es_ES"/>
        </w:rPr>
        <w:t xml:space="preserve"> No me aparté de tus juicios; porque tú me enseñaste.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103</w:t>
      </w:r>
      <w:r>
        <w:rPr>
          <w:lang w:val="es_ES" w:bidi="es_ES"/>
        </w:rPr>
        <w:t xml:space="preserve"> ¡Cuán dulces son á mi paladar tus palabras! más que la miel á mi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104</w:t>
      </w:r>
      <w:r>
        <w:rPr>
          <w:lang w:val="es_ES" w:bidi="es_ES"/>
        </w:rPr>
        <w:t xml:space="preserve"> De tus mandamientos he adquirido inteligencia: por tanto he aborrecido todo camino de mentira.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105</w:t>
      </w:r>
      <w:r>
        <w:rPr>
          <w:lang w:val="es_ES" w:bidi="es_ES"/>
        </w:rPr>
        <w:t xml:space="preserve"> NUN. Lámpara es á mis pies tu palabra, y lumbrera á mi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106</w:t>
      </w:r>
      <w:r>
        <w:rPr>
          <w:lang w:val="es_ES" w:bidi="es_ES"/>
        </w:rPr>
        <w:t xml:space="preserve"> Juré y ratifiqué el guardar los juicios de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107</w:t>
      </w:r>
      <w:r>
        <w:rPr>
          <w:lang w:val="es_ES" w:bidi="es_ES"/>
        </w:rPr>
        <w:t xml:space="preserve"> Afligido estoy en gran manera: oh Jehová, vivifícame conforme á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108</w:t>
      </w:r>
      <w:r>
        <w:rPr>
          <w:lang w:val="es_ES" w:bidi="es_ES"/>
        </w:rPr>
        <w:t xml:space="preserve"> Ruégote, oh Jehová, te sean agradables los sacrificios voluntarios de mi boca; y enséñame tus juicios.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109</w:t>
      </w:r>
      <w:r>
        <w:rPr>
          <w:lang w:val="es_ES" w:bidi="es_ES"/>
        </w:rPr>
        <w:t xml:space="preserve"> De continuo está mi alma en mi mano: mas no me he olvidado de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110</w:t>
      </w:r>
      <w:r>
        <w:rPr>
          <w:lang w:val="es_ES" w:bidi="es_ES"/>
        </w:rPr>
        <w:t xml:space="preserve"> Pusiéronme lazo los impíos: empero yo no me desvié de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111</w:t>
      </w:r>
      <w:r>
        <w:rPr>
          <w:lang w:val="es_ES" w:bidi="es_ES"/>
        </w:rPr>
        <w:t xml:space="preserve"> Por heredad he tomado tus testimonios para siempre; porque son el gozo de mi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112</w:t>
      </w:r>
      <w:r>
        <w:rPr>
          <w:lang w:val="es_ES" w:bidi="es_ES"/>
        </w:rPr>
        <w:t xml:space="preserve"> Mi corazón incliné á poner por obra tus estatutos de continuo, hasta el fin.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113</w:t>
      </w:r>
      <w:r>
        <w:rPr>
          <w:lang w:val="es_ES" w:bidi="es_ES"/>
        </w:rPr>
        <w:t xml:space="preserve"> SAMECH. Los pensamientos vanos aborrezco; mas amo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114</w:t>
      </w:r>
      <w:r>
        <w:rPr>
          <w:lang w:val="es_ES" w:bidi="es_ES"/>
        </w:rPr>
        <w:t xml:space="preserve"> Mi escondedero y mi escudo eres tú: en tu palabra he esperado.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115</w:t>
      </w:r>
      <w:r>
        <w:rPr>
          <w:lang w:val="es_ES" w:bidi="es_ES"/>
        </w:rPr>
        <w:t xml:space="preserve"> Apartaos de mí, malignos; pues yo guardaré los mandamientos de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116</w:t>
      </w:r>
      <w:r>
        <w:rPr>
          <w:lang w:val="es_ES" w:bidi="es_ES"/>
        </w:rPr>
        <w:t xml:space="preserve"> Susténtame conforme á tu palabra, y viviré: y no me avergüences de mi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117</w:t>
      </w:r>
      <w:r>
        <w:rPr>
          <w:lang w:val="es_ES" w:bidi="es_ES"/>
        </w:rPr>
        <w:t xml:space="preserve"> Sostenme, y seré salvo; y deleitaréme siempre en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118</w:t>
      </w:r>
      <w:r>
        <w:rPr>
          <w:lang w:val="es_ES" w:bidi="es_ES"/>
        </w:rPr>
        <w:t xml:space="preserve"> Hollaste á todos los que se desvían de tus estatutos: porque mentira es su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119</w:t>
      </w:r>
      <w:r>
        <w:rPr>
          <w:lang w:val="es_ES" w:bidi="es_ES"/>
        </w:rPr>
        <w:t xml:space="preserve"> Como escorias hiciste consumir á todos los impíos de la tierra: por tanto yo he amado tus testimonios.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120</w:t>
      </w:r>
      <w:r>
        <w:rPr>
          <w:lang w:val="es_ES" w:bidi="es_ES"/>
        </w:rPr>
        <w:t xml:space="preserve"> Mi carne se ha extremecido por temor de ti; y de tus juicios tengo miedo.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121</w:t>
      </w:r>
      <w:r>
        <w:rPr>
          <w:lang w:val="es_ES" w:bidi="es_ES"/>
        </w:rPr>
        <w:t xml:space="preserve"> AIN. Juicio y justicia he hecho; no me dejes á mis opresores.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122</w:t>
      </w:r>
      <w:r>
        <w:rPr>
          <w:lang w:val="es_ES" w:bidi="es_ES"/>
        </w:rPr>
        <w:t xml:space="preserve"> Responde por tu siervo para bien: no me hagan violencia los soberbios.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123</w:t>
      </w:r>
      <w:r>
        <w:rPr>
          <w:lang w:val="es_ES" w:bidi="es_ES"/>
        </w:rPr>
        <w:t xml:space="preserve"> Mis ojos desfallecieron por tu salud, y por el dicho de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124</w:t>
      </w:r>
      <w:r>
        <w:rPr>
          <w:lang w:val="es_ES" w:bidi="es_ES"/>
        </w:rPr>
        <w:t xml:space="preserve"> Haz con tu siervo según tu misericordia, y enséñame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125</w:t>
      </w:r>
      <w:r>
        <w:rPr>
          <w:lang w:val="es_ES" w:bidi="es_ES"/>
        </w:rPr>
        <w:t xml:space="preserve"> Tu siervo soy yo, dame entendimiento; para que sepa tus testimonios.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126</w:t>
      </w:r>
      <w:r>
        <w:rPr>
          <w:lang w:val="es_ES" w:bidi="es_ES"/>
        </w:rPr>
        <w:t xml:space="preserve"> Tiempo es de hacer, oh Jehová; disipado han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127</w:t>
      </w:r>
      <w:r>
        <w:rPr>
          <w:lang w:val="es_ES" w:bidi="es_ES"/>
        </w:rPr>
        <w:t xml:space="preserve"> Por eso he amado tus mandamientos más que el oro, y más que oro muy puro.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128</w:t>
      </w:r>
      <w:r>
        <w:rPr>
          <w:lang w:val="es_ES" w:bidi="es_ES"/>
        </w:rPr>
        <w:t xml:space="preserve"> Por eso todos los mandamientos de todas las cosas estimé rectos: aborrecí todo camino de mentira.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129</w:t>
      </w:r>
      <w:r>
        <w:rPr>
          <w:lang w:val="es_ES" w:bidi="es_ES"/>
        </w:rPr>
        <w:t xml:space="preserve"> PE. Maravillosos son tus testimonios: por tanto los ha guardado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130</w:t>
      </w:r>
      <w:r>
        <w:rPr>
          <w:lang w:val="es_ES" w:bidi="es_ES"/>
        </w:rPr>
        <w:t xml:space="preserve"> El principio de tus palabras alumbra; hace entender á los simples.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131</w:t>
      </w:r>
      <w:r>
        <w:rPr>
          <w:lang w:val="es_ES" w:bidi="es_ES"/>
        </w:rPr>
        <w:t xml:space="preserve"> Mi boca abrí y suspiré; porque deseaba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132</w:t>
      </w:r>
      <w:r>
        <w:rPr>
          <w:lang w:val="es_ES" w:bidi="es_ES"/>
        </w:rPr>
        <w:t xml:space="preserve"> Mírame, y ten misericordia de mí, como acostumbras con los que aman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133</w:t>
      </w:r>
      <w:r>
        <w:rPr>
          <w:lang w:val="es_ES" w:bidi="es_ES"/>
        </w:rPr>
        <w:t xml:space="preserve"> Ordena mis pasos con tu palabra; y ninguna iniquidad se enseñoree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134</w:t>
      </w:r>
      <w:r>
        <w:rPr>
          <w:lang w:val="es_ES" w:bidi="es_ES"/>
        </w:rPr>
        <w:t xml:space="preserve"> Redímeme de la violencia de los hombres; y guardaré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135</w:t>
      </w:r>
      <w:r>
        <w:rPr>
          <w:lang w:val="es_ES" w:bidi="es_ES"/>
        </w:rPr>
        <w:t xml:space="preserve"> Haz que tu rostro resplandezca sobre tu siervo; y enséñame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136</w:t>
      </w:r>
      <w:r>
        <w:rPr>
          <w:lang w:val="es_ES" w:bidi="es_ES"/>
        </w:rPr>
        <w:t xml:space="preserve"> Ríos de agua descendieron de mis ojos, porque no guardaban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137</w:t>
      </w:r>
      <w:r>
        <w:rPr>
          <w:lang w:val="es_ES" w:bidi="es_ES"/>
        </w:rPr>
        <w:t xml:space="preserve"> TZADDI. Justo eres tú, oh Jehová, y rectos tus juicios.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138</w:t>
      </w:r>
      <w:r>
        <w:rPr>
          <w:lang w:val="es_ES" w:bidi="es_ES"/>
        </w:rPr>
        <w:t xml:space="preserve"> Tus testimonios, que has recomendado, son rectos y muy fieles.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139</w:t>
      </w:r>
      <w:r>
        <w:rPr>
          <w:lang w:val="es_ES" w:bidi="es_ES"/>
        </w:rPr>
        <w:t xml:space="preserve"> Mi celo me ha consumido; porque mis enemigos se olvidaron de tus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140</w:t>
      </w:r>
      <w:r>
        <w:rPr>
          <w:lang w:val="es_ES" w:bidi="es_ES"/>
        </w:rPr>
        <w:t xml:space="preserve"> Sumamente acendrada es tu palabra; y la ama tu siervo.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141</w:t>
      </w:r>
      <w:r>
        <w:rPr>
          <w:lang w:val="es_ES" w:bidi="es_ES"/>
        </w:rPr>
        <w:t xml:space="preserve"> Pequeño soy yo y desechado; mas no me he olvidado de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142</w:t>
      </w:r>
      <w:r>
        <w:rPr>
          <w:lang w:val="es_ES" w:bidi="es_ES"/>
        </w:rPr>
        <w:t xml:space="preserve"> Tu justicia es justicia eterna, y tu ley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143</w:t>
      </w:r>
      <w:r>
        <w:rPr>
          <w:lang w:val="es_ES" w:bidi="es_ES"/>
        </w:rPr>
        <w:t xml:space="preserve"> Aflicción y angustia me hallaron: mas tus mandamientos fueron mis deleites.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144</w:t>
      </w:r>
      <w:r>
        <w:rPr>
          <w:lang w:val="es_ES" w:bidi="es_ES"/>
        </w:rPr>
        <w:t xml:space="preserve"> Justicia eterna son tus testimonios; dame entendimiento, y viviré.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145</w:t>
      </w:r>
      <w:r>
        <w:rPr>
          <w:lang w:val="es_ES" w:bidi="es_ES"/>
        </w:rPr>
        <w:t xml:space="preserve"> COPH. Clamé con todo mi corazón; respóndeme, Jehová, y guardaré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146</w:t>
      </w:r>
      <w:r>
        <w:rPr>
          <w:lang w:val="es_ES" w:bidi="es_ES"/>
        </w:rPr>
        <w:t xml:space="preserve"> A ti clamé; sálvame, y guardaré tus testimonios.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147</w:t>
      </w:r>
      <w:r>
        <w:rPr>
          <w:lang w:val="es_ES" w:bidi="es_ES"/>
        </w:rPr>
        <w:t xml:space="preserve"> Anticipéme al alba, y clamé: esperé en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148</w:t>
      </w:r>
      <w:r>
        <w:rPr>
          <w:lang w:val="es_ES" w:bidi="es_ES"/>
        </w:rPr>
        <w:t xml:space="preserve"> Previnieron mis ojos las vigilias de la noche, para meditar en tus dichos.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149</w:t>
      </w:r>
      <w:r>
        <w:rPr>
          <w:lang w:val="es_ES" w:bidi="es_ES"/>
        </w:rPr>
        <w:t xml:space="preserve"> Oye mi voz conforme á tu misericordia; oh Jehová, vivifícame conforme á tu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150</w:t>
      </w:r>
      <w:r>
        <w:rPr>
          <w:lang w:val="es_ES" w:bidi="es_ES"/>
        </w:rPr>
        <w:t xml:space="preserve"> Acercáronse á la maldad los que me persiguen; alejáronse de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151</w:t>
      </w:r>
      <w:r>
        <w:rPr>
          <w:lang w:val="es_ES" w:bidi="es_ES"/>
        </w:rPr>
        <w:t xml:space="preserve"> Cercano estás tú, oh Jehová; y todos tus mandamientos son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152</w:t>
      </w:r>
      <w:r>
        <w:rPr>
          <w:lang w:val="es_ES" w:bidi="es_ES"/>
        </w:rPr>
        <w:t xml:space="preserve"> Ya ha mucho que he entendido de tus mandamientos, que para siempre los fundaste.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153</w:t>
      </w:r>
      <w:r>
        <w:rPr>
          <w:lang w:val="es_ES" w:bidi="es_ES"/>
        </w:rPr>
        <w:t xml:space="preserve"> RESH. Mira mi aflicción, y líbrame; porque de tu ley no me he olvidado.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154</w:t>
      </w:r>
      <w:r>
        <w:rPr>
          <w:lang w:val="es_ES" w:bidi="es_ES"/>
        </w:rPr>
        <w:t xml:space="preserve"> Aboga mi causa, y redímeme: vivifícame con tu dicho.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155</w:t>
      </w:r>
      <w:r>
        <w:rPr>
          <w:lang w:val="es_ES" w:bidi="es_ES"/>
        </w:rPr>
        <w:t xml:space="preserve"> Lejos está de los impíos la salud; porque no buscan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156</w:t>
      </w:r>
      <w:r>
        <w:rPr>
          <w:lang w:val="es_ES" w:bidi="es_ES"/>
        </w:rPr>
        <w:t xml:space="preserve"> Muchas son tus misericordias, oh Jehová: vivifícame conforme á tus juicios.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157</w:t>
      </w:r>
      <w:r>
        <w:rPr>
          <w:lang w:val="es_ES" w:bidi="es_ES"/>
        </w:rPr>
        <w:t xml:space="preserve"> Muchos son mis perseguidores y mis enemigos; mas de tus testimonios no me he apartado.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158</w:t>
      </w:r>
      <w:r>
        <w:rPr>
          <w:lang w:val="es_ES" w:bidi="es_ES"/>
        </w:rPr>
        <w:t xml:space="preserve"> Veía á los prevaricadores, y carcomíame; porque no guardaban tus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159</w:t>
      </w:r>
      <w:r>
        <w:rPr>
          <w:lang w:val="es_ES" w:bidi="es_ES"/>
        </w:rPr>
        <w:t xml:space="preserve"> Mira, oh Jehová, que amo tus mandamientos: vivifícame conforme á tu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160</w:t>
      </w:r>
      <w:r>
        <w:rPr>
          <w:lang w:val="es_ES" w:bidi="es_ES"/>
        </w:rPr>
        <w:t xml:space="preserve"> El principio de tu palabra es verdad; y eterno es todo juicio de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161</w:t>
      </w:r>
      <w:r>
        <w:rPr>
          <w:lang w:val="es_ES" w:bidi="es_ES"/>
        </w:rPr>
        <w:t xml:space="preserve"> SIN. Príncipes me han perseguido sin causa; mas mi corazón tuvo temor de tus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162</w:t>
      </w:r>
      <w:r>
        <w:rPr>
          <w:lang w:val="es_ES" w:bidi="es_ES"/>
        </w:rPr>
        <w:t xml:space="preserve"> Gózome yo en tu palabra, como el que halla muchos despojos.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163</w:t>
      </w:r>
      <w:r>
        <w:rPr>
          <w:lang w:val="es_ES" w:bidi="es_ES"/>
        </w:rPr>
        <w:t xml:space="preserve"> La mentira aborrezco y abomino: tu ley amo.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164</w:t>
      </w:r>
      <w:r>
        <w:rPr>
          <w:lang w:val="es_ES" w:bidi="es_ES"/>
        </w:rPr>
        <w:t xml:space="preserve"> Siete veces al día te alabo sobre los juicios de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165</w:t>
      </w:r>
      <w:r>
        <w:rPr>
          <w:lang w:val="es_ES" w:bidi="es_ES"/>
        </w:rPr>
        <w:t xml:space="preserve"> Mucha paz tienen los que aman tu ley; y no hay para ellos tropiezo.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166</w:t>
      </w:r>
      <w:r>
        <w:rPr>
          <w:lang w:val="es_ES" w:bidi="es_ES"/>
        </w:rPr>
        <w:t xml:space="preserve"> Tu salud he esperado, oh Jehová; y tus mandamientos he puesto por obra.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167</w:t>
      </w:r>
      <w:r>
        <w:rPr>
          <w:lang w:val="es_ES" w:bidi="es_ES"/>
        </w:rPr>
        <w:t xml:space="preserve"> Mi alma ha guardado tus testimonios, y helos amado en gran manera.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168</w:t>
      </w:r>
      <w:r>
        <w:rPr>
          <w:lang w:val="es_ES" w:bidi="es_ES"/>
        </w:rPr>
        <w:t xml:space="preserve"> Guardado he tus mandamientos y tus testimonios; porque todos mis caminos están delante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169</w:t>
      </w:r>
      <w:r>
        <w:rPr>
          <w:lang w:val="es_ES" w:bidi="es_ES"/>
        </w:rPr>
        <w:t xml:space="preserve"> TAU. Acérquese mi clamor delante de ti, oh Jehová: dame entendimiento conforme á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170</w:t>
      </w:r>
      <w:r>
        <w:rPr>
          <w:lang w:val="es_ES" w:bidi="es_ES"/>
        </w:rPr>
        <w:t xml:space="preserve"> Venga mi oración delante de ti: líbrame conforme á tu dicho.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171</w:t>
      </w:r>
      <w:r>
        <w:rPr>
          <w:lang w:val="es_ES" w:bidi="es_ES"/>
        </w:rPr>
        <w:t xml:space="preserve"> Mis labios rebosarán alabanza, cuando me enseñares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172</w:t>
      </w:r>
      <w:r>
        <w:rPr>
          <w:lang w:val="es_ES" w:bidi="es_ES"/>
        </w:rPr>
        <w:t xml:space="preserve"> Hablará mi lengua tus dichos; porque todos tus mandamientos son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173</w:t>
      </w:r>
      <w:r>
        <w:rPr>
          <w:lang w:val="es_ES" w:bidi="es_ES"/>
        </w:rPr>
        <w:t xml:space="preserve"> Sea tu mano en mi socorro; porque tus mandamientos he escogido.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174</w:t>
      </w:r>
      <w:r>
        <w:rPr>
          <w:lang w:val="es_ES" w:bidi="es_ES"/>
        </w:rPr>
        <w:t xml:space="preserve"> Deseado he tu salud, oh Jehová; y tu ley es mi delicia.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175</w:t>
      </w:r>
      <w:r>
        <w:rPr>
          <w:lang w:val="es_ES" w:bidi="es_ES"/>
        </w:rPr>
        <w:t xml:space="preserve"> Viva mi alma y alábete; y tus juicios me ayuden.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176</w:t>
      </w:r>
      <w:r>
        <w:rPr>
          <w:lang w:val="es_ES" w:bidi="es_ES"/>
        </w:rPr>
        <w:t xml:space="preserve"> Yo anduve errante como oveja extraviada; busca á tu siervo; porque no me he olvidado de tus mandamientos.</w:t>
      </w:r>
    </w:p>
    <w:p>
      <w:pPr>
        <w:pStyle w:val="Heading2"/>
      </w:pPr>
      <w:r>
        <w:rPr>
          <w:lang w:val="es_ES" w:bidi="es_ES"/>
        </w:rPr>
        <w:t>Salmos 120:1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gradual. A JEHOVÁ llamé estando en angustia, y él me respondió.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Libra mi alma, oh Jehová, de labio mentiroso, de la lengua fraudulenta.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¿Qué te dará, ó qué te aprovechará, oh lengua engañosa?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Agudas saetas de valiente, con brasas de enebro.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¡Ay de mí, que peregrino en Mesech, y habito entre las tiendas de Kedar!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Mucho se detiene mi alma con los que aborrecen la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Yo soy pacífico: mas ellos, así que hablo, me hacen guerra.</w:t>
      </w:r>
    </w:p>
    <w:p>
      <w:pPr>
        <w:pStyle w:val="Heading2"/>
      </w:pPr>
      <w:r>
        <w:rPr>
          <w:lang w:val="es_ES" w:bidi="es_ES"/>
        </w:rPr>
        <w:t>Salmos 121:1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gradual. ALZARÉ mis ojos á los montes, de donde vendrá mi socorro.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Mi socorro viene de Jehová, que hizo los cielos y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dará tu pie al resbaladero; ni se dormirá el que te guarda.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He aquí, no se adormecerá ni dormirá el que guarda á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Jehová es tu guardador: Jehová es tu sombra á tu mano derecha.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sol no te fatigará de día, ni la luna de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Jehová te guardará de todo mal: él guardará tu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Jehová guardará tu salida y tu entrada, desde ahora y para siempre.</w:t>
      </w:r>
    </w:p>
    <w:p>
      <w:pPr>
        <w:pStyle w:val="Heading2"/>
      </w:pPr>
      <w:r>
        <w:rPr>
          <w:lang w:val="es_ES" w:bidi="es_ES"/>
        </w:rPr>
        <w:t>Salmos 122:1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gradual: de David. YO me alegré con los que me decían: A la casa de Jehová iremos.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Nuestros pies estuvieron en tus puertas, oh Jerusalem;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Jerusalem, que se ha edificado como una ciudad que está bien unida entre 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allá subieron las tribus, las tribus de JAH, conforme al testimonio dado á Israel, para alabar el nombre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allá están las sillas del juicio, las sillas de la casa de David.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Pedid la paz de Jerusalem: sean prosperados los que te aman.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Haya paz en tu antemuro, y descanso en tus palacios.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amor de mis hermanos y mis compañeros hablaré ahora paz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 causa de la casa de Jehová nuestro Dios, buscaré bien para ti.</w:t>
      </w:r>
    </w:p>
    <w:p>
      <w:pPr>
        <w:pStyle w:val="Heading2"/>
      </w:pPr>
      <w:r>
        <w:rPr>
          <w:lang w:val="es_ES" w:bidi="es_ES"/>
        </w:rPr>
        <w:t>Salmos 123:1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gradual. A TI que habitas en los cielos, alcé mis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He aquí como los ojos de los siervos miran á la mano de sus señores, y como los ojos de la sierva á la mano de su señora; así nuestros ojos miran á Jehová nuestro Dios, hasta que haya misericordia de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Ten misericordia de nosotros, oh Jehová, ten misericordia de nosotros; porque estamos muy hartos de menosprecio.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Muy harta está nuestra alma del escarnio de los holgados, y del menosprecio de los soberbios.</w:t>
      </w:r>
    </w:p>
    <w:p>
      <w:pPr>
        <w:pStyle w:val="Heading2"/>
      </w:pPr>
      <w:r>
        <w:rPr>
          <w:lang w:val="es_ES" w:bidi="es_ES"/>
        </w:rPr>
        <w:t>Salmos 124:1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gradual: de David. A NO haber estado Jehová por nosotros, diga ahora Israel;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 no haber estado Jehová por nosotros, cuando se levantaron contra nosotros los hombres,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Vivos nos habrían entonces tragado, cuando se encendió su furor en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Entonces nos habrían inundado las aguas; sobre nuestra alma hubiera pasado el torrente: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Hubieran entonces pasado sobre nuestra alma las aguas soberbias.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Bendito Jehová, que no nos dió por presa á sus dientes.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Nuestra alma escapó cual ave del lazo de los cazadores: quebróse el lazo, y escapamos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Nuestro socorro es en el nombre de Jehová, que hizo el cielo y la tierra.</w:t>
      </w:r>
    </w:p>
    <w:p>
      <w:pPr>
        <w:pStyle w:val="Heading2"/>
      </w:pPr>
      <w:r>
        <w:rPr>
          <w:lang w:val="es_ES" w:bidi="es_ES"/>
        </w:rPr>
        <w:t>Salmos 125:1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gradual. LOS que confían en Jehová son como el monte de Sión, que no deslizará: estará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Como Jerusalem tiene montes alrededor de ella, así Jehová alrededor de su pueblo desde ahora y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no reposará la vara de la impiedad sobre la suerte de los justos; porque no extiendan los justos sus manos á la iniquidad.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Haz bien, oh Jehová, á los buenos, y á los que son rectos en sus corazones.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á los que se apartan tras sus perversidades, Jehová los llevará con los que obran iniquidad: y paz sea sobre Israel.</w:t>
      </w:r>
    </w:p>
    <w:p>
      <w:pPr>
        <w:pStyle w:val="Heading2"/>
      </w:pPr>
      <w:r>
        <w:rPr>
          <w:lang w:val="es_ES" w:bidi="es_ES"/>
        </w:rPr>
        <w:t>Salmos 126:1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gradual. CUANDO Jehová hiciere tornar la cautividad de Sión, seremos como los que sueñan.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Entonces nuestra boca se henchirá de risa, y nuestra lengua de alabanza; entonces dirán entre las gentes: Grandes cosas ha hecho Jehová con éstos.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Grandes cosas ha hecho Jehová con nosotros; estaremos alegres.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Haz volver nuestra cautividad, oh Jehová, como los arroyos en el austro.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que sembraron con lágrimas, con regocijo segarán.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Irá andando y llorando el que lleva la preciosa simiente; mas volverá á venir con regocijo, trayendo sus gavillas.</w:t>
      </w:r>
    </w:p>
    <w:p>
      <w:pPr>
        <w:pStyle w:val="Heading2"/>
      </w:pPr>
      <w:r>
        <w:rPr>
          <w:lang w:val="es_ES" w:bidi="es_ES"/>
        </w:rPr>
        <w:t>Salmos 127:1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gradual: para Salomón. SI Jehová no edificare la casa, en vano trabajan los que la edifican: si Jehová no guardare la ciudad, en vano vela la guarda.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 demás os es el madrugar á levantaros, el veniros tarde á reposar, el comer pan de dolores: pues que á su amado dará Dios el sueño.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He aquí, heredad de Jehová son los hijos: cosa de estima el fruto del vientre.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Como saetas en mano del valiente, así son los hijos habidos en la juventud.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Bienaventurado el hombre que hinchió su aljaba de ellos: no será avergonzado cuando hablare con los enemigos en la puerta.</w:t>
      </w:r>
    </w:p>
    <w:p>
      <w:pPr>
        <w:pStyle w:val="Heading2"/>
      </w:pPr>
      <w:r>
        <w:rPr>
          <w:lang w:val="es_ES" w:bidi="es_ES"/>
        </w:rPr>
        <w:t>Salmos 128:1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gradual. BIENAVENTURADO todo aquel que teme á Jehová, que anda en sus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Cuando comieres el trabajo de tus manos, bienaventurado tú, y tendrás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Tu mujer será como parra que lleva fruto á los lados de tu casa; tus hijos como plantas de olivas alrededor de tu 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He aquí que así será bendito el hombre que teme á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Bendígate Jehová desde Sión, y veas el bien de Jerusalem todos los días de tu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veas los hijos de tus hijos, y la paz sobre Israel.</w:t>
      </w:r>
    </w:p>
    <w:p>
      <w:pPr>
        <w:pStyle w:val="Heading2"/>
      </w:pPr>
      <w:r>
        <w:rPr>
          <w:lang w:val="es_ES" w:bidi="es_ES"/>
        </w:rPr>
        <w:t>Salmos 129:1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gradual. MUCHO me han angustiado desde mi juventud, puede decir ahora Israel;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Mucho me han angustiado desde mi juventud; mas no prevalecieron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Sobre mis espaldas araron los aradores: hicieron largos surcos.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Jehová es justo; cortó las coyundas de los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Serán avergonzados y vueltos atrás todos los que aborrecen á 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Serán como la hierba de los tejados, que se seca antes que crezca: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 la cual no hinchió segador su mano, ni sus brazos el que hace gavillas.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Ni dijeron los que pasaban: Bendición de Jehová sea sobre vosotros; os bendecimos en el nombre de Jehová.</w:t>
      </w:r>
    </w:p>
    <w:p>
      <w:pPr>
        <w:pStyle w:val="Heading2"/>
      </w:pPr>
      <w:r>
        <w:rPr>
          <w:lang w:val="es_ES" w:bidi="es_ES"/>
        </w:rPr>
        <w:t>Salmos 130:1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gradual. DE los profundos, oh Jehová, á ti clamo.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Señor, oye mi voz; estén atentos tus oídos á la voz de mi súplica.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JAH, si mirares á los pecados, ¿quién, oh Señor, podrá mantenerse?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Empero hay perdón cerca de ti, para que seas temido.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Esperé yo á Jehová, esperó mi alma; en su palabra he esperado.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Mi alma espera á Jehová más que los centinelas á la mañana, más que los vigilantes á la mañana.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Espere Israel á Jehová; porque en Jehová hay misericordia, y abundante redención con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él redimirá á Israel de todos sus pecados.</w:t>
      </w:r>
    </w:p>
    <w:p>
      <w:pPr>
        <w:pStyle w:val="Heading2"/>
      </w:pPr>
      <w:r>
        <w:rPr>
          <w:lang w:val="es_ES" w:bidi="es_ES"/>
        </w:rPr>
        <w:t>Salmos 131:1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gradual: de David. JEHOVÁ, no se ha envanecido mi corazón, ni mis ojos se enaltecieron; ni anduve en grandezas, ni en cosas para mí demasiado sublimes.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verdad que me he comportado y he acallado mi alma, como un niño destetado de su madre: como un niño destetado está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Espera, oh Israel, en Jehová desde ahora y para siempre.</w:t>
      </w:r>
    </w:p>
    <w:p>
      <w:pPr>
        <w:pStyle w:val="Heading2"/>
      </w:pPr>
      <w:r>
        <w:rPr>
          <w:lang w:val="es_ES" w:bidi="es_ES"/>
        </w:rPr>
        <w:t>Salmos 132:1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gradual. ACUÉRDATE, oh Jehová, de David, y de toda su aflicción;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juró él á Jehová, prometió al Fuerte de Jacob: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entraré en la morada de mi casa, ni subiré sobre el lecho de mi estrado;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daré sueño á mis ojos, ni á mis párpados adormecimiento,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Hasta que halle lugar para Jehová, moradas para el Fuerte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He aquí, en Ephrata oímos de ella: hallámosla en los campos del bosque.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Entraremos en sus tiendas; encorvarnos hemos al estrado de sus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Levántate, oh Jehová, á tu reposo; tú y el arca de tu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Tus sacerdotes se vistan de justicia, y regocíjense tus santos.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amor de David tu siervo no vuelvas de tu ungido el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 verdad juró Jehová á David, no se apartará de ellos: Del fruto de tu vientre pondré sobre tu trono.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tus hijos guardaren mi alianza, y mi testimonio que yo les enseñaré, sus hijos también se sentarán sobre tu trono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Jehová ha elegido á Sión; deseóla por habitación para 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Este es mi reposo para siempre: aquí habitaré, porque la he deseado.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 su mantenimiento daré bendición: sus pobres saciaré de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Asimismo vestiré á sus sacerdotes de salud, y sus santos darán voces de júbilo.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Allí haré reverdecer el cuerno de David: he prevenido lámpara á mi ungido.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 sus enemigos vestiré de confusión: mas sobre él florecerá su corona.</w:t>
      </w:r>
    </w:p>
    <w:p>
      <w:pPr>
        <w:pStyle w:val="Heading2"/>
      </w:pPr>
      <w:r>
        <w:rPr>
          <w:lang w:val="es_ES" w:bidi="es_ES"/>
        </w:rPr>
        <w:t>Salmos 133:1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gradual: de David. ¡MIRAD cuán bueno y cuán delicioso es habitar los hermanos igualmente en uno!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 como el buen óleo sobre la cabeza, el cual desciende sobre la barba, la barba de Aarón, y que baja hasta el borde de sus vestiduras;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Como el rocío de Hermón, que desciende sobre los montes de Sión: porque allí envía Jehová bendición, y vida eterna.</w:t>
      </w:r>
    </w:p>
    <w:p>
      <w:pPr>
        <w:pStyle w:val="Heading2"/>
      </w:pPr>
      <w:r>
        <w:rPr>
          <w:lang w:val="es_ES" w:bidi="es_ES"/>
        </w:rPr>
        <w:t>Salmos 134:1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Cántico gradual. MIRAD, bendecid á Jehová, vosotros todos los siervos de Jehová, los que en la casa de Jehová estáis por las noches.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Alzad vuestras manos al santuario, y bendecid á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Bendígate Jehová desde Sión, el cual ha hecho los cielos y la tierra.</w:t>
      </w:r>
    </w:p>
    <w:p>
      <w:pPr>
        <w:pStyle w:val="Heading2"/>
      </w:pPr>
      <w:r>
        <w:rPr>
          <w:lang w:val="es_ES" w:bidi="es_ES"/>
        </w:rPr>
        <w:t>Salmos 135:1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Aleluya. ALABAD el nombre de Jehová; alabadle, siervos de Jehová;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Los que estáis en la casa de Jehová, en los atrios de la casa de nuestro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Alabad á JAH, porque es bueno Jehová: cantad salmos á su nombre, porque es suave.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JAH ha escogido á Jacob para sí, á Israel por posesión suya.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yo se que Jehová es grande, y el Señor nuestro, mayor que todos los dioses.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Todo lo que quiso Jehová, ha hecho en los cielos y en la tierra, en las mares y en todos los abismos.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hace subir las nubes del cabo de la tierra; él hizo los relámpagos para la lluvia; él saca los vientos de sus tesoros.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es el que hirió los primogénitos de Egipto, desde el hombre hasta la bestia.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Envió señales y prodigios en medio de ti, oh Egipto, sobre Faraón, y sobre todos sus siervos.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hirió muchas gentes, y mató reyes poderosos: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 Sehón rey Amorrheo, y á Og rey de Basán, y á todos los reinos de Canaán.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dió la tierra de ellos en heredad, en heredad á Israel su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Oh Jehová, eterno es tu nombre; tu memoria, oh Jehová para generación y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juzgará Jehová su pueblo, y arrepentiráse sobre sus siervos.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Los ídolos de las gentes son plata y oro, obra de manos de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Tienen boca, y no hablan; tienen ojos, y no ven;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Tienen orejas, y no oyen; tampoco hay espíritu en sus bocas.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Como ellos son los que los hacen; todos los que en ellos confían.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Casa de Israel, bendecid á Jehová: casa de Aarón, bendecid á Jehová: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Casa de Leví, bendecid á Jehová: los que teméis á Jehová, bendecid á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Bendito de Sión Jehová, que mora en Jerusalem. Aleluya.</w:t>
      </w:r>
    </w:p>
    <w:p>
      <w:pPr>
        <w:pStyle w:val="Heading2"/>
      </w:pPr>
      <w:r>
        <w:rPr>
          <w:lang w:val="es_ES" w:bidi="es_ES"/>
        </w:rPr>
        <w:t>Salmos 136:1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ALABAD á Jehová, porque es bueno;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Alabad al Dios de los dioses,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Alabad al Señor de los señores,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Al solo que hace grandes maravillas,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 que hizo los cielos con entendimiento,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Al que tendió la tierra sobre las aguas, porque para siempre es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Al que hizo las grandes luminarias, porque para siempre es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sol para que dominase en el día, porque para siempre es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 luna y las estrellas para que dominasen en la noche,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Al que hirió á Egipto en sus primogénitos,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Al que sacó á Israel de en medio de ellos, porque para siempre es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Con mano fuerte, y brazo extendido,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Al que dividió el mar Bermejo en partes, porque para siempre es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 hizo pasar á Israel por medio de él, porque para siempre es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arrojó á Faraón y á su ejército en el mar Bermejo,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Al que pastoreó á su pueblo por el desierto,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Al que hirió grandes reyes, porque para siempre es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mató reyes poderosos, porque para siempre es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 Sehón rey Amorrheo, porque para siempre es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á Og rey de Basán, porque para siempre es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dió la tierra de ellos en heredad, porque para siempre es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En heredad á Israel su siervo,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es el que en nuestro abatimiento se acordó de nosotros, porque para siempre es su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nos rescató de nuestros enemigos,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da mantenimiento á toda carne, porque para siempre es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Alabad al Dios de los cielos: porque para siempre es su misericordia.</w:t>
      </w:r>
    </w:p>
    <w:p>
      <w:pPr>
        <w:pStyle w:val="Heading2"/>
      </w:pPr>
      <w:r>
        <w:rPr>
          <w:lang w:val="es_ES" w:bidi="es_ES"/>
        </w:rPr>
        <w:t>Salmos 137:1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JUNTO á los ríos de Babilonia, allí nos sentábamos, y aun llorábamos, acordándonos de 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Sobre los sauces en medio de ella colgamos nuestras arpas.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los que allí nos habían llevado cautivos nos pedían que cantásemos, y los que nos habían desolado nos pedían alegría,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Cantadnos algunos de los himnos de Sión. ¿Cómo cantaremos canción de Jehová en tierra de extraños?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Si me olvidare de ti, oh Jerusalem, mi diestra sea olvidada.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Mi lengua se pegue á mi paladar, si de ti no me acordare; si no ensalzare á Jerusalem como preferente asunto de mi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Acuérdate, oh Jehová, de los hijos de Edom en el día de Jerusalem; quienes decían: Arrasadla, arrasadla hasta los cimientos.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Hija de Babilonia destruída, bienaventurado el que te diere el pago de lo que tú nos hiciste.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Bienaventurado el que tomará y estrellará tus niños contra las piedras.</w:t>
      </w:r>
    </w:p>
    <w:p>
      <w:pPr>
        <w:pStyle w:val="Heading2"/>
      </w:pPr>
      <w:r>
        <w:rPr>
          <w:lang w:val="es_ES" w:bidi="es_ES"/>
        </w:rPr>
        <w:t>Salmos 138:1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ALABARTE he con todo mi corazón: delante de los dioses te cantaré salmos.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Encorvaréme al templo de tu santuario, y alabaré tu nombre por tu misericordia y tu verdad: porque has hecho magnífico tu nombre, y tu dicho sobre todas las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 el día que clamé, me respondiste; esforzásteme con fortaleza en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Confesarte han, oh Jehová, todos los reyes de la tierra, cuando habrán oído los dichos de tu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cantarán de los caminos de Jehová: que la gloria de Jehová es grande.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el alto Jehová atiende al humilde; mas al altivo mira de lejos.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Si anduviere yo en medio de la angustia, tú me vivificarás: contra la ira de mis enemigos extenderás tu mano, y salvaráme tu diestra.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Jehová cumplirá por mí: tu misericordia, oh Jehová, es para siempre; no dejarás la obra de tus manos.</w:t>
      </w:r>
    </w:p>
    <w:p>
      <w:pPr>
        <w:pStyle w:val="Heading2"/>
      </w:pPr>
      <w:r>
        <w:rPr>
          <w:lang w:val="es_ES" w:bidi="es_ES"/>
        </w:rPr>
        <w:t>Salmos 139:1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OH Jehová, tú me has examinado y conocido.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Tú has conocido mi sentarme y mi levantarme, has entendido desde lejos mis pensamientos.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 senda y mi acostarme has rodeado, y estás impuesto en todos mis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Pues aun no está la palabra en mi lengua, y he aquí, oh Jehová, tú la sabes toda.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Detrás y delante me guarneciste, y sobre mí pusiste tu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Más maravillosa es la ciencia que mi capacidad; alta es, no puedo comprenderla.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¿Adónde me iré de tu espíritu? ¿y adónde huiré de tu presencia?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 subiere á los cielos, allí estás tú: y si en abismo hiciere mi estrado, he aquí allí tú estás.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Si tomare las alas del alba, y habitare en el extremo de la mar,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Aun allí me guiará tu mano, y me asirá tu diestra.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Si dijere: Ciertamente las tinieblas me encubrirán; aun la noche resplandecerá tocante á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Aun las tinieblas no encubren de ti, y la noche resplandece como el día: lo mismo te son las tinieblas que la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tú poseiste mis riñones; cubrísteme en el vientre de mi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Te alabaré; porque formidables, maravillosas son tus obras: estoy maravillado, y mi alma lo conoce mucho.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No fué encubierto de ti mi cuerpo, bien que en oculto fuí formado, y compaginado en lo más bajo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Mi embrión vieron tus ojos, y en tu libro estaban escritas todas aquellas cosas que fueron luego formadas, sin faltar una de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Así que ¡cuán preciosos me son, oh Dios, tus pensamientos! ¡cuán multiplicadas son sus cuentas!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Si los cuento, multiplícanse más que la arena: despierto, y aun estoy contigo.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De cierto, oh Dios, matarás al impío; apartaos pues de mí, hombres sanguinarios.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Porque blasfemias dicen ellos contra ti: tus enemigos toman en vano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¿No tengo en odio, oh Jehová, á los que te aborrecen, y me conmuevo contra tus enemigos?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Aborrézcolos con perfecto odio; téngolos por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Examíname, oh Dios, y conoce mi corazón: pruébame y reconoce mis pensamientos: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ve si hay en mí camino de perversidad, y guíame en el camino eterno.</w:t>
      </w:r>
    </w:p>
    <w:p>
      <w:pPr>
        <w:pStyle w:val="Heading2"/>
      </w:pPr>
      <w:r>
        <w:rPr>
          <w:lang w:val="es_ES" w:bidi="es_ES"/>
        </w:rPr>
        <w:t>Salmos 140:1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 Músico principal: Salmo de David. LÍBRAME, oh Jehová, de hombre malo: guárdame de hombre violento;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Los cuales maquinan males en el corazón, cada día urden contiendas.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Aguzaron su lengua como la serpiente; veneno de áspid hay debajo de sus labios.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Guárdame, oh Jehová, de manos del impío, presérvame del hombre injurioso; que han pensado de trastornar mis pasos.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Hanme escondido lazo y cuerdas los soberbios; han tendido red junto á la senda; me han puesto lazos.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He dicho á Jehová: Dios mío eres tú; escucha, oh Jehová, la voz de mis ruegos.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Jehová Señor, fortaleza de mi salud, tú pusiste á cubierto mi cabeza el día de las armas.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des, oh Jehová, al impío sus deseos; no saques adelante su pensamiento, que no se ensoberbezca.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 cuanto á los que por todas partes me rodean, la maldad de sus propios labios cubrirá su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Caerán sobre ellos brasas; Dios los hará caer en el fuego, en profundos hoyos de donde no salgan.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hombre deslenguado no será firme en la tierra: el mal cazará al hombre injusto para derribarle.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Yo sé que hará Jehová el juicio del afligido, el juicio de los menesterosos.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Ciertamente los justos alabarán tu nombre; los rectos morarán en tu presencia.</w:t>
      </w:r>
    </w:p>
    <w:p>
      <w:pPr>
        <w:pStyle w:val="Heading2"/>
      </w:pPr>
      <w:r>
        <w:rPr>
          <w:lang w:val="es_ES" w:bidi="es_ES"/>
        </w:rPr>
        <w:t>Salmos 141:1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JEHOVÁ, á ti he clamado: apresúrate á mí; escucha mi voz, cuando te invocare.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Sea enderezada mi oración delante de ti como un perfume, el don de mis manos como la ofrenda de la tarde.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Pon, oh Jehová, guarda á mi boca: guarda la puerta de mis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dejes se incline mi corazón á cosa mala, á hacer obras impías con los que obran iniquidad, y no coma yo de sus deleites.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 el justo me castigue, será un favor, y que me reprenda será un excelente bálsamo que no me herirá la cabeza: así que aun mi oración tendrán en sus calamidades.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Serán derribados en lugares peñascosos sus jueces, y oirán mis palabras, que son suaves.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Como quien hiende y rompe la tierra, son esparcidos nuestros huesos á la boca de la sepultura.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tanto á ti, oh Jehová Señor, miran mis ojos: en ti he confiado, no desampares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Guárdame de los lazos que me han tendido, y de los armadijos de los que obran iniquidad.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Caigan los impíos á una en sus redes, mientras yo pasaré adelante.</w:t>
      </w:r>
    </w:p>
    <w:p>
      <w:pPr>
        <w:pStyle w:val="Heading2"/>
      </w:pPr>
      <w:r>
        <w:rPr>
          <w:lang w:val="es_ES" w:bidi="es_ES"/>
        </w:rPr>
        <w:t>Salmos 142:1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Masquil de David: Oración que hizo cuando estaba en la cueva. CON mi voz clamaré á Jehová, con mi voz pediré á Jehová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Delante de él derramaré mi querella; delante de él denunciaré mi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Cuando mi espíritu se angustiaba dentro de mí, tú conociste mi senda. En el camino en que andaba, me escondieron lazo.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Miraba á la mano derecha, y observaba; mas no había quien me conociese; no tuve refugio, no había quien volviese por mi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Clamé á ti, oh Jehová, dije: Tú eres mi esperanza, y mi porción en la tierra de los vivientes.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Escucha mi clamor, que estoy muy afligido; líbrame de los que me persiguen, porque son más fuertes que 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Saca mi alma de la cárcel para que alabe tu nombre: Me rodearán los justos, porque tú me serás propicio.</w:t>
      </w:r>
    </w:p>
    <w:p>
      <w:pPr>
        <w:pStyle w:val="Heading2"/>
      </w:pPr>
      <w:r>
        <w:rPr>
          <w:lang w:val="es_ES" w:bidi="es_ES"/>
        </w:rPr>
        <w:t>Salmos 143:1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OH Jehová, oye mi oración, escucha mis ruegos: respóndeme por tu verdad, por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no entres en juicio con tu siervo; porque no se justificará delante de ti ningún viviente.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ha perseguido el enemigo mi alma; ha postrado en tierra mi vida; hame hecho habitar en tinieblas como los ya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mi espíritu se angustió dentro de mí; pasmóse mi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Acordéme de los días antiguos; meditaba en todas tus obras; reflexionaba en las obras de tus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Extendí mis manos á ti; mi alma á ti como la tierra sedienta.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Respóndeme presto, oh Jehová que desmaya mi espíritu: no escondas de mí tu rostro, y venga yo á ser semejante á los que descienden á la sepultura.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Hazme oir por la mañana tu misericordia, porque en ti he confiado: hazme saber el camino por donde ande, porque á ti he alzado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Líbrame de mis enemigos, oh Jehová: á ti me acojo.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Enséñame á hacer tu voluntad, porque tú eres mi Dios: tu buen espíritu me guíe á tierra de rectitud.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tu nombre, oh Jehová me vivificarás: por tu justicia, sacarás mi alma de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por tu misericordia disiparás mis enemigos, y destruirás todos los adversarios de mi alma: porque yo soy tu siervo.</w:t>
      </w:r>
    </w:p>
    <w:p>
      <w:pPr>
        <w:pStyle w:val="Heading2"/>
      </w:pPr>
      <w:r>
        <w:rPr>
          <w:lang w:val="es_ES" w:bidi="es_ES"/>
        </w:rPr>
        <w:t>Salmos 144:1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David. BENDITO sea Jehová, mi roca, que enseña mis manos á la batalla, y mis dedos á la guerra: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Misericordia mía y mi castillo, altura mía y mi libertador, escudo mío, en quien he confiado; el que allana mi pueblo delante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Oh Jehová, ¿qué es el hombre, para que de él conozcas? ¿ó el hijo del hombre, para que lo estimes?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hombre es semejante á la vanidad: sus días son como la sombra que pasa.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Oh Jehová, inclina tus cielos y desciende: toca los montes, y humeen.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Despide relámpagos, y disípalos; envía tus saetas, y contúrbalos.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Envía tu mano desde lo alto; redímeme, y sácame de las muchas aguas, de la mano de los hijos extraños;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Cuya boca habla vanidad, y su diestra es diestra de mentira.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Oh Dios, á ti cantaré canción nueva: con salterio, con decacordio cantaré á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Tú, el que da salud á los reyes, el que redime á David su siervo de maligna espada.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Redímeme, y sálvame de mano de los hijos extraños, cuya boca habla vanidad, y su diestra es diestra de mentira.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Que nuestros hijos sean como plantas crecidas en su juventud; nuestras hijas como las esquinas labradas á manera de las de un palacio;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Nuestros graneros llenos, provistos de toda suerte de grano; nuestros ganados, que paran á millares y diez millares en nuestras plazas: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 nuestros bueyes estén fuertes para el trabajo; que no tengamos asalto, ni que hacer salida, ni grito de alarma en nuestras plazas.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Bienaventurado el pueblo que tiene esto: bienaventurado el pueblo cuyo Dios es Jehová.</w:t>
      </w:r>
    </w:p>
    <w:p>
      <w:pPr>
        <w:pStyle w:val="Heading2"/>
      </w:pPr>
      <w:r>
        <w:rPr>
          <w:lang w:val="es_ES" w:bidi="es_ES"/>
        </w:rPr>
        <w:t>Salmos 145:1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Salmo de alabanza: de David. ENSALZARTE he, mi Dios, mi Rey; y bendeciré tu nombre por siglo y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Cada día te bendeciré, y alabaré tu nombre por siglo y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Grande es Jehová y digno de suprema alabanza: y su grandeza es inescrutable.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Generación á generación narrará tus obras, y anunciarán tus valentías.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La hermosura de la gloria de tu magnificencia, y tus hechos maravillosos, hablaré.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la terribilidad de tus valentías dirán los hombres; y yo recontaré tu grandeza.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Reproducirán la memoria de la muchedumbre de tu bondad, y cantarán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Clemente y misericordioso es Jehová, lento para la ira, y grande en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Bueno es Jehová para con todos; y sus misericordias sobre todas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Alábente, oh Jehová, todas tus obras; y tus santos te bendigan.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gloria de tu reino digan, y hablen de tu fortaleza;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Para notificar á los hijos de los hombres sus valentías, y la gloria de la magnificencia de su reino.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Tu reino es reino de todos los siglos, y tu señorío en toda generación y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Sostiene Jehová á todos los que caen, y levanta á todos los oprimidos.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Los ojos de todos esperan en ti, y tú les das su comida en su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Abres tu mano, y colmas de bendición á todo viviente.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Justo es Jehová en todos sus caminos, y misericordioso en todas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Cercano está Jehová á todos los que le invocan, á todos los que le invocan de veras.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Cumplirá el deseo de los que le temen; oirá asimismo el clamor de ellos, y los salvará.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Jehová guarda á todos los que le aman; empero destruirá á todos los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La alabanza de Jehová hablará mi boca; y bendiga toda carne su santo nombre por siglo y para siempre.</w:t>
      </w:r>
    </w:p>
    <w:p>
      <w:pPr>
        <w:pStyle w:val="Heading2"/>
      </w:pPr>
      <w:r>
        <w:rPr>
          <w:lang w:val="es_ES" w:bidi="es_ES"/>
        </w:rPr>
        <w:t>Salmos 146:1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Aleluya. ALABA, oh alma mía, á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Alabaré á Jehová en mi vida: cantaré salmos á mi Dios mientras viviere.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confiéis en los príncipes, ni en hijo de hombre, porque no hay en él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Saldrá su espíritu, tornaráse en su tierra: en aquel día perecerán sus pensamientos.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Bienaventurado aquel en cuya ayuda es el Dios de Jacob, cuya esperanza es en Jehová su Dios: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cual hizo los cielos y la tierra, la mar, y todo lo que en ellos hay; que guarda verdad para siempre;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hace derecho á los agraviados; que da pan á los hambrientos: Jehová suelta á los aprisionados;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Jehová abre los ojos á los ciegos; Jehová levanta á los caídos; Jehová ama á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Jehová guarda á los extranjeros; al huérfano y á la viuda levanta; y el camino de los impíos trastorna.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Reinará Jehová para siempre; tu Dios, oh Sión, por generación y generación. Aleluya.</w:t>
      </w:r>
    </w:p>
    <w:p>
      <w:pPr>
        <w:pStyle w:val="Heading2"/>
      </w:pPr>
      <w:r>
        <w:rPr>
          <w:lang w:val="es_ES" w:bidi="es_ES"/>
        </w:rPr>
        <w:t>Salmos 147:1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ALABAD á JAH, porque es bueno cantar salmos á nuestro Dios; porque suave y hermosa es la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Jehová edifica á Jerusalem; á los echados de Israel recogerá.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sana á los quebrantados de corazón, y liga sus heridas.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cuenta el número de las estrellas; á todas ellas llama por sus nombres.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Grande es el Señor nuestro, y de mucha potencia; y de su entendimiento no hay número.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Jehová ensalza á los humildes; humilla los impíos hasta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Cantad á Jehová con alabanza, cantad con arpa á nuestro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es el que cubre los cielos de nubes, el que prepara la lluvia para la tierra, el que hace á los montes producir hierba.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da á la bestia su mantenimiento, y á los hijos de los cuervos que claman.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toma contentamiento en la fortaleza del caballo, ni se complace en las piernas del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Complácese Jehová en los que le temen, y en los que esperan en su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Alaba á Jehová, Jerusalem; alaba á tu Dios, 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fortificó los cerrojos de tus puertas; bendijo á tus hijos dentro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pone en tu término la paz; te hará saciar de grosura de trigo.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envía su palabra á la tierra; muy presto corre su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da la nieve como lana, derrama la escarcha como ceniza.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echa su hielo como pedazos: delante de su frío ¿quién estará?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Enviará su palabra, y los derretirá: soplará su viento, y fluirán las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denuncia sus palabras á Jacob, sus estatutos y sus juicios á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No ha hecho esto con toda gente; y no conocieron sus juicios. Aleluya.</w:t>
      </w:r>
    </w:p>
    <w:p>
      <w:pPr>
        <w:pStyle w:val="Heading2"/>
      </w:pPr>
      <w:r>
        <w:rPr>
          <w:lang w:val="es_ES" w:bidi="es_ES"/>
        </w:rPr>
        <w:t>Salmos 148:1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Aleluya. ALABAD á Jehová desde los cielos: alabadle en las alturas.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Alabadle, vosotros todos sus ángeles: alabadle, vosotros todos sus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Alabadle, sol y luna: alabadle, vosotras todas, lucientes estrellas.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Alabadle, cielos de los cielos, y las aguas que están sobre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Alaben el nombre de Jehová; porque él mandó, y fueron criadas.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las hizo ser para siempre por los siglos; púsoles ley que no será quebrantada.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Alabad á Jehová, de la tierra los dragones y todos los abismos;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fuego y el granizo, la nieve y el vapor, el viento de tempestad que ejecuta su palabra;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montes y todos los collados; el árbol de fruto, y todos los cedros;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La bestia y todo animal; reptiles y volátiles;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Los reyes de la tierra y todos los pueblos; los príncipes y todos los jueces de la tierra;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mancebos y también las doncellas; los viejos y los niños,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Alaben el nombre de Jehová, porque sólo su nombre es elevado; su gloria es sobre tierra y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ensalzó el cuerno de su pueblo; alábenle todos sus santos, los hijos de Israel, el pueblo á él cercano. Aleluya.</w:t>
      </w:r>
    </w:p>
    <w:p>
      <w:pPr>
        <w:pStyle w:val="Heading2"/>
      </w:pPr>
      <w:r>
        <w:rPr>
          <w:lang w:val="es_ES" w:bidi="es_ES"/>
        </w:rPr>
        <w:t>Salmos 149:1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Aleluya. CANTAD á Jehová canción nueva: su alabanza sea en la congregación de los santos.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Alégrese Israel en su Hacedor: los hijos de Sión se gocen en su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Alaben su nombre con corro: con adufe y arpa á él canten.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Jehová toma contentamiento con su pueblo: hermoseará á los humildes con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Gozarse han los píos con gloria: cantarán sobre sus camas.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Ensalzamientos de Dios modularán en sus gargantas, y espadas de dos filos habrá en sus manos;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Para hacer venganza de las gentes, y castigo en los pueblos;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Para aprisionar sus reyes en grillos, y sus nobles con cadenas de hierro;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Para ejecutar en ellos el juicio escrito: gloria será esta para todos sus santos. Aleluya.</w:t>
      </w:r>
    </w:p>
    <w:p>
      <w:pPr>
        <w:pStyle w:val="Heading2"/>
      </w:pPr>
      <w:r>
        <w:rPr>
          <w:lang w:val="es_ES" w:bidi="es_ES"/>
        </w:rPr>
        <w:t>Salmos 150:1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Aleluya. ALABAD á Dios en su santuario: alabadle en la extensión de su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Alabadle por sus proezas: alabadle conforme á la muchedumbre de su grandeza.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Alabadle á son de bocina: alabadle con salterio y arpa.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Alabadle con adufe y flauta: alabadle con cuerdas y órgano.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Alabadle con címbalos resonantes: alabadle con címbalos de júbilo.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Todo lo que respira alabe á JAH. Aleluya.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