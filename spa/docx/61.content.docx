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2 Pedro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SIMÓN Pedro, siervo y apóstol de Jesucristo, á los que habéis alcanzado fe igualmente preciosa con nosotros en la justicia de nuestro Dios y Salvador Jesucristo: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Gracia y paz os sea multiplicada en el conocimiento de Dios, y de nuestro Señor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Como todas las cosas que pertenecen á la vida y á la piedad nos sean dadas de su divina potencia, por el conocimiento de aquel que nos ha llamado por su gloria y virtud: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las cuales nos son dadas preciosas y grandísimas promesas, para que por ellas fueseis hechos participantes de la naturaleza divina, habiendo huído de la corrupción que está en el mundo por concupiscencia.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Vosotros también, poniendo toda diligencia por esto mismo, mostrad en vuestra fe virtud, y en la virtud ciencia;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en la ciencia templanza, y en la templanza paciencia, y en la paciencia temor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en el temor de Dios, amor fraternal, y en el amor fraternal caridad.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si en vosotros hay estas cosas, y abundan, no os dejarán estar ociosos, ni estériles en el conocimiento de nuestro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el que no tiene estas cosas, es ciego, y tiene la vista muy corta, habiendo olvidado la purificación de sus antiguos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lo cual, hermanos, procurad tanto más de hacer firme vuestra vocación y elección; porque haciendo estas cosas, no caeréis jamás.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de esta manera os será abundantemente administrada la entrada en el reino eterno de nuestro Señor y Salvador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esto, yo no dejaré de amonestaros siempre de estas cosas, aunque vosotros las sepáis, y estéis confirmados en la verdad presente.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tengo por justo, en tanto que estoy en este tabernáculo, de incitaros con amonestación: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Sabiendo que brevemente tengo de dejar mi tabernáculo, como nuestro Señor Jesucristo me ha declarado.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También yo procuraré con diligencia, que después de mi fallecimiento, vosotros podáis siempre tener memoria de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no os hemos dado á conocer la potencia y la venida de nuestro Señor Jesucristo, siguiendo fábulas por arte compuestas; sino como habiendo con nuestros propios ojos visto su majestad.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él había recibido de Dios Padre honra y gloria, cuando una tal voz fué á él enviada de la magnífica gloria: Este es el amado Hijo mío, en el cual yo me he agradado.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nosotros oímos esta voz enviada del cielo, cuando estábamos juntamente con él en el monte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Tenemos también la palabra profética más permanente, á la cual hacéis bien de estar atentos como á una antorcha que alumbra en lugar oscuro hasta que el día esclarezca, y el lucero de la mañana salga en vuestros corazones: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Entendiendo primero esto, que ninguna profecía de la Escritura es de particular interpretación;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la profecía no fué en los tiempos pasados traída por voluntad humana, sino los santos hombres de Dios hablaron siendo inspirados del Espíritu Santo.</w:t>
      </w:r>
    </w:p>
    <w:p>
      <w:pPr>
        <w:pStyle w:val="Heading2"/>
      </w:pPr>
      <w:r>
        <w:rPr>
          <w:lang w:val="es_ES" w:bidi="es_ES"/>
        </w:rPr>
        <w:t>2 Pedro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PERO hubo también falsos profetas en el pueblo, como habrá entre vosotros falsos doctores, que introducirán encubiertamente herejías de perdición, y negarán al Señor que los rescató, atrayendo sobre sí mismos perdición acelerada.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muchos seguirán sus disoluciones, por los cuales el camino de la verdad será blasfemado;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por avaricia harán mercadería de vosotros con palabras fingidas; sobre los cuales la condenación ya de largo tiempo no se tarda, y su perdición no se duerme.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si Dios no perdonó á los ángeles que habían pecado, sino que habiéndolos despeñado en el infierno con cadenas de oscuridad, los entregó para ser reservados al juicio;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si no perdonó al mundo viejo, mas guardó á Noé, pregonero de justicia, con otras siete personas, trayendo el diluvio sobre el mundo de malvados;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si condenó por destrucción las ciudades de Sodoma y de Gomorra, tornándolas en ceniza, y poniéndolas por ejemplo á los que habían de vivir sin temor y reverencia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libró al justo Lot, acosado por la nefanda conducta de los malvados;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(Porque este justo, con ver y oir, morando entre ellos, afligía cada día su alma justa con los hechos de aquellos injustos;)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Sabe el Señor librar de tentación á los píos, y reservar á los injustos para ser atormentados en el día del juicio;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principalmente á aquellos que, siguiendo la carne, andan en concupiscencia é inmundicia, y desprecian la potestad; atrevidos, contumaces, que no temen decir mal de las potestades superiores: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Como quiera que los mismos ángeles, que son mayores en fuerza y en potencia, no pronuncian juicio de maldición contra ellas delante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éstos, diciendo mal de las cosas que no entienden, como bestias brutas, que naturalmente son hechas para presa y destrucción, perecerán en su perdición,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Recibiendo el galardón de su injusticia, ya que reputan por delicia poder gozar de deleites cada día. Estos son suciedades y manchas, los cuales comiendo con vosotros, juntamente se recrean en sus errores;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Teniendo los ojos llenos de adulterio, y no saben cesar de pecar; cebando las almas inconstantes; teniendo el corazón ejercitado en codicias, siendo hijos de maldición;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Que han dejado el camino derecho, y se han extraviado, siguiendo el camino de Balaam, hijo de Bosor, el cual amó el premio de la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fué reprendido por su iniquidad: una muda bestia de carga, hablando en voz de hombre, refrenó la locura del profeta.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Estos son fuentes sin agua, y nubes traídas de torbellino de viento: para los cuales está guardada la oscuridad de las tinieblas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hablando arrogantes palabras de vanidad, ceban con las concupiscencias de la carne en disoluciones á los que verdaderamente habían huído de los que conversan en error;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Prometiéndoles libertad, siendo ellos mismos siervos de corrupción. Porque el que es de alguno vencido, es sujeto á la servidumbre del que lo venció.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Ciertamente, si habiéndose ellos apartado de las contaminaciones del mundo, por el conocimiento del Señor y Salvador Jesucristo, y otra vez envolviéndose en ellas, son vencidos, sus postrimerías les son hechas peores que los principios.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mejor les hubiera sido no haber conocido el camino de la justicia, que después de haberlo conocido, tornarse atrás del santo mandamiento que les fué 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Pero les ha acontecido lo del verdadero proverbio: El perro se volvió á su vómito, y la puerca lavada á revolcarse en el cieno.</w:t>
      </w:r>
    </w:p>
    <w:p>
      <w:pPr>
        <w:pStyle w:val="Heading2"/>
      </w:pPr>
      <w:r>
        <w:rPr>
          <w:lang w:val="es_ES" w:bidi="es_ES"/>
        </w:rPr>
        <w:t>2 Pedro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CARÍSIMOS, yo os escribo ahora esta segunda carta, por las cuales ambas despierto con exhortación vuestro limpio entendimiento;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que tengáis memoria de las palabras que antes han sido dichas por los santos profetas, y de nuestro mandamiento, que somos apóstoles del Señor y Salvador: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Sabiendo primero esto, que en los postrimeros días vendrán burladores, andando según sus propias concupiscencias,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diciendo: ¿Dónde está la promesa de su advenimiento? porque desde el día en que los padres durmieron, todas las cosas permanecen así como desde el principio de la creación.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Cierto ellos ignoran voluntariamente, que los cielos fueron en el tiempo antiguo, y la tierra que por agua y en agua está asentada, por la palabra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lo cual el mundo de entonces pereció anegado en agua: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Mas los cielos que son ahora, y la tierra, son conservados por la misma palabra, guardados para el fuego en el día del juicio, y de la perdición de los hombres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Mas, oh amados, no ignoréis esta una cosa: que un día delante del Señor es como mil años y mil años como un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no tarda su promesa, como algunos la tienen por tardanza; sino que es paciente para con nosotros, no queriendo que ninguno perezca, sino que todos procedan al arrepentimiento.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el día del Señor vendrá como ladrón en la noche; en el cual los cielos pasarán con grande estruendo, y los elementos ardiendo serán deshechos, y la tierra y las obras que en ella están serán quemadas.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Pues como todas estas cosas han de ser deshechas, ¿qué tales conviene que vosotros seáis en santas y pías conversaciones,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Esperando y apresurándoos para la venida del día de Dios, en el cual los cielos siendo encendidos serán deshechos, y los elementos siendo abrasados, se fundirán?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Bien que esperamos cielos nuevos y tierra nueva, según sus promesas, en los cuales mora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lo cual, oh amados, estando en esperanza de estas cosas, procurad con diligencia que seáis hallados de él sin mácula, y sin reprensión, en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tened por salud la paciencia de nuestro Señor; como también nuestro amado hermano Pablo, según la sabiduría que le ha sido dada, os ha escrito también;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Casi en todas sus epístolas, hablando en ellas de estas cosas; entre las cuales hay algunas difíciles de entender, las cuales los indoctos é inconstantes tuercen, como también las otras Escrituras, para perdición de sí mismos.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Así que vosotros, oh amados, pues estáis amonestados, guardaos que por el error de los abominables no seáis juntamente extraviados, y caigáis de vuestra firmeza.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creced en la gracia y conocimiento de nuestro Señor y Salvador Jesucristo. A él sea gloria ahora y hasta el día de la eternidad. Amén.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