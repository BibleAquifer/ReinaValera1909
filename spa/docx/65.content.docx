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Judas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JUDAS, siervo de Jesucristo, y hermano de Jacobo, á los llamados, santificados en Dios Padre, y conservados en Jesucristo: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Misericordia, y paz, y amor os sean multiplicados.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Amados, por la gran solicitud que tenía de escribiros de la común salud, me ha sido necesario escribiros amonestándoos que contendáis eficazmente por la fe que ha sido una vez dada á los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algunos hombres han entrado encubiertamente, los cuales desde antes habían estado ordenados para esta condenación, hombres impíos, convirtiendo la gracia de nuestro Dios en disolución, y negando á Dios que solo es el que tiene dominio, y á nuestro Señor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Os quiero pues amonestar, ya que alguna vez habéis sabido esto, que el Señor habiendo salvado al pueblo de Egipto, después destruyó á los que no creían: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á los ángeles que no guardaron su dignidad, mas dejaron su habitación, los ha reservado debajo de oscuridad en prisiones eternas hasta el juicio del gran día: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Sodoma y Gomorra, y las ciudades comarcanas, las cuales de la misma manera que ellos habían fornicado, y habían seguido la carne extraña, fueron puestas por ejemplo, sufriendo el juicio del fuego eterno.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 la misma manera también estos soñadores amancillan la carne, y menosprecian la potestad, y vituperan las potestades superiores.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Pero cuando el arcángel Miguel contendía con el diablo, disputando sobre el cuerpo de Moisés, no se atrevió á usar de juicio de maldición contra él, sino que dijo: El Señor te reprenda.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Pero éstos maldicen las cosas que no conocen; y las cosas que naturalmente conocen, se corrompen en ellas, como bestias brutas.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¡Ay de ellos! porque han seguido el camino de Caín, y se lanzaron en el error de Balaam por recompensa, y perecieron en la contradicción de Coré.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Estos son manchas en vuestros convites, que banquetean juntamente, apacentándose á sí mismos sin temor alguno: nubes sin agua, las cuales son llevadas de acá para allá de los vientos: árboles marchitos como en otoño, sin fruto, dos veces muertos y desarraigados;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Fieras ondas de la mar, que espuman sus mismas abominaciones; estrellas erráticas, á las cuales es reservada eternalmente la oscuridad de las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los cuales también profetizó Enoc, séptimo desde Adam, diciendo: He aquí, el Señor es venido con sus santos millares,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 hacer juicio contra todos, y á convencer á todos los impíos de entre ellos tocante á todas sus obras de impiedad que han hecho impíamente, y á todas las cosas duras que los pecadores impíos han hablado contra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Estos son murmuradores, querellosos, andando según sus deseos; y su boca habla cosas soberbias, teniendo en admiración las personas por causa del provecho.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vosotros, amados, tened memoria de las palabras que antes han sido dichas por los apóstoles de nuestro Señor Jesucristo;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Como os decían: Que en el postrer tiempo habría burladores, que andarían según sus malvados deseos.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Estos son los que hacen divisiones, sensuales, no teniendo el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vosotros, oh amados, edificándoos sobre vuestra santísima fe, orando por el Espíritu Santo,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Conservaos en el amor de Dios, esperando la misericordia de nuestro Señor Jesucristo, para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recibid á los unos en piedad, discerniendo: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haced salvos á los otros por temor, arrebatándolos del fuego; aborreciendo aun la ropa que es contaminada de la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 aquel, pues, que es poderoso para guardaros sin caída, y presentaros delante de su gloria irreprensibles, con grande alegría,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 Dios solo sabio, nuestro Salvador, sea gloria y magnificencia, imperio y potencia, ahora y en todos los siglos. Amén.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