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Reina Valera 1909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Reina Valera 1909</w:t>
      </w:r>
      <w:r>
        <w:rPr>
          <w:lang w:val="es_ES" w:bidi="es_ES"/>
        </w:rPr>
        <w:t xml:space="preserve"> (Spanish) is based on: </w:t>
      </w:r>
      <w:r>
        <w:rPr>
          <w:lang w:val="es_ES" w:bidi="es_ES"/>
        </w:rPr>
        <w:t>Reina Valera 1909</w:t>
      </w:r>
      <w:r>
        <w:rPr>
          <w:lang w:val="es_ES" w:bidi="es_ES"/>
        </w:rPr>
        <w:t xml:space="preserve">,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Public Domain</w:t>
        </w:r>
      </w:hyperlink>
      <w:r>
        <w:rPr>
          <w:lang w:val="es_ES" w:bidi="es_ES"/>
        </w:rPr>
        <w:t xml:space="preserve">, None, which is licensed under a </w:t>
      </w:r>
      <w:hyperlink r:id="rId14">
        <w:r>
          <w:rPr>
            <w:lang w:val="es_ES" w:bidi="es_ES"/>
          </w:rPr>
          <w:rPr>
            <w:color w:val="0000EE"/>
            <w:u w:val="single"/>
          </w:rPr>
          <w:t>Public Domain CC0</w:t>
        </w:r>
      </w:hyperlink>
      <w:r>
        <w:rPr>
          <w:lang w:val="es_ES" w:bidi="es_ES"/>
        </w:rPr>
        <w:t>.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This PDF version is provided under the same license.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Reina Valera 1909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Joel 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PALABRA de Jehová que fué á Joel hijo de Pethuel.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Oid esto, viejos, y escuchad, todos los moradores de la tierra. ¿Ha acontecido esto en vuestros días, ó en los días de vuestros padres?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De esto contaréis á vuestros hijos, y vuestros hijos á sus hijos, y sus hijos á la otra generación.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Lo que quedó de la oruga comió la langosta, y lo que quedó de la langosta comió el pulgón; y el revoltón comió lo que del pulgón había quedado.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Despertad, borrachos, y llorad; aullad todos los que bebéis vino, á causa del mosto, porque os es quitado de vuestra boca.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Porque gente subió á mi tierra, fuerte y sin número; sus dientes, dientes de león, y sus muelas, de león.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Asoló mi vid, y descortezó mi higuera: del todo la desnudó y derribó: sus ramas quedaron blancas.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Llora tú como moza vestida de saco por el marido de su juventud.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Pereció el presente y la libación de la casa de Jehová: los sacerdotes ministros de Jehová hicieron luto.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El campo fué destruído, enlutóse la tierra; porque el trigo fué destruído, se secó el mosto, perdióse el aceite.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Confundíos, labradores, aullad, viñeros, por el trigo y la cebada; porque se perdió la mies del campo.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Secóse la vid, y pereció la higuera, el granado también, la palma, y el manzano; secáronse todos los árboles del campo; por lo cual se secó el gozo de los hijos de los hombres.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Ceñíos y lamentad, sacerdotes; aullad, ministros del altar; venid, dormid en sacos, ministros de mi Dios: porque quitado es de la casa de vuestro Dios el presente y la libación.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Pregonad ayuno, llamad á congregación; congregad los ancianos y todos los moradores de la tierra en la casa de Jehová vuestro Dios, y clamad á Jehová.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¡Ay del día! porque cercano está el día de Jehová, y vendrá como destrucción por el Todopoderoso.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¿No es quitado el mantenimiento de delante de nuestros ojos, la alegría y el placer de la casa de nuestro Dios?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El grano se pudrió debajo de sus terrones, los bastimentos fueron asolados, los alfolíes destruídos; porque se secó el trigo.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¡Cuánto gimieron las bestias! ¡cuán turbados anduvieron los hatos de los bueyes, porque no tuvieron pastos! también fueron asolados los rebaños de las ovejas.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A ti, oh Jehová, clamaré: porque fuego consumió los pastos del desierto, y llama abrasó todos los árboles del campo.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Las bestias del campo bramarán también á ti; porque se secaron los arroyos de las aguas, y fuego consumió las praderías del desierto.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Joel 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TOCAD trompeta en Sión, y pregonad en mi santo monte: tiemblen todos los moradores de la tierra; porque viene el día de Jehová, porque está cercano.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Día de tinieblas y de oscuridad, día de nube y de sombra, que sobre los montes se derrama como el alba: un pueblo grande y fuerte: nunca desde el siglo fué semejante, ni después de él será jamás en años de generación en generación.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Delante de él consumirá fuego, tras de él abrasará llama; como el huerto de Edén será la tierra delante de él, y detrás de él como desierto asolado; ni tampoco habrá quien de él escape.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Su parecer, como parecer de caballos; y como gente de á caballo correrán.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Como estruendo de carros saltarán sobre las cumbres de los montes; como sonido de llama de fuego que consume hojarascas, como fuerte pueblo aparejado para la batalla.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Delante de él temerán los pueblos, pondránse mustios todos los semblantes.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Como valientes correrán, como hombres de guerra subirán la muralla; y cada cual irá en sus caminos, y no torcerán sus sendas.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Ninguno apretará á su compañero, cada uno irá por su carrera; y aun cayendo sobre la espada no se herirán.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Irán por la ciudad, correrán por el muro, subirán por las casas, entrarán por las ventanas á manera de ladrones.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Delante de él temblará la tierra, se estremecerán los cielos: el sol y la luna se oscurecerán, y las estrellas retraerán su resplandor.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Jehová dará su voz delante de su ejército: porque muchos son sus reales y fuertes, que ponen en efecto su palabra: porque grande es el día de Jehová, y muy terrible; ¿y quién lo podrá sufrir?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Por eso pues ahora, dice Jehová, convertíos á mí con todo vuestro corazón, con ayuno y lloro y llanto.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Y lacerad vuestro corazón, y no vuestros vestidos; y convertíos á Jehová vuestro Dios; porque misericordioso es y clemente, tardo para la ira, y grande en misericordia, y que se arrepiente del castigo.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¿Quién sabe si volverá, y se apiadará, y dejará bendición tras de él, presente y libación para Jehová Dios vuestro?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Tocad trompeta en Sión, pregonad ayuno, llamad á congregación.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Reunid el pueblo, santificad la reunión, juntad los viejos, congregad los niños y los que maman: salga de su cámara el novio, y de su tálamo la novia.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Entre la entrada y el altar, lloren los sacerdotes, ministros de Jehová, y digan: Perdona, oh Jehová, á tu pueblo, y no pongas en oprobio tu heredad, para que las gentes se enseñoreen de ella. ¿Por qué han de decir entre los pueblos: Dónde está su Dios?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 Jehová celará su tierra, y perdonará su pueblo.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Y responderá Jehová, y dirá á su pueblo: He aquí yo os envío pan, y mosto, y aceite, y seréis saciados de ellos: y nunca más os pondré en oprobio entre las gentes.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Y haré alejar de vosotros al del aquilón, y echarélo en la tierra seca y desierta: su faz será hacia el mar oriental, y su fin al mar occidental, y exhalará su hedor; y subirá su pudrición, porque hizo grandes cosas.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Tierra, no temas; alégrate y gózate: porque Jehová ha de hacer grandes cosas.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Animales del campo, no temáis; porque los pastos del desierto reverdecerán, porque los árboles llevarán su fruto, la higuera y la vid darán sus frutos.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Vosotros también, hijos de Sión, alegraos y gozaos en Jehová vuestro Dios; porque os ha dado la primera lluvia arregladamente, y hará descender sobre vosotros lluvia temprana y tardía como al principio.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Y las eras se henchirán de trigo, y los lagares rebosarán de vino y aceite.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Y os restituiré los años que comió la oruga, la langosta, el pulgón, y el revoltón; mi grande ejército que envié contra vosotros.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Y comeréis hasta saciaros, y alabaréis el nombre de Jehová vuestro Dios, el cual hizo maravillas con vosotros: y nunca jamás será mi pueblo avergonzado.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Y conoceréis que en medio de Israel estoy yo, y que yo soy Jehová vuestro Dios, y no hay otro: y mi pueblo nunca jamás será avergonzado.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Y será que después de esto, derramaré mi Espíritu sobre toda carne, y profetizarán vuestros hijos y vuestras hijas; vuestros viejos soñarán sueños, y vuestros mancebos verán visiones.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Y aun también sobre los siervos y sobre las siervas derramaré mi Espíritu en aquellos días.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Y daré prodigios en el cielo y en la tierra, sangre, y fuego, y columnas de humo.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El sol se tornará en tinieblas, y la luna en sangre, antes que venga el día grande y espantoso de Jehová.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Y será que cualquiera que invocare el nombre de Jehová, será salvo: porque en el monte de Sión y en Jerusalem habrá salvación, como Jehová ha dicho, y en los que quedaren, á los cuales Jehová habrá llamado.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Joel 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PORQUE he aquí que en aquellos días, y en aquel tiempo en que haré tornar la cautividad de Judá y de Jerusalem,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Juntaré todas las gentes, y harélas descender al valle de Josaphat, y allí entraré en juicio con ellos á causa de mi pueblo, y de Israel mi heredad, á los cuales esparcieron entre las naciones, y partieron mi tierra: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 echaron suertes sobre mi pueblo, y á los niños dieron por una ramera, y vendieron las niñas por vino para beber.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también, ¿qué tengo yo con vosotras, Tiro y Sidón, y todos los términos de Palestina? ¿Queréis vengaros de mí? Y si de mí os vengáis, bien pronto haré yo recaer la paga sobre vuestra cabeza.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Porque habéis llevado mi plata y mi oro, y mis cosas preciosas y hermosas metisteis en vuestros templos: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vendisteis los hijos de Judá y los hijos de Jerusalem á los hijos de los Griegos, por alejarlos de sus términos.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He aquí los levantaré yo del lugar donde los vendisteis, y volveré vuestra paga sobre vuestra cabeza: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 venderé vuestros hijos y vuestras hijas en la mano de los hijos de Judá, y ellos los venderán á los Sabeos, nación apartada; porque Jehová ha hablado.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Pregonad esto entre las gentes, proclamad guerra, despertad á los valientes, lléguense, vengan todos los hombres de guerra.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Haced espadas de vuestros azadones, lanzas de vuestras hoces; diga el flaco: Fuerte soy.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Juntaos y venid, gentes todas de alrededor, y congregaos: haz venir allí, oh Jehová, tus fuertes.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Las gentes se despierten, y suban al valle de Josaphat: porque allí me sentaré para juzgar todas las gentes de alrededor.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Echad la hoz, porque la mies está ya madura. Venid, descended; porque el lagar está lleno, rebosan las lagaretas: porque mucha es la maldad de ellos.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Muchos pueblos en el valle de la decisión: porque cercano está el día de Jehová en el valle de la decisión.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El sol y la luna se oscurecerán, y las estrellas retraerán su resplandor.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Y Jehová bramará desde Sión, y dará su voz desde Jerusalem, y temblarán los cielos y la tierra: mas Jehová será la esperanza de su pueblo, y la fortaleza de los hijos de Israel.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 conoceréis que yo soy Jehová vuestro Dios, que habito en Sión, monte de mi santidad: y será Jerusalem santa, y extraños no pasarán más por ella.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 será en aquel tiempo, que los montes destilarán mosto, y los collados fluirán leche, y por todos los arroyos de Judá correrán aguas: y saldrá una fuente de la casa de Jehová, y regará el valle de Sittim.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Egipto será destruído, y Edom será vuelto en asolado desierto, por la injuria hecha á los hijos de Judá: porque derramaron en su tierra la sangre inocente.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Mas Judá para siempre será habitada, y Jerusalem en generación y generación.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Y limpiaré la sangre de los que no limpié; y Jehová morará en Sión.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