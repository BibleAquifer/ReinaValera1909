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(Spanish) is based on: </w:t>
      </w:r>
      <w:r>
        <w:rPr>
          <w:lang w:val="es_ES" w:bidi="es_ES"/>
        </w:rPr>
        <w:t>Reina Valera 1909</w:t>
      </w:r>
      <w:r>
        <w:rPr>
          <w:lang w:val="es_ES" w:bidi="es_ES"/>
        </w:rPr>
        <w:t xml:space="preserve">,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None, which is licensed under a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This PDF version is provided under the same license.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 John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anciano á la señora elegida y á sus hijos, á los cuales yo amo en verdad; y no yo solo, sino también todos los que han conocido la verdad,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 la verdad que está en nosotros, y será perpetuamente con nosotros: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Sea con vosotros gracia, misericordia, y paz de Dios Padre, y del Señor Jesucristo, Hijo del Padre, en verdad y en amor.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Mucho me he gozado, porque he hallado de tus hijos, que andan en verdad, como nosotros hemos recibido el mandamiento del Padre.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ahora te ruego, señora, no como escribiéndote un nuevo mandamiento, sino aquel que nosotros hemos tenido desde el principio, que nos amemos unos á otros.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este es amor, que andemos según sus mandamientos. Este es el mandamiento: Que andéis en él, como vosotros habéis oído desde el principio.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muchos engañadores son entrados en el mundo, los cuales no confiesan que Jesucristo ha venido en carne. Este tal el engañador es, y el anticristo.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Mirad por vosotros mismos, porque no perdamos las cosas que hemos obrado, sino que recibamos galardón cumplido.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Cualquiera que se rebela, y no persevera en la doctrina de Cristo, no tiene á Dios: el que persevera en la doctrina de Cristo, el tal tiene al Padre y al Hijo.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Si alguno viene á vosotros, y no trae esta doctrina, no lo recibáis en casa, ni le digáis: ¡bienvenido!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el que le dice bienvenido, comunica con sus malas obras.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Aunque tengo muchas cosas que escribiros, no he querido comunicarlas por medio de papel y tinta; mas espero ir á vosotros, y hablar boca á boca, para que nuestro gozo sea cumplido.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Los hijos de tu hermana elegida te saludan. Amén.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