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John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LO que era desde el principio, lo que hemos oído, lo que hemos visto con nuestros ojos, lo que hemos mirado, y palparon nuestras manos tocante al Verbo de vida;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(Porque la vida fué manifestada, y vimos, y testificamos, y os anunciamos aquella vida eterna, la cual estaba con el Padre, y nos ha aparecido;)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 que hemos visto y oído, eso os anunciamos, para que también vosotros tengáis comunión con nosotros: y nuestra comunión verdaderamente es con el Padre, y con su Hijo Jesucristo.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estas cosas os escribimos, para que vuestro gozo sea cumplido.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este es el mensaje que oímos de él, y os anunciamos: Que Dios es luz, y en él no hay ningunas tinieblas.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Si nosotros dijéremos que tenemos comunión con él, y andamos en tinieblas, mentimos, y no hacemos la verdad;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si andamos en luz, como él está en luz, tenemos comunión entre nosotros, y la sangre de Jesucristo su Hijo nos limpia de todo pecado.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 dijéremos que no tenemos pecado, nos engañamos á nosotros mismos, y no hay verdad en nosotros.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confesamos nuestros pecados, él es fiel y justo para que nos perdone nuestros pecados, y nos limpie de toda maldad.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Si dijéremos que no hemos pecado, lo hacemos á él mentiroso, y su palabra no está en nosotros.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John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HIJITOS míos, estas cosas os escribo, para que no pequéis; y si alguno hubiere pecado, abogado tenemos para con el Padre, á Jesucristo el justo;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él es la propiciación por nuestros pecados: y no solamente por los nuestros, sino también por los de todo el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en esto sabemos que nosotros le hemos conocido, si guardamos sus mandamientos.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que dice, Yo le he conocido, y no guarda sus mandamientos, el tal es mentiroso, y no hay verdad en él;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el que guarda su palabra, la caridad de Dios está verdaderamente perfecta en él: por esto sabemos que estamos en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que dice que está en él, debe andar como él anduvo.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Hermanos, no os escribo mandamiento nuevo, sino el mandamiento antiguo que habéis tenido desde el principio: el mandamiento antiguo es la palabra que habéis oído desde el principio.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Otra vez os escribo un mandamiento nuevo, que es verdadero en él y en vosotros; porque las tinieblas son pasadas, y la verdadera luz ya alumbra.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dice que está en luz, y aborrece á su hermano, el tal aun está en tinieblas todavía.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ama á su hermano, está en luz, y no hay tropiezo en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Mas el que aborrece á su hermano, está en tinieblas, y anda en tinieblas, y no sabe á donde va; porque las tinieblas le han cegado los ojos.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Os escribo á vosotros, hijitos, porque vuestros pecados os son perdonados por su nombre.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Os escribo á vosotros, padres, porque habéis conocido á aquel que es desde el principio. Os escribo á vosotros, mancebos, porque habéis vencido al maligno. Os escribo á vosotros, hijitos, porque habéis conocido al Padre.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Os he escrito á vosotros, padres, porque habéis conocido al que es desde el principio. Os he escrito á vosotros, mancebos, porque sois fuertes, y la palabra de Dios mora en vosotros, y habéis vencido al maligno.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No améis al mundo, ni las cosas que están en el mundo. Si alguno ama al mundo, el amor del Padre no está en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todo lo que hay en el mundo, la concupiscencia de la carne, y la concupiscencia de los ojos, y la soberbia de la vida, no es del Padre, mas es del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el mundo se pasa, y su concupiscencia; mas el que hace la voluntad de Dios, permanece para siempre.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Hijitos, ya es el último tiempo: y como vosotros habéis oído que el anticristo ha de venir, así también al presente han comenzado á ser muchos anticristos; por lo cual sabemos que es el último tiempo.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Salieron de nosotros, mas no eran de nosotros; porque si fueran de nosotros, hubieran cierto permanecido con nosotros; pero salieron para que se manifestase que todos no son de nosotros.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vosotros tenéis la unción del Santo, y conocéis todas las cosas.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os he escrito como si ignoraseis la verdad, sino como á los que la conocéis, y que ninguna mentira es de la verdad.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¿Quién es mentiroso, sino el que niega que Jesús es el Cristo? Este tal es anticristo, que niega al Padre y al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Cualquiera que niega al Hijo, este tal tampoco tiene al Padre. Cualquiera que confiese al Hijo tiene también al Padre.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Pues lo que habéis oído desde el principio, sea permaneciente en vosotros. Si lo que habéis oído desde el principio fuere permaneciente en vosotros, también vosotros permaneceréis en el Hijo y en el Padre.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esta es la promesa, la cual él nos prometió, la vida eterna.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Os he escrito esto sobre los que os engañan.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Pero la unción que vosotros habéis recibido de él, mora en vosotros, y no tenéis necesidad que ninguno os enseñe; mas como la unción misma os enseña de todas cosas, y es verdadera, y no es mentira, así como os ha enseñado, perseveraréis en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ahora, hijitos, perseverad en él; para que cuando apareciere, tengamos confianza, y no seamos confundidos de él en su venida.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Si sabéis que él es justo, sabed también que cualquiera que hace justicia, es nacido de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John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MIRAD cuál amor nos ha dado el Padre, que seamos llamados hijos de Dios: por esto el mundo no nos conoce, porque no le conoce á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Muy amados, ahora somos hijos de Dios, y aun no se ha manifestado lo que hemos de ser; pero sabemos que cuando él apareciere, seremos semejantes á él, porque le veremos como él 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cualquiera que tiene esta esperanza en él, se purifica, como él también es limpio.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Cualquiera que hace pecado, traspasa también la ley; pues el pecado es transgresión de la ley.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sabéis que él apareció para quitar nuestros pecados, y no hay pecado en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Cualquiera que permanece en él, no peca; cualquiera que peca, no le ha visto, ni le ha conocido.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Hijitos, no os engañe ninguno: el que hace justicia, es justo, como él también es justo.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hace pecado, es del diablo; porque el diablo peca desde el principio. Para esto apareció el Hijo de Dios, para deshacer las obras del diablo.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Cualquiera que es nacido de Dios, no hace pecado, porque su simiente está en él; y no puede pecar, porque es nacido de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esto son manifiestos los hijos de Dios, y los hijos del diablo: cualquiera que no hace justicia, y que no ama á su hermano, no es de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este es el mensaje que habéis oído desde el principio: Que nos amemos unos á 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 como Caín, que era del maligno, y mató á su hermano. ¿Y por qué causa le mató? Porque sus obras eran malas, y las de su hermano justas.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Hermanos míos, no os maravilléis si el mundo os aborrece.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Nosotros sabemos que hemos pasado de muerte á vida, en que amamos á los hermanos. El que no ama á su hermano, está en muerte.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Cualquiera que aborrece á su hermano, es homicida; y sabéis que ningún homicida tiene vida eterna permaneciente en sí.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esto hemos conocido el amor, porque él puso su vida por nosotros: también nosotros debemos poner nuestras vidas por los hermanos.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el que tuviere bienes de este mundo, y viere á su hermano tener necesidad, y le cerrare sus entrañas, ¿cómo está el amor de Dios en él?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Hijitos míos, no amemos de palabra ni de lengua, sino de obra y en verdad.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en esto conocemos que somos de la verdad, y tenemos nuestros corazones certificados delante de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si nuestro corazón nos reprendiere, mayor es Dios que nuestro corazón, y conoce todas las cosas.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Carísimos, si nuestro corazón no nos reprende, confianza tenemos en Dios;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cualquier cosa que pidiéremos, la recibiremos de él, porque guardamos sus mandamientos, y hacemos las cosas que son agradables delante de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éste es su mandamiento: Que creamos en el nombre de su Hijo Jesucristo, y nos amemos unos á otros como nos lo ha mandado.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el que guarda sus mandamientos, está en él, y él en él. Y en esto sabemos que él permanece en nosotros, por el Espíritu que nos ha dado.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John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AMADOS, no creáis á todo espíritu, sino probad los espíritus si son de Dios: porque muchos falsos profetas son salidos en el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esto conoced el Espíritu de Dios: todo espíritu que confiesa que Jesucristo es venido en carne es de Dios: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todo espíritu que no confiesa que Jesucristo es venido en carne, no es de Dios: y éste es el espíritu del anticristo, del cual vosotros habéis oído que ha de venir, y que ahora ya está en el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Hijitos, vosotros sois de Dios, y los habéis vencido; porque el que en vosotros está, es mayor que el que está en el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Ellos son del mundo; por eso hablan del mundo, y el mundo los oye.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Nosotros somos de Dios: el que conoce á Dios, nos oye: el que no es de Dios, no nos oye. Por esto conocemos el espíritu de verdad y el espíritu de error.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Carísimos, amémonos unos á otros; porque el amor es de Dios. Cualquiera que ama, es nacido de Dios, y conoce á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no ama, no conoce á Dios; porque Dios es amor.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 esto se mostró el amor de Dios para con nosotros, en que Dios envió á su Hijo unigénito al mundo, para que vivamos por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esto consiste el amor: no que nosotros hayamos amado á Dios, sino que él nos amó á nosotros, y ha enviado á su Hijo en propiciación por nuestros pecados.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Amados, si Dios así nos ha amado, debemos también nosotros amarnos unos á 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Ninguno vió jamás á Dios. Si nos amamos unos á otros, Dios está en nosotros, y su amor es perfecto en nosotros: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esto conocemos que estamos en él, y él en nosotros, en que nos ha dado de su Espíritu.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nosotros hemos visto y testificamos que el Padre ha enviado al Hijo para ser Salvador del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Cualquiera que confesare que Jesús es el Hijo de Dios, Dios está en él, y él en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nosotros hemos conocido y creído el amor que Dios tiene para con nosotros. Dios es amor; y el que vive en amor, vive en Dios, y Dios en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En esto es perfecto el amor con nosotros, para que tengamos confianza en el día del juicio; pues como él es, así somos nosotros en este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 amor no hay temor; mas el perfecto amor echa fuera el temor: porque el temor tiene pena. De donde el que teme, no está perfecto en el amor.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Nosotros le amamos á él, porque él nos amó primero.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 alguno dice, Yo amo á Dios, y aborrece á su hermano, es mentiroso. Porque el que no ama á su hermano al cual ha visto, ¿cómo puede amar á Dios á quien no ha visto?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nosotros tenemos este mandamiento de él: Que el que ama á Dios, ame también á su hermano.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John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TODO aquel que cree que Jesús es el Cristo, es nacido de Dios: y cualquiera que ama al que ha engendrado, ama también al que es nacido de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esto conocemos que amamos á los hijos de Dios, cuando amamos á Dios, y guardamos sus mandamientos.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este es el amor de Dios, que guardemos sus mandamientos; y sus mandamientos no son penosos.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todo aquello que es nacido de Dios vence al mundo: y esta es la victoria que vence al mundo, nuestra fe.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¿Quién es el que vence al mundo, sino el que cree que Jesús es el Hijo de Dios?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Este es Jesucristo, que vino por agua y sangre: no por agua solamente, sino por agua y sangre. Y el Espíritu es el que da testimonio: porque el Espíritu es la verdad.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tres son los que dan testimonio en el cielo, el Padre, el Verbo, y el Espíritu Santo: y estos tres son uno.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tres son los que dan testimonio en la tierra, el Espíritu, y el agua, y la sangre: y estos tres concuerdan en uno.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recibimos el testimonio de los hombres, el testimonio de Dios es mayor; porque éste es el testimonio de Dios, que ha testificado de su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cree en el Hijo de Dios, tiene el testimonio en sí mismo: el que no cree á Dios, le ha hecho mentiroso; porque no ha creído en el testimonio que Dios ha testificado de su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este es el testimonio: Que Dios nos ha dado vida eterna; y esta vida está en su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que tiene al Hijo, tiene la vida: el que no tiene al Hijo de Dios, no tiene la vida.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Estas cosas he escrito á vosotros que creéis en el nombre del Hijo de Dios, para que sepáis que tenéis vida eterna, y para que creáis en el nombre del Hijo de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esta es la confianza que tenemos en él, que si demandáremos alguna cosa conforme á su voluntad, él nos oye.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si sabemos que él nos oye en cualquiera cosa que demandáremos, sabemos que tenemos las peticiones que le hubiéremos demandado.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Si alguno viere cometer á su hermano pecado no de muerte, demandará, y se le dará vida; digo á los que pecan no de muerte. Hay pecado de muerte, por el cual yo no digo que ruegue.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Toda maldad es pecado; mas hay pecado no de muerte.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Sabemos que cualquiera que es nacido de Dios, no peca; mas el que es engendrado de Dios, se guarda á sí mismo, y el maligno no le toca.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Sabemos que somos de Dios, y todo el mundo está puesto en maldad.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Empero sabemos que el Hijo de Dios es venido, y nos ha dado entendimiento para conocer al que es verdadero: y estamos en el verdadero, en su Hijo Jesucristo. Este es el verdadero Dios, y la vida eterna.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Hijitos, guardaos de los ídolos. Amén.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