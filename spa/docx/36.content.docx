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Sofonías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PALABRA de Jehová que fué á Sofonías hijo de Cushi, hijo de Gedalías, hijo de Amarías, hijo de Ezechîas, en días de Josías hijo de Amón, rey de Judá.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Destruiré del todo todas las cosas de sobre la haz de la tierra, dice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Destruiré los hombres y las bestias; destruiré las aves del cielo, y los peces de la mar, y las piedras de tropiezo con los impíos; y talaré los hombres de sobre la haz de la tierra, dice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extenderé mi mano sobre Judá, y sobre todos los moradores de Jerusalem, y exterminaré de este lugar el remanente de Baal, y el nombre de los Chemarim con los sacerdotes;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á los que se inclinan sobre los terrados al ejército del cielo; y á los que se inclinan jurando por Jehová y jurando por su rey;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á los que tornan atrás de en pos de Jehová; y á los que no buscaron á Jehová, ni preguntaron por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Calla en la presencia del Señor Jehová, porque el día de Jehová está cercano; porque Jehová ha aparejado sacrificio, prevenido ha sus convidados.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será que en el día del sacrificio de Jehová, haré visitación sobre los príncipes, y sobre los hijos del rey, y sobre todos los que visten vestido extranjero.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Asimismo haré visitación en aquel día sobre todos los que saltan la puerta, los que hinchen de robo y de engaño las casas de sus señores.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habrá en aquel día, dice Jehová, voz de clamor desde la puerta del pescado, y aullido desde la segunda, y grande quebrantamiento desde los collados.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Aullad, moradores de Mactes, porque todo el pueblo mercader es destruído; talados son todos los que traían dinero.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será en aquel tiempo, que yo escudriñaré á Jerusalem con candiles, y haré visitación sobre los hombres que están sentados sobre sus heces, los cuales dicen en su corazón: Jehová ni hará bien ni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Será por tanto saqueada su hacienda, y sus casas asoladas: y edificarán casas, mas no las habitarán; y plantarán viñas, mas no beberán el vino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Cercano está el día grande de Jehová, cercano y muy presuroso; voz amarga del día de Jehová; gritará allí el valiente.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Día de ira aquel día, día de angustia y de aprieto, día de alboroto y de asolamiento, día de tiniebla y de oscuridad, día de nublado y de entenebrecimiento,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Día de trompeta y de algazara, sobre las ciudades fuertes, y sobre las altas torres.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atribularé los hombres, y andarán como ciegos, porque pecaron contra Jehová: y la sangre de ellos será derramada como polvo, y su carne como estiércol.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Ni su plata ni su oro podrá librarlos en el día de la ira de Jehová; pues toda la tierra será consumida con el fuego de su celo: porque ciertamente consumación apresurada hará con todos los moradores de la tierra.</w:t>
      </w:r>
    </w:p>
    <w:p>
      <w:pPr>
        <w:pStyle w:val="Heading2"/>
      </w:pPr>
      <w:r>
        <w:rPr>
          <w:lang w:val="es_ES" w:bidi="es_ES"/>
        </w:rPr>
        <w:t>Sofonías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CONGREGAOS y meditad, gente no amable,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Antes que pára el decreto, y el día se pase como el tamo; antes que venga sobre vosotros el furor de la ira de Jehová, antes que el día de la ira de Jehová venga sobre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Buscad á Jehová todos los humildes de la tierra, que pusisteis en obra su juicio; buscad justicia, buscad mansedumbre: quizás seréis guardados en el día del enojo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Gaza será desamparada, y Ascalón asolada: saquearán á Asdod en el medio día, y Ecrón será desarraigada.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¡Ay de los que moran á la parte de la mar, de la gente de Cheretim! La palabra de Jehová es contra vosotros, oh Canaán, tierra de Palestinos, que te haré destruir hasta no quedar morador.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será la parte de la mar por moradas de cabañas de pastores, y corrales de ovejas.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será aquella parte para el resto de la casa de Judá; allí apacentarán: en las casas de Ascalón dormirán á la noche; porque Jehová su Dios los visitará, y tornará sus cautivos.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Yo he oído las afrentas de Moab, y los denuestos de los hijos de Ammón con que deshonraron á mi pueblo, y se engrandecieron sobre su término.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tanto, vivo yo, dice Jehová de los ejércitos, Dios de Israel, que Moab será como Sodoma, y los hijos de Ammón como Gomorra; campo de ortigas, y mina de sal, y asolamiento perpetuo: el resto de mi pueblo los saqueará, y el resto de mi gente los heredará.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Esto les vendrá por su soberbia, porque afrentaron, y se engrandecieron contra el pueblo de Jehová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Terrible será Jehová contra ellos, porque enervará á todos los dioses de la tierra; y cada uno desde su lugar se inclinará á él, todas las islas de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Vosotros también los de Etiopía seréis muertos con mi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extenderá su mano sobre el aquilón, y destruirá al Assur, y pondrá á Nínive en asolamiento, y en secadal como un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rebaños de ganado harán en ella majada, todas las bestias de las gentes; el onocrótalo también y el erizo dormirán en sus umbrales: su voz cantará en las ventanas; asolación será en las puertas, porque su enmaderamiento de cedro será descubierto.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Esta es la ciudad alegre que estaba confiada, la que decía en su corazón: Yo, y no más. ¡Cómo fué en asolamiento, en cama de bestias! Cualquiera que pasare junto á ella silbará, meneará su mano.</w:t>
      </w:r>
    </w:p>
    <w:p>
      <w:pPr>
        <w:pStyle w:val="Heading2"/>
      </w:pPr>
      <w:r>
        <w:rPr>
          <w:lang w:val="es_ES" w:bidi="es_ES"/>
        </w:rPr>
        <w:t>Sofonías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¡AY de la ciudad ensuciada y contaminada y opresora!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escuchó la voz, ni recibió la disciplina: no se confió en Jehová, no se acercó á su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Sus príncipes en medio de ella son leones bramadores: sus jueces, lobos de tarde que no dejan hueso para la mañana: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Sus profetas, livianos, hombres prevaricadores: sus sacerdotes contaminaron el santuario, falsearon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Jehová justo en medio de ella, no hará iniquidad: de mañana sacará á luz su juicio, nunca falta: mas el perverso no tiene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Hice talar gentes; sus castillos están asolados; hice desiertas sus calles, hasta no quedar quien pase: sus ciudades están asoladas hasta no quedar hombre, hasta no quedar morador.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Dije: Ciertamente me temerás, recibirás corrección; y no será su habitación derruída por todo aquello sobre que los visité. Mas ellos se levantaron de mañana, y corrompieron todas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tanto, esperadme, dice Jehová, al día que me levantaré al despojo: porque mi determinación es reunir las gentes, juntar los reinos, para derramar sobre ellos mi enojo, todo el furor de mi ira; porque del fuego de mi celo será consumida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entonces volveré yo á los pueblos el labio limpio, para que todos invoquen el nombre de Jehová, para que de un consentimiento le sirvan.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 esa parte de los ríos de Etiopía, mis suplicantes, la hija de mis esparcidos, me traerán ofrenda.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aquel día no serás avergonzada por ninguna de tus obras con que te rebelaste contra mí; porque entonces quitaré de en medio de ti los que se alegran en tu soberbia, y nunca más te ensoberbecerás del monte de mi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dejaré en medio de ti un pueblo humilde y pobre, los cuales esperarán en el nombre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resto de Israel no hará iniquidad, ni dirá mentira, ni en boca de ellos se hallará lengua engañosa: porque ellos serán apacentados y dormirán, y no habrá quien los espante.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Canta, oh hija de Sión: da voces de júbilo, oh Israel; gózate y regocíjate de todo corazón, hija de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Jehová ha apartado tus juicios, ha echado fuera tus enemigos: Jehová es Rey de Israel en medio de ti; nunca más verás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aquel tiempo se dirá á Jerusalem: No temas: Sión, no se debiliten tus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Jehová en medio de ti, poderoso, él salvará; gozaráse sobre ti con alegría, callará de amor, se regocijará sobre ti con cantar.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Reuniré á los fastidiados por causa del largo tiempo; tuyos fueron; para quienes el oprobio de ella era una carga.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He aquí, en aquel tiempo yo apremiaré á todos tus opresores; y salvaré la coja, y recogeré la descarriada; y pondrélos por alabanza y por renombre en todo país de confusión.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 aquel tiempo yo os traeré, en aquel tiempo os reuniré yo; pues os daré por renombre y por alabanza entre todos los pueblos de la tierra, cuando tornaré vuestros cautivos delante de vuestros ojos, dice Jehová.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