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Lamentaciones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¡CÓMO está sentada sola la ciudad populosa! La grande entre las naciones se ha vuelto como viuda, la señora de provincias es hecha tributaria.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Amargamente llora en la noche, y sus lágrimas en sus mejillas; no tiene quien la consuele de todos sus amadores: todos sus amigos le faltaron, volviéronsele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Fuése Judá, á causa de la aflicción, y de la grandeza de servidumbre; ella moró entre las gentes, y no halló descanso: todos sus perseguidores la alcanzaron entre estrechuras.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Las calzadas de Sión tienen luto, porque no hay quien venga á las solemnidades; todas sus puertas están asoladas, sus sacerdotes gimen, sus vírgenes afligidas, y ella tiene amargura.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Sus enemigos han sido hechos cabeza, sus aborrecedores fueron prosperados; porque Jehová la afligió por la multitud de sus rebeliones: sus niños fueron en cautividad delante del enemigo.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Fuése de la hija de Sión toda su hermosura: sus príncipes fueron como ciervos que no hallan pasto, y anduvieron sin fortaleza delante del perseguidor.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Jerusalem, cuando cayó su pueblo en mano del enemigo y no hubo quien le ayudase, se acordó de los días de su aflicción, y de sus rebeliones, y de todas sus cosas deseables que tuvo desde los tiempos antiguos: miráronla los enemigos, y escarnecieron de sus sábados.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Pecado cometió Jerusalem; por lo cual ella ha sido removida: todos los que la honraban la han menospreciado, porque vieron su vergüenza; y ella suspira, y se vuelve atrás.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Sus inmundicias en sus faldas; no se acordó de su postrimería: por tanto ella ha descendido maravillosamente, no tiene consolador. Mira, oh Jehová, mi aflicción, porque el enemigo se ha engrandecido.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Extendió su mano el enemigo á todas sus cosas preciosas; y ella ha visto entrar en su santuario las gentes, de las cuales mandaste que no entrasen en tu congregación.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Todo su pueblo buscó su pan suspirando; dieron por la comida todas sus cosas preciosas, para entretener la vida. Mira, oh Jehová, y ve que estoy abatida.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¿No os conmueve á cuantos pasáis por el camino? Mirad, y ved si hay dolor como mi dolor que me ha venido; porque Jehová me ha angustiado en el día de la ira de su furor.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Desde lo alto envió fuego en mis huesos, el cual se enseñoreó: ha extendido red á mis pies, tornóme atrás, púsome asolada, y que siempre tenga dolor.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yugo de mis rebeliones está ligado por su mano, enlazadas han subido sobre mi cerviz: ha hecho caer mis fuerzas: hame entregado el Señor en sus manos, contra quienes no podré levantarme.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Señor ha hollado todos mis fuertes en medio de mí; llamó contra mí compañía para quebrantar mis mancebos: como lagar ha pisado el Señor á la virgen hija de Judá.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esta causa yo lloro; mis ojos, mis ojos fluyen aguas; porque se alejó de mí consolador que dé reposo á mi alma: mis hijos son destruídos, porque el enemigo prevaleció.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Sión extendió sus manos, no tiene quien la consuele; Jehová dió mandamiento contra Jacob, que sus enemigos lo cercasen: Jerusalem fué en abominación entre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Jehová es justo; que yo contra su boca me rebelé. Oid ahora, pueblos todos, y ved mi dolor: mis vírgenes y mis mancebos fueron en cautiverio.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Dí voces á mis amadores, mas ellos me han engañado; mis sacerdotes y mis ancianos en la ciudad perecieron, buscando comida para sí con que entretener su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Mira, oh Jehová, que estoy atribulada: mis entrañas rugen, mi corazón está trastornado en medio de mí; porque me rebelé desaforadamente: de fuera deshijó el cuchillo, de dentro parece una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Oyeron que gemía, y no hay consolador para mí: todos mis enemigos han oído mi mal, se han holgado de que tú lo hiciste. Harás venir el día que has anunciado, y serán como 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Entre delante de ti toda su maldad, y haz con ellos como hiciste conmigo por todas mis rebeliones: porque muchos son mis suspiros, y mi corazón está doloroso.</w:t>
      </w:r>
    </w:p>
    <w:p>
      <w:pPr>
        <w:pStyle w:val="Heading2"/>
      </w:pPr>
      <w:r>
        <w:rPr>
          <w:lang w:val="es_ES" w:bidi="es_ES"/>
        </w:rPr>
        <w:t>Lamentaciones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¡CÓMO oscureció el Señor en su furor á la hija de Sión! Derribó del cielo á la tierra la hermosura de Israel, y no se acordó del estrado de sus pies en el día de su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Destruyó el Señor, y no perdonó; destruyó en su furor todas las tiendas de Jacob: echó por tierra las fortalezas de la hija de Judá, deslustró el reino y sus príncipes.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Cortó con el furor de su ira todo el cuerno de Israel; hizo volver atrás su diestra delante del enemigo; y encendióse en Jacob como llama de fuego que ha devorado en contorno.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Entesó su arco como enemigo, afirmó su mano derecha como adversario, y mató toda cosa hermosa á la vista: en la tienda de la hija de Sión derramó como fuego su enojo.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Fué el Señor como enemigo, destruyó á Israel; destruyó todos sus palacios, disipó sus fortalezas: y multiplicó en la hija de Judá la tristeza y lamento.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quitó su tienda como de un huerto, destruyó el lugar de su congregación: Jehová ha hecho olvidar en Sión solemnidades y sábados, y ha desechado en el furor de su ira rey y sacerdote.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Desechó el Señor su altar, menospreció su santuario, ha entregado en mano del enemigo los muros de sus palacios: dieron grita en la casa de Jehová como en día de fiesta.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Jehová determinó destruir el muro de la hija de Sión; extendió el cordel, no retrajo su mano de destruir: hizo pues, se lamentara el antemuro y el muro; fueron destruídos juntamente.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Sus puertas fueron echadas por tierra, destruyó y quebrantó sus cerrojos: su rey y sus príncipes están entre las gentes donde no hay ley; sus profetas tampoco hallaron visión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Sentáronse en tierra, callaron los ancianos de la hija de Sión; echaron polvo sobre sus cabezas, ciñéronse de saco; las vírgenes de Jerusalem bajaron sus cabezas á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Mis ojos desfallecieron de lágrimas, rugieron mis entrañas, mi hígado se derramó por tierra por el quebrantamiento de la hija de mi pueblo, cuando desfallecía el niño y el que mamaba, en las plazas de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Decían á sus madres: ¿Dónde está el trigo y el vino? Desfallecían como heridos en las calles de la ciudad, derramando sus almas en el regazo de sus madres.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¿Qué testigo te traeré, ó á quién te haré semejante, hija de Jerusalem? ¿A quién te compararé para consolarte, oh virgen hija de Sión? Porque grande es tu quebrantamiento como la mar: ¿quién te medicinará?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Tus profetas vieron para ti vanidad y locura; y no descubrieron tu pecado para estorbar tu cautiverio, sino que te predicaron vanas profecías y extravíos.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Todos los que pasaban por el camino, batieron las manos sobre ti; silbaron, y movieron sus cabezas sobre la hija de Jerusalem, diciendo: ¿Es ésta la ciudad que decían de perfecta hermosura, el gozo de toda la tierra?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Todos tus enemigos abrieron sobre ti su boca, silbaron, y rechinaron los dientes; dijeron: Devoremos: cierto éste es el día que esperábamos; lo hemos hallado, vímoslo.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Jehová ha hecho lo que tenía determinado, ha cumplido su palabra que él había mandado desde tiempo antiguo: destruyó, y no perdonó; y alegró sobre ti al enemigo, y enalteció el cuerno de tus adversarios.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corazón de ellos clamaba al Señor: Oh muro de la hija de Sión, echa lágrimas como un arroyo día y noche; no descanses, ni cesen las niñas de tus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Levántate, da voces en la noche, en el principio de las velas; derrama como agua tu corazón ante la presencia del Señor; alza tus manos á él por la vida de tus pequeñitos, que desfallecen de hambre en las entradas de todas las calles.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Mira, oh Jehová, y considera á quién has hecho así. ¿Han de comer las mujeres su fruto, los pequeñitos de sus crías? ¿Han de ser muertos en el santuario del Señor el sacerdote y el profeta?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Niños y viejos yacían por tierra en las calles; mis vírgenes y mis mancebos cayeron á cuchillo: mataste en el día de tu furor, degollaste, no perdonaste.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Has llamado, como á día de solemnidad, mis temores de todas partes; y en el día del furor de Jehová no hubo quien escapase ni quedase vivo: los que crié y mantuve, mi enemigo los acabó.</w:t>
      </w:r>
    </w:p>
    <w:p>
      <w:pPr>
        <w:pStyle w:val="Heading2"/>
      </w:pPr>
      <w:r>
        <w:rPr>
          <w:lang w:val="es_ES" w:bidi="es_ES"/>
        </w:rPr>
        <w:t>Lamentaciones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YO soy el hombre que ha visto aflicción en la vara de su enojo.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Guióme y llevóme en tinieblas, mas no en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Ciertamente contra mí volvió y revolvió su mano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Hizo envejecer mi carne y mi piel; quebrantó mis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Edificó contra mí, y cercóme de tósigo y de trabajo.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Asentóme en oscuridades, como los ya muertos de mucho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Cercóme por todos lados, y no puedo salir; agravó mis grillos.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Aun cuando clamé y dí voces, cerro los oídos á mi oración.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Cercó mis caminos con piedra tajada, torció mis senderos.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Como oso que acecha fué para mí, como león en escondrijos.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Torció mis caminos, y depedazóme; tornóme asolado.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Su arco entesó, y púsome como blanco á la saeta.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Hizo entrar en mis riñones las saetas de su aljaba.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Fuí escarnio á todo mi pueblo, canción de ellos todos los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Hartóme de amarguras, embriagóme de ajenjos.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Quebróme los dientes con cascajo, cubrióme de ceniza.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mi alma se alejó de la paz, olvidéme del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dije: Pereció mi fortaleza, y mi esperanza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Acuérdate de mi aflicción y de mi abatimiento, del ajenjo y de la hiel.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Tendrálo aún en memoria mi alma, porque en mí está humillada.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Esto reduciré á mi corazón, por lo cual esperaré.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Es por la misericordia de Jehová que no somos consumidos, porque nunca decayeron sus misericordias.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Nuevas son cada mañana; grande es tu fidelidad.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Mi parte es Jehová, dijo mi alma; por tanto en él esperaré.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Bueno es Jehová á los que en él esperan, al alma que le buscare.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Bueno es esperar callando en la salud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Bueno es al hombre, si llevare el yugo desde su mocedad.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Sentaráse solo, y callará, porque lo llevó sobre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Pondrá su boca en el polvo, por si quizá hay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Dará la mejilla al que le hiriere; hartaráse de afrenta.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Porque el Señor no desechará para siempre: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Antes si afligiere, también se compadecerá según la multitud de sus misericordias.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Porque no aflige ni congoja de su corazón á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Desmenuzar bajo de sus pies todos los encarcelados de la tierra,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Hacer apartar el derecho del hombre ante la presencia del Altísimo,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Trastornar al hombre en su causa, el Señor no lo sabe.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¿Quién será aquel que diga, que vino algo que el Señor no mandó?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¿De la boca del Altísimo no saldrá malo y bueno?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¿Por qué murmura el hombre viviente, el hombre en su pecado?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Escudriñemos nuestros caminos, y busquemos, y volvámonos 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Levantemos nuestros corazones con las manos á Dios en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Nosotros nos hemos rebelado, y fuimos desleales; tú no perdonaste.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Desplegaste la ira, y nos perseguiste; mataste, no perdonaste.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Te cubriste de nube, porque no pasase la oración nuestra.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Raedura y abominación nos tornaste en medio de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Todos nuestros enemigos abrieron sobre nosotros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Temor y lazo fué para nosotros, asolamiento y quebrantamiento.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Ríos de aguas echan mis ojos, por el quebrantamiento de la hija de mi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Mis ojos destilan, y no cesan, porque no hay alivio,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Hasta que Jehová mire y vea desde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Mis ojos contristaron mi alma, por todas las hijas de mi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Mis enemigos me dieron caza como á ave, sin por qué.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Ataron mi vida en mazmorra, pusieron piedra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Aguas de avenida vinieron sobre mi cabeza; yo dije: Muerto soy.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Invoqué tu nombre, oh Jehová, desde la cárcel profunda.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Oiste mi voz; no escondas tu oído á mi clamor, para mi respiro.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Acercástete el día que te invoqué: dijiste: No temas.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Abogaste, Señor, la causa de mi alma; redimiste mi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Tú has visto, oh Jehová, mi agravio; defiende mi causa.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60</w:t>
      </w:r>
      <w:r>
        <w:rPr>
          <w:lang w:val="es_ES" w:bidi="es_ES"/>
        </w:rPr>
        <w:t xml:space="preserve"> Tú has visto toda su venganza; todos sus pensamientos contra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61</w:t>
      </w:r>
      <w:r>
        <w:rPr>
          <w:lang w:val="es_ES" w:bidi="es_ES"/>
        </w:rPr>
        <w:t xml:space="preserve"> Tú has oído el oprobio de ellos, oh Jehová, todas sus maquinaciones contra mí;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62</w:t>
      </w:r>
      <w:r>
        <w:rPr>
          <w:lang w:val="es_ES" w:bidi="es_ES"/>
        </w:rPr>
        <w:t xml:space="preserve"> Los dichos de los que contra mí se levantaron, y su designio contra mí todo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63</w:t>
      </w:r>
      <w:r>
        <w:rPr>
          <w:lang w:val="es_ES" w:bidi="es_ES"/>
        </w:rPr>
        <w:t xml:space="preserve"> Su sentarse, y su levantarse mira: yo soy su canción.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64</w:t>
      </w:r>
      <w:r>
        <w:rPr>
          <w:lang w:val="es_ES" w:bidi="es_ES"/>
        </w:rPr>
        <w:t xml:space="preserve"> Dales el pago, oh Jehová, según la obra de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65</w:t>
      </w:r>
      <w:r>
        <w:rPr>
          <w:lang w:val="es_ES" w:bidi="es_ES"/>
        </w:rPr>
        <w:t xml:space="preserve"> Dales ansia de corazón, tu maldición á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66</w:t>
      </w:r>
      <w:r>
        <w:rPr>
          <w:lang w:val="es_ES" w:bidi="es_ES"/>
        </w:rPr>
        <w:t xml:space="preserve"> Persíguelos en tu furor, y quebrántalos de debajo de los cielos, oh Jehová.</w:t>
      </w:r>
    </w:p>
    <w:p>
      <w:pPr>
        <w:pStyle w:val="Heading2"/>
      </w:pPr>
      <w:r>
        <w:rPr>
          <w:lang w:val="es_ES" w:bidi="es_ES"/>
        </w:rPr>
        <w:t>Lamentaciones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¡CÓMO se ha oscurecido el oro! ¡Cómo el buen oro se ha demudado! Las piedras del santuario están esparcidas por las encrucijadas de todas las calles.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hijos de Sión, preciados y estimados más que el oro puro, ¡cómo son tenidos por vasos de barro, obra de manos de alfarero!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Aun los monstruos marinos sacan la teta, dan de mamar á sus chiquitos: la hija de mi pueblo es cruel, como los avestruces en el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lengua del niño de teta, de sed se pegó á su paladar: los chiquitos pidieron pan, y no hubo quien se lo partiese.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que comían delicadamente, asolados fueron en las calles; los que se criaron en carmesí, abrazaron los estercoleros.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aumentóse la iniquidad de la hija de mi pueblo más que el pecado de Sodoma, que fué trastornada en un momento, y no asentaron sobre ella compañías.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Sus Nazareos fueron blancos más que la nieve, más lustrosos que la leche, su compostura más rubicunda que los rubíes, más bellos que el zafiro: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Oscura más que la negrura es la forma de ellos; no los conocen por las calles: su piel está pegada á sus huesos, seca como un palo.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Más dichosos fueron los muertos á cuchillo que los muertos del hambre; porque éstos murieron poco á poco por falta de los frutos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Las manos de las mujeres piadosas cocieron á sus hijos; fuéronles comida en el quebrantamiento de la hija de mi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Cumplió Jehová su enojo, derramó el ardor de su ira; y encendió fuego en Sión, que consumió sus fundamentos.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Nunca los reyes de la tierra, ni todos los que habitan en el mundo, creyeron que el enemigo y el adversario entrara por las puertas de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 por los pecados de sus profetas, por las maldades de sus sacerdotes, que derramaron en medio de ella la sangre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Titubearon como ciegos en las calles, fueron contaminados en sangre, de modo que no pudiesen tocar á sus vestiduras.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Apartaos ¡inmundos!, les gritaban, Apartaos, apartaos, no toquéis. Cuando huyeron y fueron dispersos, dijeron entre las gentes: Nunca más morarán aquí.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 ira de Jehová los apartó, no los mirará más: no respetaron la faz de los sacerdotes, ni tuvieron compasión de los viejos.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Aun nos han desfallecido nuestros ojos tras nuestro vano socorro: en nuestra esperanza aguardamos gente que no puede salvar.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Cazaron nuestros pasos, que no anduviésemos por nuestras calles: acercóse nuestro fin, cumpliéronse nuestros días; porque nuestro fin vino.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Ligeros fueron nuestros perseguidores más que las águilas del cielo: sobre los montes nos persiguieron, en el desierto nos pusieron emboscadas.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resuello de nuestras narices, el ungido de Jehová, de quien habíamos dicho: A su sombra tendremos vida entre las gentes: fué preso en sus hoyos.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Gózate y alégrate, hija de Edom, la que habitas en tierra de Hus: aun hasta ti pasará el cáliz; embriagarte has, y vomitarás.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Cumplido es tu castigo, oh hija de Sión: nunca más te hará trasportar. Visitará tu iniquidad, oh hija de Edom; descubrirá tus pecados.</w:t>
      </w:r>
    </w:p>
    <w:p>
      <w:pPr>
        <w:pStyle w:val="Heading2"/>
      </w:pPr>
      <w:r>
        <w:rPr>
          <w:lang w:val="es_ES" w:bidi="es_ES"/>
        </w:rPr>
        <w:t>Lamentaciones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ACUÉRDATE, oh Jehová, de lo que nos ha sucedido: ve y mira nuestro oprobio.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Nuestra heredad se ha vuelto á extraños, nuestras casas á forasteros.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Huérfanos somos sin padre, nuestras madres como viudas.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Nuestra agua bebemos por dinero; nuestra leña por precio compramos.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Persecución padecemos sobre nuestra cerviz: nos cansamos, y no hay para nosotros reposo.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Al Egipcio y al Asirio dimos la mano, para saciarnos de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Nuestros padres pecaron, y son muertos; y nosotros llevamos sus castigos.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Siervos se enseñorearon de nosotros; no hubo quien de su mano nos librase.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Con peligro de nuestras vidas traíamos nuestro pan delante del cuchillo del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Nuestra piel se ennegreció como un horno á causa del ardor del hambre.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Violaron á las mujeres en Sión, á las vírgenes en las ciudades de Judá.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 los príncipes colgaron por su mano; no respetaron el rostro de los viejos.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Llevaron los mozos á moler, y los muchachos desfallecieron en la leña.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Los ancianos cesaron de la puerta, los mancebos de sus canciones.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Cesó el gozo de nuestro corazón; nuestro corro se tornó en luto.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Cayó la corona de nuestra cabeza: ¡ay ahora de nosotros! porque pecamos.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 esto fué entristecido nuestro corazón, por esto se entenebrecieron nuestros ojos: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 el monte de Sión que está asolado; zorras andan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tú, Jehová, permanecerás para siempre: tu trono de generación en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¿Por qué te olvidarás para siempre de nosotros, y nos dejarás por largos días?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Vuélvenos, oh Jehová, á ti, y nos volveremos: renueva nuestros días como al principio.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repeliendo nos has desechado; te has airado contra nosotros en gran manera.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