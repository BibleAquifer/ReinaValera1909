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© 1909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licensed under a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Santiago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JACOBO, siervo de Dios y del Señor Jesucristo, á las doce tribus que están esparcidas, salud.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Hermanos míos, tened por sumo gozo cuando cayereis en diversas tentaciones;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Sabiendo que la prueba de vuestra fe obra paciencia.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Mas tenga la paciencia perfecta su obra, para que seáis perfectos y cabales, sin faltar en alguna cosa.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si alguno de vosotros tiene falta de sabiduría, demándela á Dios, el cual da á todos abundantemente, y no zahiere; y le será dada.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Pero pida en fe, no dudando nada: porque el que duda es semejante á la onda de la mar, que es movida del viento, y echada de una parte á otra.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No piense pues el tal hombre que recibirá ninguna cosa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hombre de doblado ánimo es inconstante en todos sus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hermano que es de baja suerte, gloríese en su alteza: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Mas el que es rico, en su bajeza; porque él se pasará como la flor de la hierba.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salido el sol con ardor, la hierba se secó, y su flor se cayó, y pereció su hermosa apariencia: así también se marchitará el rico en todos sus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Bienaventurado el varón que sufre la tentación; porque cuando fuere probado, recibirá la corona de vida, que Dios ha prometido á los que le aman.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Cuando alguno es tentado, no diga que es tentado de Dios: porque Dios no puede ser tentado de los malos, ni él tienta á alguno: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Sino que cada uno es tentado, cuando de su propia concupiscencia es atraído, y cebado.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la concupiscencia, después que ha concebido, pare el pecado: y el pecado, siendo cumplido, engendra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Amados hermanos míos, no erréis.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Toda buena dádiva y todo don perfecto es de lo alto, que desciende del Padre de las luces, en el cual no hay mudanza, ni sombra de variación.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El, de su voluntad nos ha engendrado por la palabra de verdad, para que seamos primicias de sus criaturas.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Por esto, mis amados hermanos, todo hombre sea pronto para oir, tardío para hablar, tardío para airarse: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Porque la ira del hombre no obra la justicia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Por lo cual, dejando toda inmundicia y superfluidad de malicia, recibid con mansedumbre la palabra ingerida, la cual puede hacer salvas vuestras almas.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Mas sed hacedores de la palabra, y no tan solamente oidores, engañándoos á vosotros mismos.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Porque si alguno oye la palabra, y no la pone por obra, este tal es semejante al hombre que considera en un espejo su rostro natural.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Porque él se consideró á sí mismo, y se fué, y luego se olvidó qué tal 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Mas el que hubiere mirado atentamente en la perfecta ley, que es la de la libertad, y perseverado en ella, no siendo oidor olvidadizo, sino hacedor de la obra, este tal será bienaventurado en su hecho.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Si alguno piensa ser religioso entre vosotros, y no refrena su lengua, sino engañando su corazón, la religión del tal es vana.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La religión pura y sin mácula delante de Dios y Padre es esta: Visitar los huérfanos y las viudas en sus tribulaciones, y guardarse sin mancha de este mundo.</w:t>
      </w:r>
    </w:p>
    <w:p>
      <w:pPr>
        <w:pStyle w:val="Heading2"/>
      </w:pPr>
      <w:r>
        <w:rPr>
          <w:lang w:val="es_ES" w:bidi="es_ES"/>
        </w:rPr>
        <w:t>Santiago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HERMANOS míos, no tengáis la fe de nuestro Señor Jesucristo glorioso en acepción de personas.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si en vuestra congregación entra un hombre con anillo de oro, y de preciosa ropa, y también entra un pobre con vestidura vil,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tuviereis respeto al que trae la vestidura preciosa, y le dijereis: Siéntate tú aquí en buen lugar: y dijereis al pobre: Estáte tú allí en pie; ó siéntate aquí debajo de mi estrado: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¿No juzgáis en vosotros mismos, y venís á ser jueces de pensamientos malos?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Hermanos míos amados, oid: ¿No ha elegido Dios los pobres de este mundo, ricos en fe, y herederos del reino que ha prometido á los que le aman?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Mas vosotros habéis afrentado al pobre. ¿No os oprimen los ricos, y no son ellos los mismos que os arrastran á los juzgados?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¿No blasfeman ellos el buen nombre que fué invocado sobre vosotros?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Si en verdad cumplís vosotros la ley real, conforme á la Escritura: Amarás á tu prójimo como á ti mismo, bien hacéis: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Mas si hacéis acepción de personas, cometéis pecado, y sois reconvenidos de la ley como transgresores.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cualquiera que hubiere guardado toda la ley, y ofendiere en un punto, es hecho culpado de todos.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el que dijo: No cometerás adulterio, también ha dicho: No matarás. Ahora bien, si no hubieres cometido adulterio, pero hubieres matado, ya eres hecho transgresor de la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Así hablad, y así obrad, como los que habéis de ser juzgados por la ley de libertad.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Porque juicio sin misericordia será hecho con aquel que no hiciere misericordia: y la misericordia se gloría contra el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Hermanos míos, ¿qué aprovechará si alguno dice que tiene fe, y no tiene obras? ¿Podrá la fe salvarle?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si el hermano ó la hermana están desnudos, y tienen necesidad del mantenimiento de cada día,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alguno de vosotros les dice: Id en paz, calentaos y hartaos; pero no les diereis las cosas que son necesarias para el cuerpo: ¿qué aprovechará?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Así también la fe, si no tuviere obras, es muerta en sí misma.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Pero alguno dirá: Tú tienes fe, y yo tengo obras: muéstrame tu fe sin tus obras, y yo te mostraré mi fe por mis obras.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Tú crees que Dios es uno; bien haces: también los demonios creen, y tiemblan.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¿Mas quieres saber, hombre vano, que la fe sin obras es muerta?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¿No fué justificado por las obras Abraham nuestro padre, cuando ofreció á su hijo Isaac sobre el altar?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¿No ves que la fe obró con sus obras, y que la fe fué perfecta por las obras?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fué cumplida la Escritura que dice: Abraham creyó á Dios, y le fué imputado á justicia, y fué llamado amigo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Vosotros veis, pues, que el hombre es justificado por las obras, y no solamente por la fe.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Asimismo también Rahab la ramera, ¿no fué justificada por obras, cuando recibió los mensajeros, y los echó fuera por otro camino?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Porque como el cuerpo sin espíritu está muerto, así también la fe sin obras es muerta.</w:t>
      </w:r>
    </w:p>
    <w:p>
      <w:pPr>
        <w:pStyle w:val="Heading2"/>
      </w:pPr>
      <w:r>
        <w:rPr>
          <w:lang w:val="es_ES" w:bidi="es_ES"/>
        </w:rPr>
        <w:t>Santiago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HERMANOS míos, no os hagáis muchos maestros, sabiendo que recibiremos mayor condenación.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todos ofendemos en muchas cosas. Si alguno no ofende en palabra, éste es varón perfecto, que también puede con freno gobernar todo el cuerpo.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He aquí nosotros ponemos frenos en las bocas de los caballos para que nos obedezcan, y gobernamos todo su cuerpo.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Mirad también las naves: aunque tan grandes, y llevadas de impetuosos vientos, son gobernadas con un muy pequeño timón por donde quisiere el que las gobierna.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Así también, la lengua es un miembro pequeño, y se gloría de grandes cosas. He aquí, un pequeño fuego ¡cuán grande bosque enciende!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la lengua es un fuego, un mundo de maldad. Así la lengua está puesta entre nuestros miembros, la cual contamina todo el cuerpo, é inflama la rueda de la creación, y es inflamada del infierno.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toda naturaleza de bestias, y de aves, y de serpientes, y de seres de la mar, se doma y es domada de la naturaleza humana: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Pero ningún hombre puede domar la lengua, que es un mal que no puede ser refrenado; llena de veneno mortal.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Con ella bendecimos al Dios y Padre, y con ella maldecimos á los hombres, los cuales son hechos á la semejanza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De una misma boca proceden bendición y maldición. Hermanos míos, no conviene que estas cosas sean así hechas.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¿Echa alguna fuente por una misma abertura agua dulce y amarga?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Hermanos míos, ¿puede la higuera producir aceitunas, ó la vid higos? Así ninguna fuente puede hacer agua salada y dulce.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¿Quién es sabio y avisado entre vosotros? muestre por buena conversación sus obras en mansedumbre de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Pero si tenéis envidia amarga y contención en vuestros corazones, no os gloriéis, ni seáis mentirosos contra la verdad: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Que esta sabiduría no es la que desciende de lo alto, sino terrena, animal, diabólica.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Porque donde hay envidia y contención, allí hay perturbación y toda obra perversa.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Mas la sabiduría que es de lo alto, primeramente es pura, después pacífica, modesta, benigna, llena de misericordia y de buenos frutos, no juzgadora, no fingida.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el fruto de justicia se siembra en paz para aquellos que hacen paz.</w:t>
      </w:r>
    </w:p>
    <w:p>
      <w:pPr>
        <w:pStyle w:val="Heading2"/>
      </w:pPr>
      <w:r>
        <w:rPr>
          <w:lang w:val="es_ES" w:bidi="es_ES"/>
        </w:rPr>
        <w:t>Santiago 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¿DE dónde vienen las guerras y los pleitos entre vosotros? ¿No son de vuestras concupiscencias, las cuales combaten en vuestros miembros?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Codiciáis, y no tenéis; matáis y ardéis de envidia, y no podéis alcanzar; combatís y guerreáis, y no tenéis lo que deseáis, porque no pedís.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Pedís, y no recibís, porque pedís mal, para gastar en vuestros deleites.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Adúlteros y adúlteras, ¿no sabéis que la amistad del mundo es enemistad con Dios? Cualquiera pues que quisiere ser amigo del mundo, se constituye enemigo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¿Pensáis que la Escritura dice sin causa: El espíritu que mora en nosotros codicia para envidia?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Mas él da mayor gracia. Por esto dice: Dios resiste á los soberbios, y da gracia á los humildes.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Someteos pues á Dios; resistid al diablo, y de vosotros huirá.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Allegaos á Dios, y él se allegará á vosotros. Pecadores, limpiad las manos; y vosotros de doblado ánimo, purificad los corazones.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Afligíos, y lamentad, y llorad. Vuestra risa se convierta en lloro, y vuestro gozo en tristeza.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Humillaos delante del Señor, y él os ensalzará.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Hermanos, no murmuréis los unos de los otros. El que murmura del hermano, y juzga á su hermano, este tal murmura de la ley, y juzga á la ley; pero si tú juzgas á la ley, no eres guardador de la ley, sino juez.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Uno es el dador de la ley, que puede salvar y perder: ¿quién eres tú que juzgas á otro?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Ea ahora, los que decís: Hoy y mañana iremos á tal ciudad, y estaremos allá un año, y compraremos mercadería, y ganaremos: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no sabéis lo que será mañana. Porque ¿qué es vuestra vida? Ciertamente es un vapor que se aparece por un poco de tiempo, y luego se desvanece.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En lugar de lo cual deberíais decir: Si el Señor quisiere, y si viviéremos, haremos esto ó aquello.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Mas ahora os jactáis en vuestras soberbias. Toda jactancia semejante es mala.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pecado, pues, está en aquel que sabe hacer lo bueno, y no lo hace.</w:t>
      </w:r>
    </w:p>
    <w:p>
      <w:pPr>
        <w:pStyle w:val="Heading2"/>
      </w:pPr>
      <w:r>
        <w:rPr>
          <w:lang w:val="es_ES" w:bidi="es_ES"/>
        </w:rPr>
        <w:t>Santiago 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EA ya ahora, oh ricos, llorad aullando por vuestras miserias que os vendrán.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Vuestras riquezas están podridas: vuestras ropas están comidas de polilla.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Vuestro oro y plata están corrompidos de orín; y su orín os será en testimonio, y comerá del todo vuestras carnes como fuego. Os habéis allegado tesoro para en los postreros días.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He aquí, el jornal de los obreros que han segado vuestras tierras, el cual por engaño no les ha sido pagado de vosotros, clama; y los clamores de los que habían segado, han entrado en los oídos del Señor de los ejércitos.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Habéis vivido en deleites sobre la tierra, y sido disolutos; habéis cebado vuestros corazones como en el día de sacrificios.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Habéis condenado y muerto al justo; y él no os resiste.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Pues, hermanos, tened paciencia hasta la venida del Señor. Mirad cómo el labrador espera el precioso fruto de la tierra, aguardando con paciencia, hasta que reciba la lluvia temprana y tardía.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Tened también vosotros paciencia; confirmad vuestros corazones: porque la venida del Señor se acerca.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Hermanos, no os quejéis unos contra otros, porque no seáis condenados; he aquí, el juez está delante de la puerta.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Hermanos míos, tomad por ejemplo de aflicción y de paciencia, á los profetas que hablaron en nombre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He aquí, tenemos por bienaventurados á los que sufren. Habéis oído la paciencia de Job, y habéis visto el fin del Señor, que el Señor es muy misericordioso y piadoso.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Mas sobre todo, hermanos míos, no juréis, ni por el cielo, ni por la tierra, ni por otro cualquier juramento; sino vuestro sí sea sí, y vuestro no sea no; porque no caigáis en condenación.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¿Está alguno entre vosotros afligido? haga oración. ¿Está alguno alegre? cante salmos.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¿Está alguno enfermo entre vosotros? llame á los ancianos de la iglesia, y oren por él, ungiéndole con aceite en el nombre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la oración de fe salvará al enfermo, y el Señor lo levantará; y si estuviere en pecados, le serán perdonados.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Confesaos vuestras faltas unos á otros, y rogad los unos por los otros, para que seáis sanos; la oración del justo, obrando eficazmente, puede mucho.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Elías era hombre sujeto á semejantes pasiones que nosotros, y rogó con oración que no lloviese, y no llovió sobre la tierra en tres años y seis meses.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otra vez oró, y el cielo dió lluvia, y la tierra produjo su fruto.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Hermanos, si alguno de entre vosotros ha errado de la verdad, y alguno le convirtiere,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Sepa que el que hubiere hecho convertir al pecador del error de su camino, salvará un alma de muerte, y cubrirá multitud de pecados.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