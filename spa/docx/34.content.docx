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(Spanish) is based on: </w:t>
      </w:r>
      <w:r>
        <w:rPr>
          <w:lang w:val="es_ES" w:bidi="es_ES"/>
        </w:rPr>
        <w:t>Reina Valera 1909</w:t>
      </w:r>
      <w:r>
        <w:rPr>
          <w:lang w:val="es_ES" w:bidi="es_ES"/>
        </w:rPr>
        <w:t xml:space="preserve">,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None, which is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This PDF version is provided under the same license.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Nahum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CARGA de Nínive. Libro de la visión de Nahum de El-kosh.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Dios celoso y vengador es Jehová; vengador es Jehová, y Señor de ira; Jehová, que se venga de sus adversarios, y que guarda enojo para sus enemigos.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Jehová es tardo para la ira, y grande en poder, y no tendrá al culpado por inocente. Jehová marcha entre la tempestad y turbión, y las nubes son el polvo de sus pies.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amenaza á la mar, y la hace secar, y agosta todos los ríos: Basán fué destruído, y el Carmelo, y la flor del Líbano fué destruída.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montes tiemblan de él, y los collados se deslíen; y la tierra se abrasa á su presencia, y el mundo, y todos los que en él habitan.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¿Quién permanecerá delante de su ira? ¿y quién quedará en pié en el furor de su enojo? Su ira se derrama como fuego, y por él se hienden las peñas.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Bueno es Jehová para fortaleza en el día de la angustia; y conoce á los que en él confían.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Mas con inundación impetuosa hará consumación de su lugar, y tinieblas perseguirán á sus enemigos.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¿Qué pensáis contra Jehová? El hará consumación: la tribulación no se levantará dos veces.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como espinas entretegidas, mientras se embriagarán los borrachos, serán consumidos como las estopas llenas de sequedad.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De ti salió el que pensó mal contra Jehová, un consultor impío.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Así ha dicho Jehová: Aunque reposo tengan, y sean tantos, así serán talados, y él pasará. Bien que te he afligido, no más te afligiré.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ahora quebraré su yugo de sobre ti, y romperé tus coyundas.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Mas acerca de ti mandará Jehová, que nunca más sea sembrado alguno de tu nombre: de la casa de tu dios talaré escultura y estatua de fundición, haréla tu sepulcro; porque fuiste vil.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He aquí sobre los montes los pies del que trae buenas nuevas, del que pregona la paz. Celebra, oh Judá, tus fiestas, cumple tus votos: porque nunca más pasará por ti el malvado; pereció del todo.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Nahum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SUBIÓ destruidor contra ti: guarda la fortaleza, mira el camino, fortifica los lomos, fortalece mucho la fuerza.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Jehová restituirá la gloria de Jacob como la gloria de Israel; porque vaciadores los vaciaron, y estropearon sus mugrones.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escudo de sus valientes será bermejo, los varones de su ejército vestidos de grana: el carro como fuego de hachas; el día que se aparejará, temblarán las hayas.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Los carros se precipitarán á las plazas, discurrirán por las calles: su aspecto como hachas encendidas; correrán como relámpagos.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Acordaráse él de sus valientes; andando tropezarán; se apresurarán á su muro, y la cubierta se aparejará.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Las puertas de los ríos se abrirán, y el palacio será destruído.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la reina fué cautiva; mandarle han que suba, y sus criadas la llevarán gimiendo como palomas, batiendo sus pechos.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fué Nínive de tiempo antiguo como estanque de aguas; mas ellos huyen: Parad, parad; y ninguno mira.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Saquead plata, saquead oro: no hay fin de las riquezas y suntuosidad de todo ajuar de codicia.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Vacía, y agotada, y despedazada está, y el corazón derretido: batimiento de rodillas, y dolor en todos riñones, y los rostros de todos tomarán negrura.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¿Qué es de la morada de los leones, y de la majada de los cachorros de los leones, donde se recogía el león, y la leona, y los cachorros del león, y no había quien les pusiese miedo?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león arrebataba en abundancia para sus cachorros, y ahogaba para sus leonas, y henchía de presa sus cavernas, y de robo sus moradas.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Heme aquí contra ti, dice Jehová de los ejércitos. Encenderé y reduciré á humo tus carros, y espada devorará tus leoncillos; y raeré de la tierra tu robo, y nunca más se oirá voz de tus embajadores.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Nahum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¡AY de la ciudad de sangres, toda llena de mentira y de rapiña, sin apartarse de ella el pillaje!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Sonido de látigo, y estruendo de movimiento de ruedas; y caballo atropellador, y carro saltador;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Caballero enhiesto, y resplandor de espada, y resplandor de lanza; y multitud de muertos, y multitud de cadáveres; y de sus cadáveres no habrá fin, y en sus cadáveres tropezarán: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 causa de la multitud de las fornicaciones de la ramera de hermosa gala, maestra de brujerías, que vende las gentes con sus fornicaciones, y los pueblos con sus hechizos.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Heme aquí contra ti, dice Jehová de los ejércitos, y descubriré tus faldas en tu cara, y mostraré á las gentes tu desnudez, y á los reinos tu vergüenza.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echaré sobre ti suciedades, y te afrentaré, y te pondré como estiércol.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será que todos los que te vieren, se apartarán de ti, y dirán: Nínive es asolada: ¿quién se compadecerá de ella? ¿dónde te buscaré consoladores?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¿Eres tú mejor que No-amón, que estaba asentada entre ríos, cercada de aguas, cuyo baluarte era la mar, y del mar su muralla?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Etiopía era su fortaleza, y Egipto sin límite; Put y Libia fueron en tu ayuda.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También ella fué llevada en cautiverio: también sus chiquitos fueron estrellados en las encrucijadas de todas las calles; y sobre sus varones echaron suertes, y todos sus magnates fueron aprisionados con grillos.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Tú también serás embriagada, serás encerrada; tú también buscarás fortaleza á causa del enemigo.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Todas tus fortalezas cual higueras con brevas; que si las sacuden, caen en la boca del que las ha de comer.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He aquí, tu pueblo será como mujeres en medio de ti: las puertas de tu tierra se abrirán de par en par á tus enemigos: fuego consumirá tus barras.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Provéete de agua para el cerco, fortifica tus fortalezas; entra en el lodo, pisa el barro, fortifica el horno.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Allí te consumirá el fuego, te talará la espada, te devorará como pulgón: multiplícate como langosta, multiplícate como langosta.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Multiplicaste tus mercaderes más que las estrellas del cielo: el pulgón hizo presa, y voló.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Tus príncipes serán como langostas, y tus grandes como langostas de langostas que se sientan en vallados en día de frío: salido el sol se mudan, y no se conoce el lugar donde estuvieron.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Durmieron tus pastores, oh rey de Asiria, reposaron tus valientes: tu pueblo se derramó por los montes, y no hay quien lo junte.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No hay cura para tu quebradura; tu herida se encrudeció: todos los que oyeron tu fama, batirán las manos sobre ti, porque ¿sobre quién no pasó continuamente tu malicia?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