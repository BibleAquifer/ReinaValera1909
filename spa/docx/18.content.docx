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Job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HUBO un varón en tierra de Hus, llamado Job; y era este hombre perfecto y recto, y temeroso de Dios, y apartado del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naciéronle siete hijos y tres hijas.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su hacienda era siete mil ovejas, y tres mil camellos, y quinientas yuntas de bueyes, y quinientas asnas, y muchísimos criados: y era aquel varón grande más que todos los Orientales.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 iban sus hijos y hacían banquetes en sus casas, cada uno en su día; y enviaban á llamar sus tres hermanas, para que comiesen y bebiesen con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acontecía que, habiendo pasado en turno los días del convite, Job enviaba y santificábalos, y levantábase de mañana y ofrecía holocaustos conforme al número de todos ellos. Porque decía Job: Quizá habrán pecado mis hijos, y habrán blasfemado á Dios en sus corazones. De esta manera hacía todos los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un día vinieron los hijos de Dios á presentarse delante de Jehová, entre los cuales vino también Satán.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dijo Jehová á Satán: ¿De dónde vienes? Y respondiendo Satán á Jehová, dijo: De rodear la tierra, y de andar por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Jehová dijo á Satán: ¿No has considerado á mi siervo Job, que no hay otro como él en la tierra, varón perfecto y recto, temeroso de Dios, y apartado de mal?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respondiendo Satán á Jehová, dijo: ¿Teme Job á Dios de balde?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¿No le has tú cercado á él, y á su casa, y á todo lo que tiene en derredor? Al trabajo de sus manos has dado bendición; por tanto su hacienda ha crecido sobre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Mas extiende ahora tu mano, y toca á todo lo que tiene, y verás si no te blasfema en tu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dijo Jehová á Satán: He aquí, todo lo que tiene está en tu mano: solamente no pongas tu mano sobre él. Y salióse Satán de delante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un día aconteció que sus hijos é hijas comían y bebían vino en casa de su hermano el primogénito,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vino un mensajero á Job, que le dijo: Estando arando los bueyes, y las asnas paciendo cerca de ellos,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Acometieron los Sabeos, y tomáronlos, é hirieron á los mozos á filo de espada: solamente escapé yo para traerte las nuevas.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Aun estaba éste hablando, y vino otro que dijo: Fuego de Dios cayó del cielo, que quemó las ovejas y los mozos, y los consumió: solamente escapé yo solo para traerte las nuevas.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Todavía estaba éste hablando, y vino otro que dijo: Los Caldeos hicieron tres escuadrones, y dieron sobre los camellos, y tomáronlos, é hirieron á los mozos á filo de espada; y solamente escapé yo solo para traerte las nuevas.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Entre tanto que éste hablaba, vino otro que dijo: Tus hijos y tus hijas estaban comiendo y bebiendo vino en casa de su hermano el primogénito;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he aquí un gran viento que vino del lado del desierto, é hirió las cuatro esquinas de la casa, y cayó sobre los mozos, y murieron; y solamente escapé yo solo para traerte las nuevas.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Entonces Job se levantó, y rasgó su manto, y trasquiló su cabeza, y cayendo en tierra adoró;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dijo: Desnudo salí del vientre de mi madre, y desnudo tornaré allá. Jehová dió, y Jehová quitó: sea el nombre de Jehová bendito.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En todo esto no pecó Job, ni atribuyó á Dios despropósito alguno.</w:t>
      </w:r>
    </w:p>
    <w:p>
      <w:pPr>
        <w:pStyle w:val="Heading2"/>
      </w:pPr>
      <w:r>
        <w:rPr>
          <w:lang w:val="es_ES" w:bidi="es_ES"/>
        </w:rPr>
        <w:t>Job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OTRO día aconteció que vinieron los hijos de Dios para presentarse delante de Jehová, y Satán vino también entre ellos pareciendo delante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dijo Jehová á Satán: ¿De dónde vienes? Respondió Satán á Jehová, y dijo: De rodear la tierra, y de andar por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Jehová dijo á Satán: ¿No has considerado á mi siervo Job, que no hay otro como él en la tierra, varón perfecto y recto, temeroso de Dios y apartado de mal, y que aun retiene su perfección, habiéndome tú incitado contra él, para que lo arruinara sin causa?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respondiendo Satán dijo á Jehová: Piel por piel, todo lo que el hombre tiene dará por su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extiende ahora tu mano, y toca á su hueso y á su carne, y verás si no te blasfema en tu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Jehová dijo á Satán: He aquí, él está en tu mano; mas guarda su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salió Satán de delante de Jehová, é hirió á Job de una maligna sarna desde la planta de su pie hasta la mollera de su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tomaba una teja para rascarse con ella, y estaba sentado en medio de ceniza.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Díjole entonces su mujer: ¿Aun retienes tú tu simplicidad? Bendice á Dios, y muérete.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él le dijo: Como suele hablar cualquiera de las mujeres fatuas, has hablado. También recibimos el bien de Dios, ¿y el mal no recibiremos? En todo esto no pecó Job con sus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tres amigos de Job, Eliphaz Temanita, y Bildad Suhita, y Sophar Naamathita, luego que oyeron todo este mal que le había sobrevenido, vinieron cada uno de su lugar; porque habían concertado de venir juntos á condolecerse de él, y á consolarle.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Los cuales alzando los ojos desde lejos, no lo conocieron, y lloraron á voz en grito; y cada uno de ellos rasgó su manto, y esparcieron polvo sobre sus cabezas hacia el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Así se sentaron con él en tierra por siete días y siete noches, y ninguno le hablaba palabra, porque veían que el dolor era muy grande.</w:t>
      </w:r>
    </w:p>
    <w:p>
      <w:pPr>
        <w:pStyle w:val="Heading2"/>
      </w:pPr>
      <w:r>
        <w:rPr>
          <w:lang w:val="es_ES" w:bidi="es_ES"/>
        </w:rPr>
        <w:t>Job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DESPUÉS de esto abrió Job su boca, y maldijo su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exclamó Job,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Perezca el día en que yo nací, y la noche que se dijo: Varón es concebido.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Sea aquel día sombrío, y Dios no cuide de él desde arriba, ni claridad sobre él resplandezca.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Aféenlo tinieblas y sombra de muerte; repose sobre él nublado, que lo haga horrible como caliginoso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Ocupe la oscuridad aquella noche; no sea contada entre los días del año, ni venga en el número de los meses.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¡Oh si fuere aquella noche solitaria, que no viniera canción alguna en ella!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Maldíganla los que maldicen al día, los que se aprestan para levantar su llanto.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Oscurézcanse las estrellas de su alba; espere la luz, y no venga, ni vea los párpados de la mañana: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cuanto no cerró las puertas del vientre donde yo estaba, ni escondió de mis ojos la miseria.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¿Por qué no morí yo desde la matriz, o fuí traspasado en saliendo del vientre?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¿Por qué me previnieron las rodillas? ¿y para qué las tetas que mamase?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Pues que ahora yaciera yo, y reposara; durmiera, y entonces tuviera reposo,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Con los reyes y con los consejeros de la tierra, que edifican para sí los desiertos;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O con los príncipes que poseían el oro, que henchían sus casas de plata.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O ¿por qué no fuí escondido como aborto, como los pequeñitos que nunca vieron luz?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Allí los impíos dejan el perturbar, y allí descansan los de cansadas fuerzas.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Allí asimismo reposan los cautivos; no oyen la voz del exactor.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Allí están el chico y el grande; y el siervo libre de su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¿Por qué se da luz al trabajado, y vida á los de ánimo en amargura,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Que esperan la muerte, y ella no llega, aunque la buscan más que tesoros;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Que se alegran sobremanera, y se gozan, cuando hallan el sepulcro?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¿Por qué al hombre que no sabe por donde vaya, y al cual Dios ha encerrado?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Pues antes que mi pan viene mi suspiro; y mis gemidos corren como aguas.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Porque el temor que me espantaba me ha venido, y hame acontecido lo que temía.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No he tenido paz, no me aseguré, ni me estuve reposado; vínome no obstante turbación.</w:t>
      </w:r>
    </w:p>
    <w:p>
      <w:pPr>
        <w:pStyle w:val="Heading2"/>
      </w:pPr>
      <w:r>
        <w:rPr>
          <w:lang w:val="es_ES" w:bidi="es_ES"/>
        </w:rPr>
        <w:t>Job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Eliphaz el Temanita,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Si probáremos á hablarte, serte ha molesto; mas ¿quién podrá detener las palabras?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He aquí, tú enseñabas á muchos, y las manos flacas corroborabas;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Al que vacilaba, enderezaban tus palabras, y esforzabas las rodillas que decaían.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ahora que el mal sobre ti ha venido, te es duro; y cuando ha llegado hasta ti, te turbas.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¿Es este tu temor, tu confianza, tu esperanza, y la perfección de tus caminos?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Recapacita ahora, ¿quién que fuera inocente se perdiera? y ¿en dónde los rectos fueron cortados?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Como yo he visto, los que aran iniquidad y siembran injuria, la siegan.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Perecen por el aliento de Dios, y por el espíritu de su furor son consumidos.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bramido del león, y la voz del león, y los dientes de los leoncillos son quebrantados.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león viejo perece por falta de presa, y los hijos del león son esparcidos.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negocio también me era á mí oculto; mas mi oído ha percibido algo de ello.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 imaginaciones de visiones nocturnas, cuando el sueño cae sobre los hombres,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Sobrevínome un espanto y un temblor, que estremeció todos mis huesos: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un espíritu pasó por delante de mí, que hizo se erizara el pelo de mi carne.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Paróse un fantasma delante de mis ojos, cuyo rostro yo no conocí, y quedo, oí que decía: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¿Si será el hombre más justo que Dios? ¿si será el varón más limpio que el que lo hizo?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He aquí que en sus siervos no confía, y notó necedad en sus ángeles;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¡Cuánto más en los que habitan en casas de lodo, cuyo fundamento está en el polvo, y que serán quebrantados de la polilla!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De la mañana á la tarde son quebrantados, y se pierden para siempre, sin haber quien lo considere.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¿Su hermosura, no se pierde con ellos mismos? Mueren, y sin sabiduría.</w:t>
      </w:r>
    </w:p>
    <w:p>
      <w:pPr>
        <w:pStyle w:val="Heading2"/>
      </w:pPr>
      <w:r>
        <w:rPr>
          <w:lang w:val="es_ES" w:bidi="es_ES"/>
        </w:rPr>
        <w:t>Job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AHORA pues da voces, si habrá quien te responda; ¿y á cuál de los santos te volverás?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 cierto que al necio la ira lo mata, y al codicioso consume la envidia.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Yo he visto al necio que echaba raíces, y en la misma hora maldije su habitación.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Sus hijos estarán lejos de la salud, y en la puerta serán quebrantados, y no habrá quien los libre.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Su mies comerán los hambrientos, y sacaránla de entre las espinas, y los sedientos beberán su hacienda.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la iniquidad no sale del polvo, ni la molestia brota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Empero como las centellas se levantan para volar por el aire, así el hombre nace para la aflicción.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Ciertamente yo buscaría á Dios, y depositaría en él mis negocios: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cual hace cosas grandes é inescrutables, y maravillas que no tienen cuento: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Que da la lluvia sobre la haz de la tierra, y envía las aguas por los campos: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Que pone los humildes en altura, y los enlutados son levantados á salud: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Que frustra los pensamientos de los astutos, para que sus manos no hagan nada: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Que prende á los sabios en la astucia de ellos, y el consejo de los perversos es entontecido;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De día se topan con tinieblas, y en mitad del día andan á tientas como de noche: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libra de la espada al pobre, de la boca de los impíos, y de la mano violenta;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Pues es esperanza al menesteroso, y la iniquidad cerrará su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He aquí, bienaventurado es el hombre á quien Dios castiga: por tanto no menosprecies la corrección del Todopoderoso.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él es el que hace la llaga, y él la vendará: él hiere, y sus manos curan.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 seis tribulaciones te librará, y en la séptima no te tocará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En el hambre te redimirá de la muerte, y en la guerra de las manos de la espada.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Del azote de la lengua serás encubierto; ni temerás de la destrucción cuando viniere.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De la destrucción y del hambre te reirás, y no temerás de las bestias del campo: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Pues aun con las piedras del campo tendrás tu concierto, y las bestias del campo te serán pacíficas.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sabrás que hay paz en tu tienda; y visitarás tu morada, y no pecarás.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Asimismo echarás de ver que tu simiente es mucha, y tu prole como la hierba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vendrás en la vejez á la sepultura, como el montón de trigo que se coge á su tiempo.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He aquí lo que hemos inquirido, lo cual es así: óyelo, y juzga tú para contigo.</w:t>
      </w:r>
    </w:p>
    <w:p>
      <w:pPr>
        <w:pStyle w:val="Heading2"/>
      </w:pPr>
      <w:r>
        <w:rPr>
          <w:lang w:val="es_ES" w:bidi="es_ES"/>
        </w:rPr>
        <w:t>Job 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Job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¡Oh si pesasen al justo mi queja y mi tormento, y se alzasen igualmente en balanza!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pesaría aquél más que la arena del mar: y por tanto mis palabras son cortadas.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las saetas del Todopoderoso están en mí, cuyo veneno bebe mi espíritu; y terrores de Dios me combaten.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¿Acaso gime el asno montés junto á la hierba? ¿muge el buey junto á su pasto?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¿Comeráse lo desabrido sin sal? ¿ó habrá gusto en la clara del huevo?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Las cosas que mi alma no quería tocar, por los dolores son mi comida.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¡Quién me diera que viniese mi petición, y que Dios me otorgase lo que espero;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que pluguiera á Dios quebrantarme; que soltara su mano, y me deshiciera!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sería aún mi consuelo, si me asaltase con dolor sin dar más tregua, que yo no he escondido las palabras del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¿Cuál es mi fortaleza para esperar aún? ¿y cuál mi fin para dilatar mi vida?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¿Es mi fortaleza la de las piedras? ¿ó mi carne, es de acero?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¿No me ayudo cuanto puedo, y el poder me falta del todo?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atribulado es consolado de su compañero: mas hase abandonado el temor del Omnipotente.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Mis hermanos han mentido cual arroyo: pasáronse como corrientes impetuosas,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Que están escondidas por la helada, y encubiertas con nieve;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Que al tiempo del calor son deshechas, y en calentándose, desaparecen de su lugar;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Apártanse de la senda de su rumbo, van menguando y piérdense.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Miraron los caminantes de Temán, los caminantes de Saba esperaron en ellas: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Mas fueron avergonzados por su esperanza; porque vinieron hasta ellas, y halláronse confusos.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Ahora ciertamente como ellas sois vosotros: que habéis visto el tormento, y teméis.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¿Os he dicho yo: Traedme, y pagad por mí de vuestra hacienda;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libradme de la mano del opresor, y redimidme del poder de los violentos?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Enseñadme, y yo callaré: y hacedme entender en qué he errado.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¡Cuán fuertes son las palabras de rectitud! Mas ¿qué reprende el que reprende de vosotros?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¿Pensáis censurar palabras, y los discursos de un desesperado, que son como el viento?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También os arrojáis sobre el huérfano, y hacéis hoyo delante de vuestro amigo.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Ahora pues, si queréis, mirad en mí, y ved si miento delante de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Tornad ahora, y no haya iniquidad; volved aún á considerar mi justicia en esto.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¿Hay iniquidad en mi lengua? ¿no puede mi paladar discernir las cosas depravadas?</w:t>
      </w:r>
    </w:p>
    <w:p>
      <w:pPr>
        <w:pStyle w:val="Heading2"/>
      </w:pPr>
      <w:r>
        <w:rPr>
          <w:lang w:val="es_ES" w:bidi="es_ES"/>
        </w:rPr>
        <w:t>Job 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CIERTAMENTE tiempo limitado tiene el hombre sobre la tierra, y sus días son como los días del jornalero.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Como el siervo anhela la sombra, y como el jornalero espera el reposo de su trabajo: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Así poseo yo meses de vanidad, y noches de trabajo me dieron por cuenta.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Cuando estoy acostado, digo: ¿Cuándo me levantaré? Y mide mi corazón la noche, y estoy harto de devaneos hasta el alba.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 carne está vestida de gusanos, y de costras de polvo; mi piel hendida y abominable.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mis días fueron más ligeros que la lanzadera del tejedor, y fenecieron sin esperanza.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Acuérdate que mi vida es viento, y que mis ojos no volverán á ver el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Los ojos de los que me ven, no me verán más: tus ojos sobre mí, y dejaré de ser.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La nube se consume, y se va: así el que desciende al sepulcro no subirá;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tornará más á su casa, ni su lugar le conocerá 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tanto yo no reprimiré mi boca; hablaré en la angustia de mi espíritu, y quejaréme con la amargura de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¿Soy yo la mar, ó ballena, que me pongas guarda?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Cuando digo: Mi cama me consolará, mi cama atenuará mis quejas;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Entonces me quebrantarás con sueños, y me turbarás con visiones.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así mi alma tuvo por mejor el ahogamiento, y quiso la muerte más que mis huesos.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Aburríme: no he de vivir yo para siempre; déjame, pues que mis días son vanidad.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¿Qué es el hombre, para que lo engrandezcas, y que pongas sobre él tu corazón,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lo visites todas las mañanas, y todos los momentos lo pruebes?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¿Hasta cuándo no me dejarás, ni me soltarás hasta que trague mi saliva?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Pequé, ¿qué te haré, oh Guarda de los hombres? ¿por qué me has puesto contrario á ti, y que á mí mismo sea pesado?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¿Y por qué no quitas mi rebelión, y perdonas mi iniquidad? porque ahora dormiré en el polvo, y si me buscares de mañana, ya no seré.</w:t>
      </w:r>
    </w:p>
    <w:p>
      <w:pPr>
        <w:pStyle w:val="Heading2"/>
      </w:pPr>
      <w:r>
        <w:rPr>
          <w:lang w:val="es_ES" w:bidi="es_ES"/>
        </w:rPr>
        <w:t>Job 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Bildad Suhita,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¿Hasta cuándo hablarás tales cosas, y las palabras de tu boca serán como un viento fuerte?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¿Acaso pervertirá Dios el derecho, ó el Todopoderoso pervertirá la justicia?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Si tus hijos pecaron contra él, él los echó en el lugar de su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Si tú de mañana buscares á Dios, y rogares al Todopoderoso;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Si fueres limpio y derecho, cierto luego se despertará sobre ti, y hará próspera la morada de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tu principio habrá sido pequeño, y tu postrimería acrecerá en gran manera.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pregunta ahora á la edad pasada, y disponte para inquirir de sus padres de ellos;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Pues nosotros somos de ayer, y no sabemos, siendo nuestros días sobre la tierra como sombra.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¿No te enseñarán ellos, te dirán, y de su corazón sacarán palabras?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¿Crece el junco sin lodo? ¿crece el prado sin agua?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Aun él en su verdor no será cortado, y antes de toda hierba se secará.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Tales son los caminos de todos los que olvidan á Dios: y la esperanza del impío perecerá: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su esperanza será cortada, y su confianza es casa de araña.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Apoyaráse él sobre su casa, mas no permanecerá en pie; atendráse á ella, mas no se afirmará.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 manera de un árbol, está verde delante del sol, y sus renuevos salen sobre su huerto;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Vanse entretejiendo sus raíces junto á una fuente, y enlazándose hasta un lugar pedregoso.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Si le arrancaren de su lugar, éste negarále entonces, diciendo: Nunca te vi.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Ciertamente éste será el gozo de su camino; y de la tierra de donde se traspusiere, nacerán 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He aquí, Dios no aborrece al perfecto, ni toma la mano de los malignos.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Aun henchirá tu boca de risa, y tus labios de júbilo.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Los que te aborrecen, serán vestidos de confusión; y la habitación de los impíos perecerá.</w:t>
      </w:r>
    </w:p>
    <w:p>
      <w:pPr>
        <w:pStyle w:val="Heading2"/>
      </w:pPr>
      <w:r>
        <w:rPr>
          <w:lang w:val="es_ES" w:bidi="es_ES"/>
        </w:rPr>
        <w:t>Job 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Job,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Ciertamente yo conozco que es así: ¿y cómo se justificará el hombre con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Si quisiere contender con él, no le podrá responder á una cosa de mil.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es sabio de corazón, y poderoso en fortaleza: ¿quién se endureció contra él, y quedó en paz?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Que arranca los montes con su furor, y no conocen quién los trastornó: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Que remueve la tierra de su lugar, y hace temblar sus columnas: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Que manda al sol, y no sale; y sella las estrellas: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que extiende solo los cielos, y anda sobre las alturas de la mar: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que hizo el Arcturo, y el Orión, y las Pléyadas, y los lugares secretos del mediodía: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que hace cosas grandes é incomprensibles, y maravillosas, sin número.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He aquí que él pasará delante de mí, y yo no lo veré; y pasará, y no lo entenderé.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He aquí, arrebatará; ¿quién le hará restituir? ¿Quién le dirá, Qué haces?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Dios no tornará atrás su ira, y debajo de él se encorvan los que ayudan á los soberbios.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¿Cuánto menos le responderé yo, y hablaré con él palabras estudiadas?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Que aunque fuese yo justo, no responderé; antes habré de rogar á mi juez.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Que si yo le invocase, y él me respondiese, aun no creeré que haya escuchado mi voz.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me ha quebrado con tempestad, y ha aumentado mis heridas sin causa.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No me ha concedido que tome mi aliento; mas hame hartado de amarguras.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Si habláremos de su potencia, fuerte por cierto es; si de juicio, ¿quién me emplazará?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Si yo me justificare, me condenará mi boca; si me dijere perfecto, esto me hará inicuo.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Bien que yo fuese íntegro, no conozco mi alma: reprocharé mi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Una cosa resta que yo diga: Al perfecto y al impío él los consume.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Si azote mata de presto, ríese de la prueba de los inocentes.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La tierra es entregada en manos de los impíos, y él cubre el rostro de sus jueces. Si no es él, ¿quién es? ¿dónde está?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Mis días han sido más ligeros que un correo; huyeron, y no vieron el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Pasaron cual navíos veloces: como el águila que se arroja á la comida.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Si digo: Olvidaré mi queja, dejaré mi aburrimiento, y esforzaréme: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Contúrbanme todos mis trabajos; sé que no me darás por libre.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Yo soy impío, ¿para qué trabajaré en vano?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Aunque me lave con aguas de nieve, y limpie mis manos con la misma limpieza,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Aun me hundirás en el hoyo, y mis propios vestidos me abominarán.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Porque no es hombre como yo, para que yo le responda, y vengamos juntamente á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No hay entre nosotros árbitro que ponga su mano sobre nosotros ambos.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Quite de sobre mí su vara, y su terror no me espante.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Entonces hablaré, y no le temeré: porque así no estoy en mí mismo.</w:t>
      </w:r>
    </w:p>
    <w:p>
      <w:pPr>
        <w:pStyle w:val="Heading2"/>
      </w:pPr>
      <w:r>
        <w:rPr>
          <w:lang w:val="es_ES" w:bidi="es_ES"/>
        </w:rPr>
        <w:t>Job 10:1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ESTÁ mi alma aburrida de mi vida: daré yo suelta á mi queja sobre mí, hablaré con amargura de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Diré á Dios: no me condenes; hazme entender por qué pleiteas conmigo.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¿Parécete bien que oprimas, que deseches la obra de tus manos, y que resplandezcas sobre el consejo de los impíos?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¿Tienes tú ojos de carne? ¿ves tú como ve el hombre?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¿Son tus días como los días del hombre, ó tus años como los tiempos humanos,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Para que inquieras mi iniquidad, y busques mi pecado,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Sobre saber tú que no soy impío, y que no hay quien de tu mano libre?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Tus manos me formaron y me compusieron todo en contorno: ¿y así me deshaces?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Acuérdate ahora que como á lodo me diste forma: ¿y en polvo me has de tornar?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¿No me fundiste como leche, y como un queso me cuajaste?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Vestísteme de piel y carne, y cubrísteme de huesos y nervios.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Vida y misericordia me concediste, y tu visitación guardó mi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estas cosas tienes guardadas en tu corazón; yo sé que esto está cerca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Si pequé, tú me has observado, y no me limpias de mi iniquidad.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Si fuere malo, ¡ay de mí! y si fuere justo, no levantaré mi cabeza, estando harto de deshonra, y de verme afligido.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subirá de punto, pues me cazas como á león, y tornas á hacer en mí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Renuevas contra mí tus plagas, y aumentas conmigo tu furor, remudándose sobre mí ejércitos.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¿Por qué me sacaste de la matriz? Habría yo espirado, y no me vieran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Fuera, como si nunca hubiera sido, llevado desde el vientre á la sepultura.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¿No son mis días poca cosa? Cesa pues, y déjame, para que me conforte un poco.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Antes que vaya para no volver, á la tierra de tinieblas y de sombra de muerte;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Tierra de oscuridad, lóbrega como sombra de muerte, sin orden, y que aparece como la oscuridad misma.</w:t>
      </w:r>
    </w:p>
    <w:p>
      <w:pPr>
        <w:pStyle w:val="Heading2"/>
      </w:pPr>
      <w:r>
        <w:rPr>
          <w:lang w:val="es_ES" w:bidi="es_ES"/>
        </w:rPr>
        <w:t>Job 11:1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Sophar Naamathita,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¿Las muchas palabras no han de tener respuesta? ¿y el hombre parlero será justificado?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¿Harán tus falacias callar á los hombres? ¿y harás escarnio, y no habrá quien te avergüence?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Tú dices: Mi conversar es puro, y yo soy limpio delante de tus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¡oh quién diera que Dios hablara, y abriera sus labios contigo,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que te declarara los arcanos de la sabiduría, que son de doble valor que la hacienda! Conocerías entonces que Dios te ha castigado menos que tu iniquidad merece.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¿Alcanzarás tú el rastro de Dios? ¿llegarás tú á la perfección del Todopoderoso?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 más alto que los cielos: ¿qué harás? Es más profundo que el infierno: ¿cómo lo conocerás?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Su dimensión es más larga que la tierra, y más ancha que la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Si cortare, ó encerrare, ó juntare, ¿quién podrá contrarrestarle?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él conoce á los hombres vanos: ve asimismo la iniquidad, ¿y no hará caso?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hombre vano se hará entendido, aunque nazca como el pollino del asno montés.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Si tú apercibieres tu corazón, y extendieres á él tus manos;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Si alguna iniquidad hubiere en tu mano, y la echares de ti, y no consintieres que more maldad en tus habitaciones;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Entonces levantarás tu rostro limpio de mancha, y serás fuerte y no temerás: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olvidarás tu trabajo, ó te acordarás de él como de aguas que pasaron: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en mitad de la siesta se levantará bonanza; resplandecerás, y serás como la mañana: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confiarás, que habrá esperanza; y cavarás, y dormirás seguro: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te acostarás, y no habrá quien te espante: y muchos te rogarán.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Mas los ojos de los malos se consumirán, y no tendrán refugio; y su esperanza será agonía del alma.</w:t>
      </w:r>
    </w:p>
    <w:p>
      <w:pPr>
        <w:pStyle w:val="Heading2"/>
      </w:pPr>
      <w:r>
        <w:rPr>
          <w:lang w:val="es_ES" w:bidi="es_ES"/>
        </w:rPr>
        <w:t>Job 12:1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Job,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Ciertamente que vosotros sois el pueblo; y con vosotros morirá la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También tengo yo seso como vosotros; no soy yo menos que vosotros: ¿y quién habrá que no pueda decir otro tanto?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Yo soy uno de quien su amigo se mofa, que invoca á Dios, y él le responde: con todo, el justo y perfecto es escarnecido.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Aquel cuyos pies van á resbalar, es como una lámpara despreciada de aquel que está á sus anchuras.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Prosperan las tiendas de los ladrones, y los que provocan á Dios viven seguros; en cuyas manos él ha puesto cuanto tienen.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en efecto, pregunta ahora á las bestias, que ellas te enseñarán; y á las aves de los cielos, que ellas te lo mostrarán: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O habla á la tierra, que ella te enseñará; los peces de la mar te lo declararán también.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¿Qué cosa de todas estas no entiende que la mano de Jehová la hizo?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 su mano está el alma de todo viviente, y el espíritu de toda carne humana.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Ciertamente el oído distingue las palabras, y el paladar gusta las viandas.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 los viejos está la ciencia, y en la larga edad la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Con Dios está la sabiduría y la fortaleza; suyo es el consejo y la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He aquí, él derribará, y no será edificado: encerrará al hombre, y no habrá quien le 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He aquí, él detendrá las aguas, y se secarán; él las enviará, y destruirán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Con él está la fortaleza y la existencia; suyo es el que yerra, y el que hace errar.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hace andar á los consejeros desnudos de consejo, y hace enloquecer á los jueces.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suelta la atadura de los tiranos, y ata el cinto á sus lomos.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lleva despojados á los príncipes, y trastorna á los poderosos.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impide el labio á los que dicen verdad, y quita á los ancianos el consejo.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derrama menosprecio sobre los príncipes, y enflaquece la fuerza de los esforzados.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descubre las profundidades de las tinieblas, y saca á luz la sombra de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multiplica las gentes, y él las destruye: él esparce las gentes, y las torna á recoger.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quita el seso de las cabezas del pueblo de la tierra, y háceles que se pierdan vagueando sin camino: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Van á tientas como en tinieblas y sin luz, y los hace errar como borrachos.</w:t>
      </w:r>
    </w:p>
    <w:p>
      <w:pPr>
        <w:pStyle w:val="Heading2"/>
      </w:pPr>
      <w:r>
        <w:rPr>
          <w:lang w:val="es_ES" w:bidi="es_ES"/>
        </w:rPr>
        <w:t>Job 13:1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HE AQUÍ que todas estas cosas han visto mis ojos, y oído y entendido de por sí mis oídos.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Como vosotros lo sabéis, lo sé yo; no soy menos que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Mas yo hablaría con el Todopoderoso, y querría razonar con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Que ciertamente vosotros sois fraguadores de mentira; sois todos vosotros médicos nulos.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Ojalá callarais del todo, porque os fuera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Oid ahora mi razonamiento, y estad atentos á los argumentos de mis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¿Habéis de hablar iniquidad por Dios? ¿habéis de hablar por él engaño?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¿Habéis de hacer acepción de su persona? ¿habéis de pleitear vosotros por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¿Sería bueno que él os escudriñase? ¿os burlaréis de él como quien se burla de algún hombre?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os reprochará de seguro, si solapadamente hacéis acepción de personas.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De cierto su alteza os había de espantar, y su pavor había de caer sobre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Vuestras memorias serán comparadas á la ceniza, y vuestros cuerpos como cuerpos de lodo.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Escuchadme, y hablaré yo, y véngame después lo que viniere.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¿Por qué quitaré yo mi carne con mis dientes, y pondré mi alma en mi mano?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He aquí, aunque me matare, en él esperaré; empero defenderé delante de él mis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él mismo me será salud, porque no entrará en su presencia el hipócrita.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Oid con atención mi razonamiento, y mi denunciación con vuestros oídos.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He aquí ahora, si yo me apercibiere á juicio, sé que seré justificado.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¿Quién es el que pleiteará conmigo? porque si ahora yo callara, fenecería.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 lo menos dos cosas no hagas conmigo; entonces no me esconderé de tu rostro: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Aparta de mí tu mano, y no me asombre tu terror.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Llama luego, y yo responderé; ó yo hablaré, y respóndeme tú.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¿Cuántas iniquidades y pecados tengo yo? hazme entender mi prevaricación y mi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¿Por qué escondes tu rostro, y me cuentas por tu enemigo?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¿A la hoja arrebatada has de quebrantar? ¿y á una arista seca has de perseguir?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¿Por qué escribes contra mí amarguras, y me haces cargo de los pecados de mi mocedad?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Pones además mis pies en el cepo, y guardas todos mis caminos, imprimiéndolo á las raíces de mis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el cuerpo mío se va gastando como de carcoma, como vestido que se come de polilla.</w:t>
      </w:r>
    </w:p>
    <w:p>
      <w:pPr>
        <w:pStyle w:val="Heading2"/>
      </w:pPr>
      <w:r>
        <w:rPr>
          <w:lang w:val="es_ES" w:bidi="es_ES"/>
        </w:rPr>
        <w:t>Job 14:1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HOMBRE nacido de mujer, corto de días, y harto de sinsabores: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sale como una flor y es cortado; y huye como la sombra, y no permanece.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¿Y sobre éste abres tus ojos, y me traes á juicio contigo?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¿Quién hará limpio de inmundo? Nadie.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Ciertamente sus días están determinados, y el número de sus meses está cerca de ti: tú le pusiste términos, de los cuales no pasará.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Si tú lo dejares, él dejará de ser: entre tanto deseará, como el jornalero, su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si el árbol fuere cortado, aun queda de él esperanza; retoñecerá aún, y sus renuevos no faltarán.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Si se envejeciere en la tierra su raíz, y su tronco fuere muerto en el polvo,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Al percibir el agua reverdecerá, y hará copa como planta.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Mas el hombre morirá, y será cortado; y perecerá el hombre, ¿y dónde estará él?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Las aguas de la mar se fueron, y agotóse el río, secóse.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Así el hombre yace, y no se tornará á levantar: hasta que no haya cielo no despertarán, ni se levantarán de su sueño.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¡Oh quién me diera que me escondieses en el sepulcro, que me encubrieras hasta apaciguarse tu ira, que me pusieses plazo, y de mí te acordaras!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Si el hombre muriere, ¿volverá á vivir? Todos los días de mi edad esperaré, hasta que venga mi mutación.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Aficionado á la obra de tus manos, llamarás, y yo te responderé.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Pues ahora me cuentas los pasos, y no das tregua á mi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Tienes sellada en saco mi prevaricación, y coacervas mi iniquidad.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ciertamente el monte que cae se deshace, y las peñas son traspasadas de su lugar;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Las piedras son desgastadas con el agua impetuosa, que se lleva el polvo de la tierra: de tal manera haces tú perecer la esperanza del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Para siempre serás más fuerte que él, y él se va; demudarás su rostro, y enviaráslo.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Sus hijos serán honrados, y él no lo sabrá; ó serán humillados, y no entenderá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Mas su carne sobre él se dolerá, y entristecerse ha en él su alma.</w:t>
      </w:r>
    </w:p>
    <w:p>
      <w:pPr>
        <w:pStyle w:val="Heading2"/>
      </w:pPr>
      <w:r>
        <w:rPr>
          <w:lang w:val="es_ES" w:bidi="es_ES"/>
        </w:rPr>
        <w:t>Job 15:1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Eliphaz Temanita,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¿Si proferirá el sabio vana sabiduría, y henchirá su vientre de viento solano?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¿Disputará con palabras inútiles, y con razones sin provecho?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Tú también disipas el temor, y menoscabas la oración delante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tu boca declaró tu iniquidad, pues has escogido el hablar de los astutos.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Tu boca te condenará, y no yo; y tus labios testificarán contra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¿Naciste tú primero que Adam? ¿ó fuiste formado antes que los collados?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¿Oíste tú el secreto de Dios, que detienes en ti solo la sabiduría?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¿Qué sabes tú que no sepamos? ¿qué entiendes que no se halle en nosotros?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Entre nosotros también hay cano, también hay viejo mucho mayor en días que tu padre.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¿En tan poco tienes las consolaciones de Dios? ¿tienes acaso alguna cosa oculta cerca de ti?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¿Por qué te enajena tu corazón, y por qué guiñan tus ojos,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Pues haces frente á Dios con tu espíritu, y sacas tales palabras de tu boca?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¿Qué cosa es el hombre para que sea limpio, y que se justifique el nacido de mujer?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He aquí que en sus santos no confía, y ni los cielos son limpios delante de sus ojos: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¿Cuánto menos el hombre abominable y vil, que bebe la iniquidad como agua?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Escúchame; yo te mostraré y te contaré lo que he visto: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(Lo que los sabios nos contaron de sus padres, y no lo encubrieron;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 los cuales solos fué dada la tierra, y no pasó extraño por medio de ellos:)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Todos los días del impío, él es atormentado de dolor, y el número de años es escondido al violento.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Estruendos espantosos hay en sus oídos; en la paz le vendrá quien lo asuele.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no creerá que ha de volver de las tinieblas, y está mirando al cuchillo.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Desasosegado á comer siempre, sabe que le está aparejado día de tinieblas.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Tribulación y angustia le asombrarán, y esforzaránse contra él como un rey apercibido para la batalla.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Por cuanto él extendió su mano contra Dios, y se esforzó contra el Todopoderoso,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le acometerá en la cerviz, en lo grueso de las hombreras de sus escudos: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Porque cubrió su rostro con su gordura, é hizo pliegues sobre los ijares;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habitó las ciudades asoladas, las casas inhabitadas, que estaban puestas en montones.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No enriquecerá, ni será firme su potencia, ni extenderá por la tierra su hermosura.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No se escapará de las tinieblas: la llama secará sus ramos, y con el aliento de su boca perecerá.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No confíe el iluso en la vanidad; porque ella será su recompensa.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El será cortado antes de su tiempo, y sus renuevos no reverdecerán.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El perderá su agraz como la vid, y derramará su flor como la oliva.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Porque la sociedad de los hipócritas será asolada, y fuego consumirá las tiendas de soborno.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Concibieron dolor, y parieron iniquidad; y las entrañas de ellos meditan engaño.</w:t>
      </w:r>
    </w:p>
    <w:p>
      <w:pPr>
        <w:pStyle w:val="Heading2"/>
      </w:pPr>
      <w:r>
        <w:rPr>
          <w:lang w:val="es_ES" w:bidi="es_ES"/>
        </w:rPr>
        <w:t>Job 16:1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Job,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Muchas veces he oído cosas como estas: consoladores molestos sois todos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¿Tendrán fin las palabras ventosas? ó ¿qué te animará á responder?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También yo hablaría como vosotros. Ojalá vuestra alma estuviera en lugar de la mía, que yo os tendría compañía en las palabras, y sobre vosotros movería mi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yo os alentaría con mis palabras, y la consolación de mis labios apaciguaría el dolor vuestro.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Si hablo, mi dolor no cesa; y si dejo de hablar, no se aparta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Empero ahora me ha fatigado: has tú asolado toda mi compañía.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Tú me has arrugado; testigo es mi flacura, que se levanta contra mí para testificar en mi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Su furor me destrizó, y me ha sido contrario: crujió sus dientes contra mí; contra mí aguzó sus ojos mi enemigo.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Abrieron contra mí su boca; hirieron mis mejillas con afrenta; contra mí se juntaron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Hame entregado Dios al mentiroso, y en las manos de los impíos me hizo estremecer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Próspero estaba, y desmenuzóme: y arrebatóme por la cerviz, y despedazóme, y púsome por blanco suyo.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Cercáronme sus flecheros, partió mis riñones, y no perdonó: mi hiel derramó por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Quebrantóme de quebranto sobre quebranto; corrió contra mí como un gigante.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Yo cosí saco sobre mi piel, y cargué mi cabeza de polvo.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Mi rostro está enlodado con lloro, y mis párpados entenebrecidos: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 pesar de no haber iniquidad en mis manos, y de haber sido mi oración pura.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¡Oh tierra! no cubras mi sangre, y no haya lugar á mi clamor.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Mas he aquí que en los cielos está mi testigo, y mi testimonio en las alturas.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Disputadores son mis amigos: mas á Dios destilarán mis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¡Ojalá pudiese disputar el hombre con Dios, como con su prójimo!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Mas los años contados vendrán, y yo iré el camino por donde no volveré.</w:t>
      </w:r>
    </w:p>
    <w:p>
      <w:pPr>
        <w:pStyle w:val="Heading2"/>
      </w:pPr>
      <w:r>
        <w:rPr>
          <w:lang w:val="es_ES" w:bidi="es_ES"/>
        </w:rPr>
        <w:t>Job 17:1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MI ALIENTO está corrompido, acórtanse mis días, y me está aparejado el sepulcro.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No hay conmigo sino escarnecedores, en cuya acrimonia se detienen mis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Pon ahora, dame fianza para litigar contigo: ¿quién tocará ahora mi mano?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á éstos has tú escondido su corazón de inteligencia: por tanto, no los ensalzarás.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que denuncia lisonjas á sus prójimos, los ojos de sus hijos desfallezcan.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me ha puesto por parábola de pueblos, y delante de ellos he sido como tamboril.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mis ojos se oscurecieron de desabrimiento, y mis pensamientos todos son como sombra.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Los rectos se maravillarán de esto, y el inocente se levantará contra el hipócrita.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obstante, proseguirá el justo su camino, y el limpio de manos aumentará la fuerza.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Mas volved todos vosotros, y venid ahora, que no hallaré entre vosotros sabio.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Pasáronse mis días, fueron arrancados mis pensamientos, los designios de mi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Pusieron la noche por día, y la luz se acorta delante de las tinieblas.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Si yo espero, el sepulcro es mi casa: haré mi cama en las tinieblas.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 la huesa tengo dicho: Mi padre eres tú; á los gusanos: Mi madre y mi hermana.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¿Dónde pues estará ahora mi esperanza? y mi esperanza ¿quién la verá?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 los rincones de la huesa descenderán, y juntamente descansarán en el polvo.</w:t>
      </w:r>
    </w:p>
    <w:p>
      <w:pPr>
        <w:pStyle w:val="Heading2"/>
      </w:pPr>
      <w:r>
        <w:rPr>
          <w:lang w:val="es_ES" w:bidi="es_ES"/>
        </w:rPr>
        <w:t>Job 18:1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Bildad Suhita,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¿Cuándo pondréis fin á las palabras? Entended, y después hablemos.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¿Por qué somos tenidos por bestias, y en vuestros ojos somos viles?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Oh tú, que despedazas tu alma con tu furor, ¿será dejada la tierra por tu causa, y serán traspasadas de su lugar las peñas?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Ciertamente la luz de los impíos será apagada, y no resplandecerá la centella de su fuego.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 luz se oscurecerá en su tienda, y apagaráse sobre él su lámpara.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Los pasos de su pujanza serán acortados, y precipitarálo su mismo consejo.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red será echada en sus pies, y sobre red andará.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Lazo prenderá su calcañar: afirmaráse la trampa contra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Su cuerda está escondida en la tierra, y su torzuelo sobre la senda.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De todas partes lo asombrarán temores, y haránle huir desconcertado.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Su fuerza será hambrienta, y á su lado estará aparejado quebrantamiento.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primogénito de la muerte comerá los ramos de su piel, y devorará sus miembros.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Su confianza será arrancada de su tienda, y harále esto llevar al rey de los espantos.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 su tienda morará como si no fuese suya: piedra azufre será esparcida sobre su morada.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Abajo se secarán sus raíces, y arriba serán cortadas sus ramas.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Su memoria perecerá de la tierra, y no tendrá nombre por las calles.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De la luz será lanzado á las tinieblas, y echado fuera del mundo.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No tendrá hijo ni nieto en su pueblo, ni quien le suceda en sus moradas.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Sobre su día se espantarán los por venir, como ocupó el pavor á los que fueron antes.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Ciertamente tales son las moradas del impío, y este será el lugar del que no conoció á Dios.</w:t>
      </w:r>
    </w:p>
    <w:p>
      <w:pPr>
        <w:pStyle w:val="Heading2"/>
      </w:pPr>
      <w:r>
        <w:rPr>
          <w:lang w:val="es_ES" w:bidi="es_ES"/>
        </w:rPr>
        <w:t>Job 19:1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Job,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¿Hasta cuándo angustiaréis mi alma, y me moleréis con palabras?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Ya me habéis vituperado diez veces: ¿no os avergonzáis de descomediros delante de mí?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Sea así que realmente haya yo errado, conmigo se quedará mi yerro.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si vosotros os engrandeciereis contra mí, y adujereis contra mí mi oprobio,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Sabed ahora que Dios me ha trastornado, y traído en derredor su red sobre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He aquí yo clamaré agravio, y no seré oído: daré voces, y no habrá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Cercó de vallado mi camino, y no pasaré; y sobre mis veredas puso tinieblas.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Hame despojado de mi gloria, y quitado la corona de mi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Arruinóme por todos lados, y perezco; y ha hecho pasar mi esperanza como árbol arrancado.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 hizo inflamar contra mí su furor, y contóme para sí entre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Vinieron sus ejércitos á una, y trillaron sobre mí su camino, y asentaron campo en derredor de mi tienda.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Hizo alejar de mí mis hermanos, y positivamente se extrañaron de mí mis conocidos.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Mis parientes se detuvieron, y mis conocidos se olvidaron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Los moradores de mi casa y mis criadas me tuvieron por extraño: forastero fuí yo en sus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Llamé á mi siervo, y no respondió; de mi propia boca le suplicaba.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Mi aliento vino á ser extraño á mi mujer, aunque por los hijos de mis entrañas le rogaba.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Aun los muchachos me menospreciaron: en levantándome, hablaban contra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Todos mis confidentes me aborrecieron; y los que yo amaba, se tornaron contra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Mi cuero y mi carne se pegaron á mis huesos; y he escapado con la piel de mis dientes.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Oh vosotros mis amigos, tened compasión de mí, tened compasión de mí; porque la mano de Dios me ha tocado.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¿Por qué me perseguís como Dios, y no os hartáis de mis carnes?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¡Quién diese ahora que mis palabras fuesen escritas! ¡quién diese que se escribieran en un libro!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¡Que con cincel de hierro y con plomo fuesen en piedra esculpidas para siempre!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Yo sé que mi Redentor vive, y al fin se levantará sobre el polvo: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después de deshecha esta mi piel, aun he de ver en mi carne á Dios;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Al cual yo tengo de ver por mí, y mis ojos lo verán, y no otro, aunque mis riñones se consuman dentro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Mas debierais decir: ¿Por qué lo perseguimos? ya que la raíz del negocio en mí se halla.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Temed vosotros delante de la espada; porque sobreviene el furor de la espada á causa de las injusticias, para que sepáis que hay un juicio.</w:t>
      </w:r>
    </w:p>
    <w:p>
      <w:pPr>
        <w:pStyle w:val="Heading2"/>
      </w:pPr>
      <w:r>
        <w:rPr>
          <w:lang w:val="es_ES" w:bidi="es_ES"/>
        </w:rPr>
        <w:t>Job 20:1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Sophar Naamathita,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 cierto mis pensamientos me hacen responder, y por tanto me apresuro.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 reprensión de mi censura he oído, y háceme responder el espíritu de mi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¿No sabes esto que fué siempre, desde el tiempo que fué puesto el hombre sobre la tierra,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Que la alegría de los impíos es breve, y el gozo del hipócrita por un momento?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Si subiere su altivez hasta el cielo, y su cabeza tocare en las nubes,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Con su estiércol perecerá para siempre: los que le hubieren visto, dirán: ¿Qué es de él?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Como sueño volará, y no será hallado: y disiparáse como visión nocturna.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ojo que le habrá visto, nunca más le verá; ni su lugar le echará más de ver.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Sus hijos pobres andarán rogando; y sus manos tornarán lo que él robó.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Sus huesos están llenos de sus mocedades, y con él serán sepultados en el polvo.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el mal se endulzó en su boca, si lo ocultaba debajo de su lengua;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Si le parecía bien, y no lo dejaba, mas antes lo detenía entre su paladar;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Su comida se mudará en sus entrañas, hiel de áspides será dentro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Devoró riquezas, mas vomitarálas; de su vientre las sacará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Veneno de áspides chupará; matarálo lengua de víbora.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No verá los arroyos, los ríos, los torrentes de miel y de manteca.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Restituirá el trabajo conforme á la hacienda que tomó; y no tragará, ni gozará.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Por cuanto quebrantó y desamparó á los pobres, robó casas, y no las edificó;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 tanto, no sentirá él sosiego en su vientre, ni salvará nada de lo que codiciaba.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No quedó nada que no comiese: por tanto su bien no será durable.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Cuando fuere lleno su bastimento, tendrá angustia: las manos todas de los malvados vendrán sobre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Cuando se pusiere á henchir su vientre, Dios enviará sobre él el furor de su ira, y harála llover sobre él y sobre su comida.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Huirá de las armas de hierro, y el arco de acero le atravesará.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Desenvainará y sacará saeta de su aljaba, y relumbrante pasará por su hiel: sobre él vendrán terrores.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Todas tinieblas están guardadas para sus secretos: fuego no soplado lo devorará; su sucesor será quebrantado en su tienda.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Los cielos descubrirán su iniquidad, y la tierra se levantará contra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Los renuevos de su casa serán trasportados; serán derramados en el día de su furor.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Esta es la parte que Dios apareja al hombre impío, y la heredad que Dios le señala por su palabra.</w:t>
      </w:r>
    </w:p>
    <w:p>
      <w:pPr>
        <w:pStyle w:val="Heading2"/>
      </w:pPr>
      <w:r>
        <w:rPr>
          <w:lang w:val="es_ES" w:bidi="es_ES"/>
        </w:rPr>
        <w:t>Job 21:1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Job,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Oid atentamente mi palabra, y sea esto vuestros consuelos.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Soportadme, y yo hablaré; y después que hubiere hablado, escarneced.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¿Hablo yo á algún hombre? y ¿por qué no se ha de angustiar mi espíritu?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Miradme, y espantaos, y poned la mano sobre la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Aun yo mismo, cuando me acuerdo, me asombro, y toma temblor mi carne.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¿Por qué viven los impíos, y se envejecen, y aun crecen en riquezas?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Su simiente con ellos, compuesta delante de ellos; y sus renuevos delante de sus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Sus casas seguras de temor, ni hay azote de Dios sobre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Sus vacas conciben, no abortan; paren sus vacas, y no malogran su cría.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Salen sus chiquitos como manada, y sus hijos andan saltando.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Al son de tamboril y de cítara saltan, y se huelgan al son del órgano.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Gastan sus días en bien, y en un momento descienden á la sepultura.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Dicen pues á Dios: Apártate de nosotros, que no queremos el conocimiento de tus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¿Quién es el Todopoderoso, para que le sirvamos? ¿y de qué nos aprovechará que oremos á él?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He aquí que su bien no está en manos de ellos: el consejo de los impíos lejos esté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¡Oh cuántas veces la lámpara de los impíos es apagada, y viene sobre ellos su quebranto, y Dios en su ira les reparte dolores!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Serán como la paja delante del viento, y como el tamo que arrebata el torbellino.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Dios guardará para sus hijos su violencia; y le dará su pago, para que conozca.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Verán sus ojos su quebranto, y beberá de la ira del Todopoderoso.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Porque ¿qué deleite tendrá él de su casa después de sí, siendo cortado el número de sus meses?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¿Enseñará alguien á Dios sabiduría, juzgando él á los que están elevados?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Este morirá en el vigor de su hermosura, todo quieto y pacífico.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Sus colodras están llenas de leche, y sus huesos serán regados de tuétano.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estotro morirá en amargura de ánimo, y no habiendo comido jamás con gusto.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Igualmente yacerán ellos en el polvo, y gusanos los cubrirán.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He aquí, yo conozco vuestros pensamientos, y las imaginaciones que contra mí forjáis.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Porque decís: ¿Qué es de la casa del príncipe, y qué de la tienda de las moradas de los impíos?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¿No habéis preguntado á los que pasan por los caminos, por cuyas señas no negaréis,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Que el malo es reservado para el día de la destrucción? Presentados serán en el día de las iras.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¿Quién le denunciará en su cara su camino? Y de lo que él hizo, ¿quién le dará el pago?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Porque llevado será él á los sepulcros, y en el montón permanecerá.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Los terrones del valle le serán dulces; y tras de él será llevado todo hombre, y antes de él han ido innumerables.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¿Cómo pues me consoláis en vano, viniendo á parar vuestras respuestas en falacia?</w:t>
      </w:r>
    </w:p>
    <w:p>
      <w:pPr>
        <w:pStyle w:val="Heading2"/>
      </w:pPr>
      <w:r>
        <w:rPr>
          <w:lang w:val="es_ES" w:bidi="es_ES"/>
        </w:rPr>
        <w:t>Job 22:1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Eliphaz Temanita,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¿Traerá el hombre provecho á Dios, porque el sabio sea provechoso á sí mismo?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¿Tiene su contentamiento el Omnipotente en que tú seas justificado, ó provecho de que tú hagas perfectos tus caminos?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¿Castigaráte acaso, ó vendrá contigo á juicio porque te teme?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cierto tu malicia es grande, y tus maldades no tienen fin.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sacaste prenda á tus hermanos sin causa, é hiciste desnudar las ropas de los desnudos.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diste de beber agua al cansado, y detuviste el pan al hambriento.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Empero el hombre pudiente tuvo la tierra; y habitó en ella el distinguido.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Las viudas enviaste vacías, y los brazos de los huérfanos fueron quebrados.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tanto hay lazos alrededor de ti, y te turba espanto repentino;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O tinieblas, porque no veas; y abundancia de agua te cubre.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¿No está Dios en la altura de los cielos? Mira lo encumbrado de las estrellas, cuán elevadas están.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¿Y dirás tú: Qué sabe Dios? ¿cómo juzgará por medio de la oscuridad?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Las nubes son su escondedero, y no ve; y por el circuito del cielo se pasea.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¿Quieres tú guardar la senda antigua, que pisaron los hombres perversos?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Los cuales fueron cortados antes de tiempo, cuyo fundamento fué como un río derramado: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Que decían á Dios: Apártate de nosotros. ¿Y qué les había hecho el Omnipotente?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Habíales él henchido sus casas de bienes. Sea empero el consejo de ellos lejos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Verán los justos y se gozarán; y el inocente los escarnecerá,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Fué cortada nuestra sustancia, habiendo consumido el fuego el resto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Amístate ahora con él, y tendrás paz; y por ello te vendrá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Toma ahora la ley de su boca, y pon sus palabras en tu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Si te tornares al Omnipotente, serás edificado; alejarás de tu tienda la aflicción;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tendrás más oro que tierra, y como piedras de arroyos oro de Ophir;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el Todopoderoso será tu defensa, y tendrás plata á montones.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Porque entonces te deleitarás en el Omnipotente, y alzarás á Dios tu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Orarás á él, y él te oirá; y tú pagarás tus votos.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Determinarás asimismo una cosa, y serte ha firme; y sobre tus caminos resplandecerá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Cuando fueren abatidos, dirás tú: Ensalzamiento habrá: y Dios salvará al humilde de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El libertará la isla del inocente; y por la limpieza de tus manos será librada.</w:t>
      </w:r>
    </w:p>
    <w:p>
      <w:pPr>
        <w:pStyle w:val="Heading2"/>
      </w:pPr>
      <w:r>
        <w:rPr>
          <w:lang w:val="es_ES" w:bidi="es_ES"/>
        </w:rPr>
        <w:t>Job 23:1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Job,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Hoy también hablaré con amargura; que es más grave mi llaga que mi gemido.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¡Quién me diera el saber dónde hallar á Dios! yo iría hasta su silla.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Ordenaría juicio delante de él, y henchiría mi boca de argumentos.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Yo sabría lo que él me respondería, y entendería lo que me dijese.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¿Pleitearía conmigo con grandeza de fuerza? No: antes él la pondría en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Allí el justo razonaría con él: y escaparía para siempre de mi juez.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He aquí yo iré al oriente, y no lo hallaré; y al occidente, y no lo percibiré: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Si al norte él obrare, yo no lo veré; al mediodía se esconderá, y no lo veré.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Mas él conoció mi camino: probaráme, y saldré como oro.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Mis pies tomaron su rastro; guardé su camino, y no me aparté.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Del mandamiento de sus labios nunca me separé; guardé las palabras de su boca más que mi comida.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Empero si él se determina en una cosa, ¿quién lo apartará? Su alma deseó, é hizo.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pues acabará lo que ha determinado de mí: y muchas cosas como estas hay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 lo cual yo me espanto en su presencia: consideraré, y temerélo.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Dios ha enervado mi corazón, y hame turbado el Omnipotente.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¿Por qué no fuí yo cortado delante de las tinieblas, y cubrió con oscuridad mi rostro?</w:t>
      </w:r>
    </w:p>
    <w:p>
      <w:pPr>
        <w:pStyle w:val="Heading2"/>
      </w:pPr>
      <w:r>
        <w:rPr>
          <w:lang w:val="es_ES" w:bidi="es_ES"/>
        </w:rPr>
        <w:t>Job 24:1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PUESTO que no son ocultos los tiempos al Todopoderoso, ¿por qué los que le conocen no ven sus días?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Traspasan los términos, roban los ganados, y apaciéntanlos.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Llévanse el asno de los huérfanos; prenden el buey de la viuda.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Hacen apartar del camino á los menesterosos: y todos los pobres de la tierra se esconden.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He aquí, como asnos monteses en el desierto, salen á su obra madrugando para robar; el desierto es mantenimiento de sus hijos.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 el campo siegan su pasto, y los impíos vendimian la viña ajena.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Al desnudo hacen dormir sin ropa, y que en el frío no tenga cobertura.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Con las avenidas de los montes se mojan, y abrazan las peñas sin tener abrigo.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Quitan el pecho á los huérfanos, y de sobre el pobre toman la prenda.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Al desnudo hacen andar sin vestido, y á los hambrientos quitan los hacecillos.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De dentro de sus paredes exprimen el aceite, pisan los lagares, y mueren de sed.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 la ciudad gimen los hombres, y claman las almas de los heridos de muerte: mas Dios no puso estorbo.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Ellos son los que, rebeldes á la luz, nunca conocieron sus caminos, ni estuvieron en sus veredas.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 la luz se levanta el matador, mata al pobre y al necesitado, y de noche es como ladrón.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ojo del adúltero está aguardando la noche, diciendo: No me verá nadie: y esconde su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 las tinieblas minan las casas, que de día para sí señalaron; no conocen la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la mañana es á todos ellos como sombra de muerte; si son conocidos, terrores de sombra de muerte los toman.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Son instables más que la superficie de las aguas; su porción es maldita en la tierra; no andarán por el camino de las viñas.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La sequía y el calor arrebatan las aguas de la nieve; y el sepulcro á los pecadores.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Olvidaráse de ellos el seno materno; de ellos sentirán los gusanos dulzura; nunca más habrá de ellos memoria, y como un árbol serán los impíos quebrantados.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 la mujer estéril que no paría, afligió; y á la viuda nunca hizo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Mas á los fuertes adelantó con su poder: levantóse, y no se da por segura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Le dieron á crédito, y se afirmó: sus ojos están sobre los caminos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Fueron ensalzados por un poco, mas desaparecen, y son abatidos como cada cual: serán encerrados, y cortados como cabezas de espigas.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si no, ¿quién me desmentirá ahora, ó reducirá á nada mis palabras?</w:t>
      </w:r>
    </w:p>
    <w:p>
      <w:pPr>
        <w:pStyle w:val="Heading2"/>
      </w:pPr>
      <w:r>
        <w:rPr>
          <w:lang w:val="es_ES" w:bidi="es_ES"/>
        </w:rPr>
        <w:t>Job 25:1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Bildad Suhita,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señorío y el temor están con él: él hace paz en sus alturas.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¿Tienen sus ejércitos número? ¿y sobre quién no está su luz?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¿Cómo pues se justificará el hombre con Dios? ¿y cómo será limpio el que nace de mujer?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He aquí que ni aun la misma luna será resplandeciente, ni las estrellas son limpias delante de sus ojos: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¿Cuánto menos el hombre que es un gusano, y el hijo de hombre, también gusano?</w:t>
      </w:r>
    </w:p>
    <w:p>
      <w:pPr>
        <w:pStyle w:val="Heading2"/>
      </w:pPr>
      <w:r>
        <w:rPr>
          <w:lang w:val="es_ES" w:bidi="es_ES"/>
        </w:rPr>
        <w:t>Job 26:1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Job,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¿En qué ayudaste al que no tiene fuerza? ¿has amparado al brazo sin fortaleza?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¿En qué aconsejaste al que no tiene ciencia, y mostraste bien sabiduría?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¿A quién has anunciado palabras, y cúyo es el espíritu que de ti sale?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Cosas inanimadas son formadas debajo de las aguas, y los habitantes de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sepulcro es descubierto delante de él, y el infierno no tiene cobertura.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Extiende el aquilón sobre vacío, cuelga la tierra sobre 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Ata las aguas en sus nubes, y las nubes no se rompen debajo de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restriñe la faz de su trono, y sobre él extiende su nube.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cercó con término la superficie de las aguas, hasta el fin de la luz y las tinieblas.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Las columnas del cielo tiemblan, y se espantan de su reprensión.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rompe la mar con su poder, y con su entendimiento hiere la hinchazón suya.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Su espíritu adornó los cielos; su mano crió la serpiente tortuosa.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He aquí, estas son partes de sus caminos: ¡mas cuán poco hemos oído de él! Porque el estruendo de sus fortalezas, ¿quién lo detendrá?</w:t>
      </w:r>
    </w:p>
    <w:p>
      <w:pPr>
        <w:pStyle w:val="Heading2"/>
      </w:pPr>
      <w:r>
        <w:rPr>
          <w:lang w:val="es_ES" w:bidi="es_ES"/>
        </w:rPr>
        <w:t>Job 27:1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REASUMIÓ Job su discurso,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Vive Dios, el cual ha apartado mi causa, y el Omnipotente, que amargó el alma mía,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Que todo el tiempo que mi alma estuviere en mí, y hubiere hálito de Dios en mis narices,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Mis labios no hablarán iniquidad, ni mi lengua pronunciará engaño.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Nunca tal acontezca que yo os justifique: hasta morir no quitaré de mí mi integridad.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Mi justicia tengo asida, y no la cederé: no me reprochará mi corazón en el tiempo de mi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Sea como el impío mi enemigo, y como el inicuo mi adversario.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¿cuál es la esperanza del hipócrita, por mucho que hubiere robado, cuando Dios arrebatare su alma?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¿Oirá Dios su clamor cuando la tribulación sobre él viniere?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¿Deleitaráse en el Omnipotente? ¿invocará á Dios en todo tiempo?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Yo os enseñaré en orden á la mano de Dios: no esconderé lo que hay para con el Omnipotente.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He aquí que todos vosotros lo habéis visto: ¿por qué pues os desvanecéis con fantasía?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Esta es para con Dios la suerte del hombre impío, y la herencia que los violentos han de recibir del Omnipotente.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Si sus hijos fueren multiplicados, serán para el cuchillo; y sus pequeños no se hartarán de pan;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Los que le quedaren, en muerte serán sepultados; y no llorarán sus viudas.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Si amontonare plata como polvo, y si preparare ropa como lodo;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Habrála él preparado, mas el justo se vestirá, y el inocente repartirá la plata.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Edificó su casa como la polilla, y cual cabaña que el guarda hizo.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rico dormirá, mas no será recogido: abrirá sus ojos, mas él no será.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Asirán de él terrores como aguas: torbellino lo arrebatará de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Lo antecogerá el solano, y partirá; y tempestad lo arrebatará del lugar suyo.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Dios pues descargará sobre él, y no perdonará: hará él por huir de su 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Batirán sus manos sobre él, y desde su lugar le silbarán.</w:t>
      </w:r>
    </w:p>
    <w:p>
      <w:pPr>
        <w:pStyle w:val="Heading2"/>
      </w:pPr>
      <w:r>
        <w:rPr>
          <w:lang w:val="es_ES" w:bidi="es_ES"/>
        </w:rPr>
        <w:t>Job 28:1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CIERTAMENTE la plata tiene sus veneros, y el oro lugar donde se forma.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hierro se saca del polvo, y de la piedra es fundido el metal.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 las tinieblas puso término, y examina todo á la perfección, las piedras que hay en la oscuridad y en la sombra de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Brota el torrente de junto al morador, aguas que el pie había olvidado: sécanse luego, vanse del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De la tierra nace el pan, y debajo de ella estará como convertida en fuego.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Lugar hay cuyas piedras son zafiro, y sus polvos de oro.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Senda que nunca la conoció ave, ni ojo de buitre la vió: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Nunca la pisaron animales fieros, ni león pasó por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 el pedernal puso su mano, y trastornó los montes de raíz.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 los peñascos cortó ríos, y sus ojos vieron todo lo preciado.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Detuvo los ríos en su nacimiento, é hizo salir á luz lo escondido.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Empero ¿dónde se hallará la sabiduría? ¿y dónde está el lugar de la prudencia?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No conoce su valor el hombre, ni se halla en la tierra de los vivientes.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abismo dice: No está en mí: y la mar dijo: Ni conmigo.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No se dará por oro, ni su precio será á peso de plata.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No puede ser apreciada con oro de Ophir, ni con onique precioso, ni con zafiro.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oro no se le igualará, ni el diamante; ni se trocará por vaso de oro fino.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De coral ni de perlas no se hará mención: la sabiduría es mejor que piedras preciosas.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No se igualará con ella esmeralda de Ethiopía; no se podrá apreciar con oro fino.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¿De dónde pues vendrá la sabiduría? ¿y dónde está el lugar de la inteligencia?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Porque encubierta está á los ojos de todo viviente, y á toda ave del cielo es oculta.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infierno y la muerte dijeron: Su fama hemos oído con nuestros oídos.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Dios entiende el camino de ella, y él conoce su lugar.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Porque él mira hasta los fines de la tierra, y ve debajo de todo el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Al dar peso al viento, y poner las aguas por medida;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Cuando él hizo ley á la lluvia, y camino al relámpago de los truenos;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Entonces la veía él, y la manifestaba; preparóla y descubrióla también.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dijo al hombre: He aquí que el temor del Señor es la sabiduría, y el apartarse del mal la inteligencia.</w:t>
      </w:r>
    </w:p>
    <w:p>
      <w:pPr>
        <w:pStyle w:val="Heading2"/>
      </w:pPr>
      <w:r>
        <w:rPr>
          <w:lang w:val="es_ES" w:bidi="es_ES"/>
        </w:rPr>
        <w:t>Job 29:1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VOLVIÓ Job á tomar su propósito,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¡Quién me tornase como en los meses pasados, como en los días que Dios me guardaba,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Cuando hacía resplandecer su candela sobre mi cabeza, á la luz de la cual yo caminaba en la oscuridad;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Como fué en los días de mi mocedad, cuando el secreto de Dios estaba en mi tienda;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Cuando aun el Omnipotente estaba conmigo, y mis hijos alrededor de mí;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Cuando lavaba yo mis caminos con manteca, y la piedra me derramaba ríos de aceite!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Cuando salía á la puerta á juicio, y en la plaza hacía preparar mi asiento,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Los mozos me veían, y se escondían; y los viejos se levantaban, y estaban en pie;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Los príncipes detenían sus palabras, ponían la mano sobre su boca;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La voz de los principales se ocultaba, y su lengua se pegaba á su paladar: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Cuando los oídos que me oían, me llamaban bienaventurado, y los ojos que me veían, me daban testimonio: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libraba al pobre que gritaba, y al huérfano que carecía de ayudador.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La bendición del que se iba á perder venía sobre mí; y al corazón de la viuda daba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Vestíame de justicia, y ella me vestía como un manto; y mi toca era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Yo era ojos al ciego, y pies al cojo.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 los menesterosos era padre; y de la causa que no entendía, me informaba con diligencia: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quebraba los colmillos del inicuo, y de sus dientes hacía soltar la presa.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decía yo: En mi nido moriré, y como arena multiplicaré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Mi raíz estaba abierta junto á las aguas, y en mis ramas permanecía el rocío.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Mi honra se renovaba en mí, y mi arco se corroboraba en mi 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Oíanme, y esperaban; y callaban á mi consejo.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Tras mi palabra no replicaban, y mi razón destilaba sobre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esperábanme como á la lluvia, y abrían su boca como á la lluvia tardía.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Si me reía con ellos, no lo creían: y no abatían la luz de mi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Calificaba yo el camino de ellos, y sentábame en cabecera; y moraba como rey en el ejército, como el que consuela llorosos.</w:t>
      </w:r>
    </w:p>
    <w:p>
      <w:pPr>
        <w:pStyle w:val="Heading2"/>
      </w:pPr>
      <w:r>
        <w:rPr>
          <w:lang w:val="es_ES" w:bidi="es_ES"/>
        </w:rPr>
        <w:t>Job 30:1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MAS ahora los más mozos de días que yo, se ríen de mí; cuyos padres yo desdeñara ponerlos con los perros de mi ganado.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¿para qué yo habría menester la fuerza de sus manos, en los cuales había perecido con el tiempo?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 causa de la pobreza y del hambre andaban solos; huían á la soledad, á lugar tenebroso, asolado y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Que cogían malvas entre los arbustos, y raíces de enebro para calentarse.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Eran echados de entre las gentes, y todos les daban grita como al ladrón.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Habitaban en las barrancas de los arroyos, en las cavernas de la tierra, y en las rocas.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Bramaban entre las matas, y se reunían debajo de las espinas.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Hijos de viles, y hombres sin nombre, más bajos que la misma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ahora yo soy su canción, y he sido hecho su refrán.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Abomínanme, aléjanse de mí, y aun de mi rostro no detuvieron su saliva.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Dios desató mi cuerda, y me afligió, por eso se desenfrenaron delante de mi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 la mano derecha se levantaron los jóvenes; empujaron mis pies, y sentaron contra mí las vías de su ruina.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Mi senda desbarataron, aprovecháronse de mi quebrantamiento, contra los cuales no hubo ayudador.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Vinieron como por portillo ancho, revolviéronse á mi calamidad.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Hanse revuelto turbaciones sobre mí; combatieron como viento mi alma, y mi salud pasó como nube.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ahora mi alma está derramada en mí; días de aflicción me han aprehendido.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De noche taladra sobre mí mis huesos, y mis pulsos no reposan.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Con la grande copia de materia mi vestidura está demudada; cíñeme como el cuello de mi túnica.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Derribóme en el lodo, y soy semejante al polvo y á la ceniza.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Clamo á ti, y no me oyes; preséntome, y no me atiendes.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Haste tornado cruel para mí: con la fortaleza de tu mano me amenazas.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Levantásteme, é hicísteme cabalgar sobre el viento, y disolviste mi sustancia.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Porque yo conozco que me reduces á la muerte; y á la casa determinada á todo viviente.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Mas él no extenderá la mano contra el sepulcro; ¿clamarán los sepultados cuando él los quebrantare?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¿No lloré yo al afligido? Y mi alma ¿no se entristeció sobre el menesteroso?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Cuando esperaba yo el bien, entonces vino el mal; y cuando esperaba luz, la oscuridad vino.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Mis entrañas hierven, y no reposan; días de aflicción me han sobrecogido.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Denegrido ando, y no por el sol: levantádome he en la congregación, y clamado.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He venido á ser hermano de los dragones, y compañero de los buhos.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Mi piel está denegrida sobre mí, y mis huesos se secaron con ardentía.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hase tornado mi arpa en luto, y mi órgano en voz de lamentadores.</w:t>
      </w:r>
    </w:p>
    <w:p>
      <w:pPr>
        <w:pStyle w:val="Heading2"/>
      </w:pPr>
      <w:r>
        <w:rPr>
          <w:lang w:val="es_ES" w:bidi="es_ES"/>
        </w:rPr>
        <w:t>Job 31:1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HICE pacto con mis ojos: ¿cómo pues había yo de pensar en virgen?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¿qué galardón me daría de arriba Dios, y qué heredad el Omnipotente de las alturas?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¿No hay quebrantamiento para el impío, y extrañamiento para los que obran iniquidad?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¿No ve él mis caminos, y cuenta todos mis pasos?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Si anduve con mentira, y si mi pie se apresuró á engaño,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Péseme Dios en balanzas de justicia, y conocerá mi integridad.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Si mis pasos se apartaron del camino, y si mi corazón se fué tras mis ojos, y si algo se apegó á mis manos,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Siembre yo, y otro coma, y mis verduras sean arrancadas.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Si fué mi corazón engañado acerca de mujer, y si estuve acechando á la puerta de mi prójimo: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Muela para otro mi mujer, y sobre ella otros se encorven.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es maldad é iniquidad, que han de castigar los jueces.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es fuego que devoraría hasta el sepulcro, y desarraigaría toda mi hacienda.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Si hubiera tenido en poco el derecho de mi siervo y de mi sierva, cuando ellos pleitearan conmigo,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¿Qué haría yo cuando Dios se levantase? y cuando él visitara, ¿qué le respondería yo?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que en el vientre me hizo á mí, ¿no lo hizo á él? ¿y no nos dispuso uno mismo en la matriz?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Si estorbé el contento de los pobres, é hice desfallecer los ojos de la viuda;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si comí mi bocado solo, y no comió de él el huérfano;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(Porque desde mi mocedad creció conmigo como con padre, y desde el vientre de mi madre fuí guía de la viuda;)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Si he visto que pereciera alguno sin vestido, y al menesteroso sin cobertura;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Si no me bendijeron sus lomos, y del vellón de mis ovejas se calentaron;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Si alcé contra el huérfano mi mano, aunque viese que me ayudarían en la puerta;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Mi espalda se caiga de mi hombro, y mi brazo sea quebrado de mi canilla.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Porque temí el castigo de Dios, contra cuya alteza yo no tendría poder.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Si puse en oro mi esperanza, y dije al oro: Mi confianza eres tú;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Si me alegré de que mi hacienda se multiplicase, y de que mi mano hallase mucho;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Si he mirado al sol cuando resplandecía, y á la luna cuando iba hermosa,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mi corazón se engañó en secreto, y mi boca besó mi mano: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Esto también fuera maldad juzgada; porque habría negado al Dios soberano.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Si me alegré en el quebrantamiento del que me aborrecía, y me regocijé cuando le halló el mal;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(Que ni aun entregué al pecado mi paladar, pidiendo maldición para su alma;)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Cuando mis domésticos decían: ¡Quién nos diese de su carne! nunca nos hartaríamos.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El extranjero no tenía fuera la noche; mis puertas abría al caminante.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Si encubrí, como los hombres mis prevaricaciones, escondiendo en mi seno mi iniquidad;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Porque quebrantaba á la gran multitud, y el menosprecio de las familias me atemorizó, y callé, y no salí de mi puerta: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¡Quién me diera quien me oyese! He aquí mi impresión es que el Omnipotente testificaría por mí, aunque mi adversario me hiciera el proceso.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Ciertamente yo lo llevaría sobre mi hombro, y me lo ataría en lugar de corona.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Yo le contaría el número de mis pasos, y como príncipe me llegaría á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Si mi tierra clama contra mí, y lloran todos sus surcos;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Si comí su sustancia sin dinero, ó afligí el alma de sus dueños;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En lugar de trigo me nazcan abrojos, y espinas en lugar de cebada. Acábanse las palabras de Job.</w:t>
      </w:r>
    </w:p>
    <w:p>
      <w:pPr>
        <w:pStyle w:val="Heading2"/>
      </w:pPr>
      <w:r>
        <w:rPr>
          <w:lang w:val="es_ES" w:bidi="es_ES"/>
        </w:rPr>
        <w:t>Job 32:1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CESARON estos tres varones de responder á Job, por cuanto él era justo en sus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Entonces Eliú hijo de Barachêl, Bucita,, de la familia de Ram, se enojó con furor contra Job: enojóse con furor, por cuanto justificaba su vida más que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Enojóse asimismo con furor contra sus tres amigos, porque no hallaban qué responder, aunque habían condenado á Job.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Eliú había esperado á Job en la disputa, porque eran más viejos de días que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Empero viendo Eliú que no había respuesta en la boca de aquellos tres varones, su furor se encendió.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respondió Eliú hijo de Barachêl, Bucita, y dijo: Yo soy menor de días, y vosotros viejos; he tenido por tanto miedo, y temido declararos mi opinión.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Yo decía: Los días hablarán, y la muchedumbre de años declarará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Ciertamente espíritu hay en el hombre, é inspiración del Omnipotente los hace que entiendan.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los grandes son los sabios, ni los viejos entienden el derecho.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tanto yo dije: Escuchadme; declararé yo también mi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He aquí yo he esperado á vuestras razones, he escuchado vuestros argumentos, en tanto que buscabais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Os he pues prestado atención, y he aquí que no hay de vosotros quien redarguya á Job, y responda á sus razones.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no digáis: Nosotros hemos hallado sabiduría: lanzólo Dios, no 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Ahora bien, Job no enderezó á mí sus palabras, ni yo le responderé con vuestras razones.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Espantáronse, no respondieron más: fuéronseles los razonamientos.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Yo pues he esperado, porque no hablaban, antes pararon, y no respondieron 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 eso yo también responderé mi parte, también yo declararé mi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lleno estoy de palabras, y el espíritu de mi vientre me constriñe.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De cierto mi vientre está como el vino que no tiene respiradero, y se rompe como odres nuevos.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Hablaré pues y respiraré; abriré mis labios, y responderé.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No haré ahora acepción de personas, ni usaré con hombre de lisonjeros títulos.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Porque no sé hablar lisonjas: de otra manera en breve mi Hacedor me consuma.</w:t>
      </w:r>
    </w:p>
    <w:p>
      <w:pPr>
        <w:pStyle w:val="Heading2"/>
      </w:pPr>
      <w:r>
        <w:rPr>
          <w:lang w:val="es_ES" w:bidi="es_ES"/>
        </w:rPr>
        <w:t>Job 33:1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POR tanto, Job, oye ahora mis razones, y escucha todas mis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He aquí yo abriré ahora mi boca, y mi lengua hablará en mi garganta.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Mis razones declararán la rectitud de mi corazón, y mis labios proferirán pura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espíritu de Dios me hizo, y la inspiración del Omnipotente me dió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Si pudieres, respóndeme; dispón tus palabras, está delante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Heme aquí á mí en lugar de Dios, conforme á tu dicho: de lodo soy yo también formado.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He aquí que mi terror no te espantará, ni mi mano se agravará sobre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De cierto tú dijiste á oídos míos, y yo oí la voz de tus palabras que decían: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Yo soy limpio y sin defecto; y soy inocente, y no hay maldad en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He aquí que él buscó achaques contra mí, y me tiene por su enemigo;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Puso mis pies en el cepo, y guardó todas mis sendas.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He aquí en esto no has hablado justamente: yo te responderé que mayor es Dios que 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¿Por qué tomaste pleito contra él? Porque él no da cuenta de ninguna de sus razones.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Sin embargo, en una ó en dos maneras habla Dios; mas el hombre no entiende.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 sueño de visión nocturna, cuando el sueño cae sobre los hombres, cuando se adormecen sobre el lecho;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Entonces revela al oído de los hombres, y les señala su consejo;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Para quitar al hombre de su obra, y apartar del varón la soberbia.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Detendrá su alma de corrupción, y su vida de que pase á cuchillo.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También sobre su cama es castigado con dolor fuerte en todos sus huesos,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Que le hace que su vida aborrezca el pan, y su alma la comida suave.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Su carne desfallece sin verse, y sus huesos, que antes no se veían, aparecen.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su alma se acerca al sepulcro, y su vida á los que causan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Si tuviera cerca de él algún elocuente anunciador muy escogido, que anuncie al hombre su deber;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Que le diga que Dios tuvo de él misericordia, que lo libró de descender al sepulcro, que halló redención: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Enterneceráse su carne más que de niño, volverá á los días de su mocedad.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Orará á Dios, y le amará, y verá su faz con júbilo: y él restituirá al hombre su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mira sobre los hombres; y el que dijere: Pequé, y pervertí lo recto, y no me ha aprovechado;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Dios redimirá su alma, que no pase al sepulcro, y su vida se verá en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He aquí, todas estas cosas hace Dios dos y tres veces con el hombre;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Para apartar su alma del sepulcro, y para iluminarlo con la luz de los vivientes.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Escucha, Job, y óyeme; calla, y yo hablaré.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Que si tuvieres razones, respóndeme: habla, porque yo te quiero justificar.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si no, óyeme tú á mí; calla, y enseñarte he sabiduría.</w:t>
      </w:r>
    </w:p>
    <w:p>
      <w:pPr>
        <w:pStyle w:val="Heading2"/>
      </w:pPr>
      <w:r>
        <w:rPr>
          <w:lang w:val="es_ES" w:bidi="es_ES"/>
        </w:rPr>
        <w:t>Job 34:1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ADEMÁS respondió Eliú,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Oid, sabios, mis palabras; y vosotros, doctos, estadme atentos.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el oído prueba las palabras, como el paladar gusta para comer.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Escojamos para nosotros el juicio, conozcamos entre nosotros cuál sea lo bueno: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Job ha dicho: Yo soy justo, y Dios me ha quitado mi derecho.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¿He de mentir yo contra mi razón? Mi saeta es gravosa sin haber yo prevaricado.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¿Qué hombre hay como Job, que bebe el escarnio como agua?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va en compañía con los que obran iniquidad, y anda con los hombres maliciosos.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ha dicho: De nada servirá al hombre el conformar su voluntad con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tanto, varones de seso, oidme: Lejos esté de Dios la impiedad, y del Omnipotente la iniquidad.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él pagará al hombre según su obra, y él le hará hallar conforme á su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Sí, por cierto, Dios no hará injusticia, y el Omnipotente no pervertirá el derecho.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¿Quién visitó por él la tierra? ¿y quién puso en orden todo el mundo?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Si él pusiese sobre el hombre su corazón, y recogiese así su espíritu y su aliento,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Toda carne perecería juntamente, y el hombre se tornaría en polvo.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Si pues hay en ti entendimiento, oye esto: escucha la voz de mis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¿Enseñorearáse el que aborrece juicio? ¿y condenarás tú al que es tan justo?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¿Hase de decir al rey: Perverso; y á los príncipes: Impíos?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¿Cuánto menos á aquel que no hace acepción de personas de príncipes, ni el rico es de él más respetado que el pobre? porque todos son obras de sus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En un momento morirán, y á media noche se alborotarán los pueblos, y pasarán, y sin mano será quitado el poderoso.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Porque sus ojos están sobre los caminos del hombre, y ve todos sus pasos.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No hay tinieblas ni sombra de muerte donde se encubran los que obran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No carga pues él al hombre más de lo justo, para que vaya con Dios á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quebrantará á los fuertes sin pesquisa, y hará estar otros en su lugar.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Por tanto él hará notorias las obras de ellos, cuando los trastornará en la noche, y serán quebrantados.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Como á malos los herirá en lugar donde sean vistos: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Por cuanto así se apartaron de él, y no consideraron todos sus caminos;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Haciendo venir delante de él el clamor del pobre, y que oiga el clamor de los necesitados.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si él diere reposo, ¿quién inquietará? si escondiere el rostro, ¿quién lo mirará? Esto sobre una nación, y lo mismo sobre un hombre;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Haciendo que no reine el hombre hipócrita para vejaciones del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De seguro conviene se diga á Dios: Llevado he ya castigo, no más ofenderé: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Enséñame tú lo que yo no veo: que si hice mal, no lo haré 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¿Ha de ser eso según tu mente? El te retribuirá, ora rehuses, ora aceptes, y no yo: di si no, lo que tú sabes.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Los hombres de seso dirán conmigo, y el hombre sabio me oirá: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Que Job no habla con sabiduría, y que sus palabras no son con entendimiento.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Deseo yo que Job sea probado ampliamente, á causa de sus respuestas por los hombres inicuos.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Porque á su pecado añadió impiedad: bate las manos entre nosotros, y contra Dios multiplica sus palabras.</w:t>
      </w:r>
    </w:p>
    <w:p>
      <w:pPr>
        <w:pStyle w:val="Heading2"/>
      </w:pPr>
      <w:r>
        <w:rPr>
          <w:lang w:val="es_ES" w:bidi="es_ES"/>
        </w:rPr>
        <w:t>Job 35:1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PROCEDIENDO Eliú en su razonamiento,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¿Piensas ser conforme á derecho esto que dijiste: Más justo soy yo que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dijiste: ¿Qué ventaja sacarás tú de ello? ¿ó qué provecho tendré de mi pecado?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Yo te responderé razones, y á tus compañeros contigo.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Mira á los cielos, y ve, y considera que las nubes son más altas que tú.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Si pecares, ¿qué habrás hecho contra él? y si tus rebeliones se multiplicaren, ¿qué le harás tú?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Si fueres justo, ¿qué le darás á él? ¿ó qué recibirá de tu mano?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Al hombre como tú dañará tu impiedad, y al hijo del hombre aprovechará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 causa de la multitud de las violencias clamarán, y se lamentarán por el poderío de los grandes.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ninguno dice: ¿Dónde está Dios mi Hacedor, que da canciones en la noche,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Que nos enseña más que á las bestias de la tierra, y nos hace sabios más que las aves del cielo?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Allí clamarán, y él no oirá, por la soberbia de los malos.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Ciertamente Dios no oirá la vanidad, ni la mirará el Omnipotente.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Aunque más digas, No lo mirará; haz juicio delante de él, y en él espera.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Mas ahora, porque en su ira no visita, ni conoce con rigor, por eso Job abrió su boca vanamente, y multiplica palabras sin sabiduría.</w:t>
      </w:r>
    </w:p>
    <w:p>
      <w:pPr>
        <w:pStyle w:val="Heading2"/>
      </w:pPr>
      <w:r>
        <w:rPr>
          <w:lang w:val="es_ES" w:bidi="es_ES"/>
        </w:rPr>
        <w:t>Job 36:1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AÑADIÓ Eliú,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Espérame un poco, y enseñarte he; porque todavía tengo razones en orden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Tomaré mi noticia de lejos, y atribuiré justicia á mi Hacedor.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de cierto no son mentira mis palabras; contigo está el que es íntegro en sus conceptos.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He aquí que Dios es grande, mas no desestima á nadie: es poderoso en fuerza de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otorgará vida al impío, y á los afligidos dará su derecho.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quitará sus ojos del justo; antes bien con los reyes los pondrá en solio para siempre, y serán ensalzados.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si estuvieren prendidos en grillos, y aprisionados en las cuerdas de aflicción,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les dará á conocer la obra de ellos, y que prevalecieron sus rebeliones.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Despierta además el oído de ellos para la corrección, y díceles que se conviertan de la iniquidad.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Si oyeren, y le sirvieren, acabarán sus días en bien, y sus años en deleites.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Mas si no oyeren, serán pasados á cuchillo, y perecerán sin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Empero los hipócritas de corazón lo irritarán más, y no clamarán cuando él los atare.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Fallecerá el alma de ellos en su mocedad, y su vida entre los sodomitas.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Al pobre librará de su pobreza, y en la aflicción despertará su oído.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Asimismo te apartaría de la boca de la angustia á lugar espacioso, libre de todo apuro; y te asentará mesa llena de grosura.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Mas tú has llenado el juicio del impío, en vez de sustentar el juicio y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 lo cual teme que en su ira no te quite con golpe, el cual no puedas apartar de ti con gran rescate.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¿Hará él estima de tus riquezas, ni del oro, ni de todas las fuerzas del poder?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No anheles la noche, en que desaparecen los pueblos de su lugar.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Guárdate, no tornes á la iniquidad; pues ésta escogiste más bien que la aflicción.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He aquí que Dios es excelso con su potencia: ¿qué enseñador semejante á él?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¿Quién le ha prescrito su camino? ¿y quién le dirá: Iniquidad has hecho?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Acuérdate de engrandecer su obra, la cual contemplan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Los hombres todos la ven; mírala el hombre de lejos.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He aquí, Dios es grande, y nosotros no le conocemos; ni se puede rastrear el número de sus años.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reduce las gotas de las aguas, al derramarse la lluvia según el vapor;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Las cuales destilan las nubes, goteando en abundancia sobre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¿Quién podrá tampoco comprender la extensión de las nubes, y el sonido estrepitoso de su pabellón?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He aquí que sobre él extiende su luz, y cobija con ella las raíces de la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Bien que por esos medios castiga á los pueblos, á la multitud da comida.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Con las nubes encubre la luz, y mándale no brillar, interponiendo aquéllas.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Tocante á ella anunciará el trueno, su compañero, que hay acumulación de ira sobre el que se eleva.</w:t>
      </w:r>
    </w:p>
    <w:p>
      <w:pPr>
        <w:pStyle w:val="Heading2"/>
      </w:pPr>
      <w:r>
        <w:rPr>
          <w:lang w:val="es_ES" w:bidi="es_ES"/>
        </w:rPr>
        <w:t>Job 37:1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 ESTO también se espanta mi corazón, y salta de su lugar.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Oid atentamente su voz terrible, y el sonido que sale de su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Debajo de todos los cielos lo dirige, y su luz hasta los fines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Después de ella bramará el sonido, tronará él con la voz de su magnificencia; y aunque sea oída su voz, no los detiene.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Tronará Dios maravillosamente con su voz; él hace grandes cosas, que nosotros no entendemos.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á la nieve dice: Desciende á la tierra; también á la llovizna, y á los aguaceros de su fortaleza.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Así hace retirarse á todo hombre, para que los hombres todos reconozcan su obra.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La bestia se entrará en su escondrijo, y estaráse en sus moradas.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Del mediodía viene el torbellino, y el frío de los vientos del norte.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el soplo de Dios se da el hielo, y las anchas aguas son constreñidas.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Regando también llega á disipar la densa nube, y con su luz esparce la niebla.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Asimismo por sus designios se revuelven las nubes en derredor, para hacer sobre la haz del mundo, en la tierra, lo que él les mandara.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Unas veces por azote, otras por causa de su tierra, otras por misericordia las hará parecer.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Escucha esto, Job; repósate, y considera las maravillas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¿Supiste tú cuándo Dios las ponía en concierto, y hacía levantar la luz de su nube?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¿Has tú conocido las diferencias de las nubes, las maravillas del Perfecto en sabiduría?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¿Por qué están calientes tus vestidos cuando se fija el viento del mediodía sobre la tierra?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¿Extendiste tú con él los cielos, firmes como un espejo sólido?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Muéstranos qué le hemos de decir; porque nosotros no podemos componer las ideas á causa de las tinieblas.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¿Será preciso contarle cuando yo hablaré? Por más que el hombre razone, quedará como abismado.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He aquí aún: no se puede mirar la luz esplendente en los cielos, luego que pasa el viento y los limpia,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Viniendo de la parte del norte la dorada claridad. En Dios hay una majestad terrible.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es Todopoderoso, al cual no alcanzamos, grande en potencia; y en juicio y en multitud de justicia no afligirá.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Temerlo han por tanto los hombres: él no mira á los sabios de corazón.</w:t>
      </w:r>
    </w:p>
    <w:p>
      <w:pPr>
        <w:pStyle w:val="Heading2"/>
      </w:pPr>
      <w:r>
        <w:rPr>
          <w:lang w:val="es_ES" w:bidi="es_ES"/>
        </w:rPr>
        <w:t>Job 38:1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Jehová á Job desde un torbellino,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¿Quién es ése que oscurece el consejo con palabras sin sabiduría?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Ahora ciñe como varón tus lomos; yo te preguntaré, y hazme saber tú.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¿Dónde estabas cuando yo fundaba la tierra? házmelo saber, si tienes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¿Quién ordenó sus medidas, si lo sabes? ¿ó quién extendió sobre ella cordel?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¿Sobre qué están fundadas sus basas? ¿ó quién puso su piedra angular,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Cuando las estrellas todas del alba alababan, y se regocijaban todos los hijos de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¿Quién encerró con puertas la mar, cuando se derramaba por fuera como saliendo de madre;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Cuando puse yo nubes por vestidura suya, y por su faja oscuridad.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establecí sobre ella mi decreto, y le puse puertas y cerrojo,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dije: Hasta aquí vendrás, y no pasarás adelante, y ahí parará la hinchazón de tus ondas?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¿Has tú mandado á la mañana en tus días? ¿has mostrado al alba su lugar,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Para que ocupe los fines de la tierra, y que sean sacudidos de ella los impíos?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Trasmúdase como lodo bajo de sello, y viene á estar como con vestidura: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Mas la luz de los impíos es quitada de ellos, y el brazo enaltecido es quebrantado.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¿Has entrado tú hasta los profundos de la mar, y has andado escudriñando el abismo?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¿Hante sido descubiertas las puertas de la muerte, y has visto las puertas de la sombra de muerte?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¿Has tú considerado hasta las anchuras de la tierra? Declara si sabes todo esto.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¿Por dónde va el camino á la habitación de la luz, y dónde está el lugar de las tinieblas?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¿Si llevarás tú ambas cosas á sus términos, y entenderás las sendas de su casa?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¿Sabíaslo tú porque hubieses ya nacido, ó porque es grande el número de tus días?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¿Has tú entrado en los tesoros de la nieve, ó has visto los tesoros del granizo,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Lo cual tengo yo reservado para el tiempo de angustia, para el día de la guerra y de la batalla?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¿Por qué camino se reparte la luz, y se esparce el viento solano sobre la tierra?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¿Quién repartió conducto al turbión, y camino á los relámpagos y truenos,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Haciendo llover sobre la tierra deshabitada, sobre el desierto, donde no hay hombre,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Para hartar la tierra desierta é inculta, y para hacer brotar la tierna hierba?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¿Tiene la lluvia padre? ¿ó quién engendró las gotas del rocío?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¿De qué vientre salió el hielo? y la escarcha del cielo, ¿quién la engendró?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Las aguas se endurecen á manera de piedra, y congélase la haz del abismo.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¿Podrás tú impedir las delicias de las Pléyades, ó desatarás las ligaduras del Orión?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¿Sacarás tú á su tiempo los signos de los cielos, ó guiarás el Arcturo con sus hijos?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¿Supiste tú las ordenanzas de los cielos? ¿dispondrás tú de su potestad en la tierra?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¿Alzarás tú á las nubes tu voz, para que te cubra muchedumbre de aguas?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¿Enviarás tú los relámpagos, para que ellos vayan? ¿y diránte ellos: Henos aquí?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¿Quién puso la sabiduría en el interior? ¿ó quién dió al entendimiento la inteligencia?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¿Quién puso por cuenta los cielos con sabiduría? y los odres de los cielos, ¿quién los hace parar,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Cuando el polvo se ha convertido en dureza, y los terrones se han pegado unos con otros?</w:t>
      </w:r>
    </w:p>
    <w:p>
      <w:pPr>
        <w:pStyle w:val="Heading2"/>
      </w:pPr>
      <w:r>
        <w:rPr>
          <w:lang w:val="es_ES" w:bidi="es_ES"/>
        </w:rPr>
        <w:t>Job 39:1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¿CAZARÁS tú la presa para el león? ¿y saciarás el hambre de los leoncillos,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Cuando están echados en las cuevas, ó se están en sus guaridas para acechar?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¿Quién preparó al cuervo su alimento, cuando sus pollos claman á Dios, bullendo de un lado á otro por carecer de comida?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¿Sabes tú el tiempo en que paren las cabras monteses? ¿ó miraste tú las ciervas cuando están pariendo?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¿Contaste tú los meses de su preñez, y sabes el tiempo cuando han de parir?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Encórvanse, hacen salir sus hijos, pasan sus dolores.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Sus hijos están sanos, crecen con el pasto: salen y no vuelven á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¿Quién echó libre al asno montés, y quién soltó sus ataduras?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Al cual yo puse casa en la soledad, y sus moradas en lugares estériles.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Búrlase de la multitud de la ciudad: no oye las voces del arriero.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Lo oculto de los montes es su pasto, y anda buscando todo lo que está verde.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¿Querrá el unicornio servirte á ti, ni quedar á tu pesebre?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¿Atarás tú al unicornio con su coyunda para el surco? ¿labrará los valles en pos de ti?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¿Confiarás tú en él, por ser grande su fortaleza, y le fiarás tu labor?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¿Fiarás de él que te tornará tu simiente, y que la allegará en tu era?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¿Diste tú hermosas alas al pavo real, ó alas y plumas al avestruz?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cual desampara en la tierra sus huevos, y sobre el polvo los calienta,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olvídase de que los pisará el pie, y que los quebrará bestia del campo.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Endurécese para con sus hijos, como si no fuesen suyos, no temiendo que su trabajo haya sido en vano: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Porque le privó Dios de sabiduría, y no le dió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Luego que se levanta en alto, búrlase del caballo y de su jinete.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¿Diste tú al caballo la fortaleza? ¿vestiste tú su cerviz de relincho?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¿Le intimidarás tú como á alguna langosta? El resoplido de su nariz es formidable: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Escarba la tierra, alégrase en su fuerza, sale al encuentro de las armas: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Hace burla del espanto, y no teme, ni vuelve el rostro delante de la espada.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Contra él suena la aljaba, el hierro de la lanza y de la pica: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él con ímpetu y furor escarba la tierra, sin importarle el sonido de la bocina;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Antes como que dice entre los clarines: ¡Ea!, y desde lejos huele la batalla, el grito de los capitanes, y la vocería.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¿Vuela el gavilán por tu industria, y extiende hacia el mediodía sus alas?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¿Se remonta el águila por tu mandamiento, y pone en alto su nido? Ella habita y está en la piedra, en la cumbre del peñasco y de la roca. Desde allí acecha la comida: sus ojos observan de muy lejos. Sus pollos chupan la sangre: y donde hubiere cadáveres, allí está. A más de eso respondió Jehová á Job, y dijo: ¿Es sabiduría contender con el Omnipotente? El que disputa con Dios, responda á esto. Y respondió Job á Jehová, y dijo: He aquí que yo soy vil, ¿qué te responderé? Mi mano pongo sobre mi boca. Una vez hablé, y no responderé: aun dos veces, mas no tornaré á hablar.</w:t>
      </w:r>
    </w:p>
    <w:p>
      <w:pPr>
        <w:pStyle w:val="Heading2"/>
      </w:pPr>
      <w:r>
        <w:rPr>
          <w:lang w:val="es_ES" w:bidi="es_ES"/>
        </w:rPr>
        <w:t>Job 40:1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ENTONCES respondió Jehová á Job desde la oscuridad,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Cíñete ahora como varón tus lomos; yo te preguntaré, y explícame.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¿Invalidarás tú también mi juicio? ¿me condenarás á mí, para justificarte á ti?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¿Tienes tú brazo como Dios? ¿y tronarás tú con voz como él?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Atavíate ahora de majestad y de alteza: y vístete de honra y de hermosura.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Esparce furores de tu ira: y mira á todo soberbio, y abátelo.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Mira á todo soberbio, y humíllalo, y quebranta á los impíos en su asiento.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Encúbrelos á todos en el polvo, venda sus rostros en la oscuridad;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yo también te confesaré que podrá salvarte tu diestra.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He aquí ahora behemoth, al cual yo hice contigo; hierba come como buey.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He aquí ahora que su fuerza está en sus lomos, y su fortaleza en el ombligo de su vientre.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Su cola mueve como un cedro, y los nervios de sus genitales son entretejidos.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Sus huesos son fuertes como bronce, y sus miembros como barras de hierro.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es la cabeza de los caminos de Dios: el que lo hizo, puede hacer que su cuchillo á él se acerque.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Ciertamente los montes producen hierba para él: y toda bestia del campo retoza allá.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Echaráse debajo de las sombras, en lo oculto de las cañas, y de los lugares húmedos.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Los árboles sombríos lo cubren con su sombra; los sauces del arroyo lo cercan.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He aquí que él tomará el río sin inmutarse: y confíase que el Jordán pasará por su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¿Tomarálo alguno por sus ojos en armadijos, y horadará su nariz?</w:t>
      </w:r>
    </w:p>
    <w:p>
      <w:pPr>
        <w:pStyle w:val="Heading2"/>
      </w:pPr>
      <w:r>
        <w:rPr>
          <w:lang w:val="es_ES" w:bidi="es_ES"/>
        </w:rPr>
        <w:t>Job 41:1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¿SACARÁS tú al leviathán con el anzuelo, ó con la cuerda que le echares en su lengua?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¿Pondrás tú garfio en sus narices, y horadarás con espinas su quijada?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¿Multiplicará él ruegos para contigo? ¿hablaráte él lisonjas?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¿Hará concierto contigo para que lo tomes por siervo perpetuo?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¿Jugarás tú con él como con pájaro, ó lo atarás para tus niñas?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¿Harán de él banquete los compañeros? ¿partiránlo entre los mercaderes?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¿Cortarás tú con cuchillo su cuero, ó con asta de pescadores su cabeza?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Pon tu mano sobre él; te acordarás de la batalla, y nunca más tornarás.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He aquí que la esperanza acerca de él será burlada: porque aun á su sola vista se desmayarán.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Nadie hay tan osado que lo despierte: ¿quién pues podrá estar delante de mí?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¿Quién me ha anticipado, para que yo restituya? Todo lo que hay debajo del cielo es mío.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Yo no callaré sus miembros, ni lo de sus fuerzas y la gracia de su disposición.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¿Quién descubrirá la delantera de su vestidura? ¿quién se llegará á él con freno doble?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¿Quién abrirá las puertas de su rostro? Los órdenes de sus dientes espantan.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 gloria de su vestido son escudos fuertes, cerrados entre sí estrechamente.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uno se junta con el otro, que viento no entra entre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Pegado está el uno con el otro, están trabados entre sí, que no se pueden apartar.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Con sus estornudos encienden lumbre, y sus ojos son como los párpados del alba.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De su boca salen hachas de fuego; centellas de fuego proceden.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De sus narices sale humo, como de una olla ó caldero que hierve.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Su aliento enciende los carbones, y de su boca sale llama.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En su cerviz mora la fortaleza, y espárcese el desaliento delante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Las partes momias de su carne están apretadas: están en él firmes, y no se mueven.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Su corazón es firme como una piedra, y fuerte como la muela de abajo.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De su grandeza tienen temor los fuertes, y á causa de su desfallecimiento hacen por purificarse.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Cuando alguno lo alcanzare, ni espada, ni lanza, ni dardo, ni coselete durará.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hierro estima por pajas, y el acero por leño podrido.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Saeta no le hace huir; las piedras de honda se le tornan aristas.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Tiene toda arma por hojarascas, y del blandir de la pica se burla.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Por debajo tiene agudas conchas; Imprime su agudez en el suelo.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Hace hervir como una olla la profunda mar, y tórnala como una olla de ungüento.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En pos de sí hace resplandecer la senda, que parece que la mar es cana.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No hay sobre la tierra su semejante, hecho para nada temer.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Menosprecia toda cosa alta: es rey sobre todos los soberbios.</w:t>
      </w:r>
    </w:p>
    <w:p>
      <w:pPr>
        <w:pStyle w:val="Heading2"/>
      </w:pPr>
      <w:r>
        <w:rPr>
          <w:lang w:val="es_ES" w:bidi="es_ES"/>
        </w:rPr>
        <w:t>Job 42:1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RESPONDIÓ Job á Jehová,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Yo conozco que todo lo puedes, y que no hay pensamiento que se esconda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¿Quién es el que oscurece el consejo sin ciencia? por tanto yo denunciaba lo que no entendía; cosas que me eran ocultas, y que no las sabía.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Oye, te ruego, y hablaré: te preguntaré, y tú me enseñarás.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De oídas te había oído; mas ahora mis ojos te ven.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 tanto me aborrezco, y me arrepiento en el polvo y en la ceniza.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aconteció que después que habló Jehová estas palabras á Job, Jehová dijo á Eliphaz Temanita: Mi ira se encendió contra ti y tus dos compañeros: porque no habéis hablado por mí lo recto, como mi siervo Job.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Ahora pues, tomaos siete becerros y siete carneros, y andad á mi siervo Job, y ofreced holocausto por vosotros, y mi siervo Job orará por vosotros; porque de cierto á él atenderé para no trataros afrentosamente, por cuanto no habéis hablado por mí con rectitud, como mi siervo Job.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Fueron pues Eliphaz Temanita, y Bildad Suhita, y Sophar Naamatita, é hicieron como Jehová les dijo: y Jehová atendió á Job.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mudó Jehová la aflicción de Job, orando él por sus amigos: y aumentó al doble todas las cosas que habían sido de Job.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vinieron á él todos sus hermanos, y todas sus hermanas, y todos los que antes le habían conocido, y comieron con él pan en su casa, y condoliéronse de él, y consoláronle de todo aquel mal que sobre él había Jehová traído; y cada uno de ellos le dió una pieza de moneda, y un zarcillo de oro.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bendijo Jehová la postrimería de Job más que su principio; porque tuvo catorce mil ovejas, y seis mil camellos, y mil yuntas de bueyes, y mil asnas.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tuvo siete hijos y tres hijas.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llamó el nombre de la una, Jemimah, y el nombre de la segunda, Cesiah, y el nombre de la tercera, Keren-happuch.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no se hallaron mujeres tan hermosas como las hijas de Job en toda la tierra: y dióles su padre herencia entre sus hermanos.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después de esto vivió Job ciento y cuarenta años, y vió á sus hijos, y á los hijos de sus hijos, hasta la cuarta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Murió pues Job viejo, y lleno de días.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