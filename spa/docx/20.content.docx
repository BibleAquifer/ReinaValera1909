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Proverbios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LOS proverbios de Salomón, hijo de David, rey de Israel: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Para entender sabiduría y doctrina; para conocer las razones prudentes;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Para recibir el consejo de prudencia, justicia, y juicio y equidad;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Para dar sagacidad á los simples, y á los jóvenes inteligencia y cordura.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Oirá el sabio, y aumentará el saber; y el entendido adquirirá consejo;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Para entender parábola y declaración; palabras de sabios, y sus dichos oscuros.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principio de la sabiduría es el temor de Jehová: los insensatos desprecian la sabiduría y la enseñanza.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Oye, hijo mío, la doctrina de tu padre, y no desprecies la dirección de tu madre: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adorno de gracia serán á tu cabeza, y collares á tu cuello.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Hijo mío, si los pecadores te quisieren engañar, no consientas.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Si dijeren: Ven con nosotros, pongamos asechanzas á la sangre, acechemos sin motivo al inocente;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tragaremos vivos como el sepulcro, y enteros, como los que caen en sima;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Hallaremos riquezas de todas suertes, henchiremos nuestras casas de despojos;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Echa tu suerte entre nosotros; tengamos todos una bolsa: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Hijo mío, no andes en camino con ellos; aparta tu pie de sus veredas: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sus pies correrán al mal, é irán presurosos á derramar sangre.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en vano se tenderá la red ante los ojos de toda ave;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Mas ellos á su propia sangre ponen asechanzas, y á sus almas tienden lazo.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Tales son las sendas de todo el que es dado á la codicia, la cual prenderá el alma de sus poseedores.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La sabiduría clama de fuera, da su voz en las plazas: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Clama en los principales lugares de concurso; en las entradas de las puertas de la ciudad dice sus razones: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¿Hasta cuándo, oh simples, amaréis la simpleza, y los burladores desearán el burlar, y los insensatos aborrecerán la ciencia?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Volveos á mi reprensión: he aquí yo os derramaré mi espíritu, y os haré saber mis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 cuanto llamé, y no quisisteis; extendí mi mano, y no hubo quien escuchase;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Antes desechasteis todo consejo mío, y mi reprensión no quisisteis: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También yo me reiré en vuestra calamidad, y me burlaré cuando os viniere lo que teméis;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Cuando viniere como una destrucción lo que teméis, y vuestra calamidad llegare como un torbellino; cuando sobre vosotros viniere tribulación y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Entonces me llamarán, y no responderé; buscarme han de mañana, y no me hallarán: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Por cuanto aborrecieron la sabiduría, y no escogieron el temor de Jehová,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Ni quisieron mi consejo, y menospreciaron toda reprensión mía: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Comerán pues del fruto de su camino, y se hartarán de sus consejos.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Porque el reposo de los ignorantes los matará, y la prosperidad de los necios los echará á perder.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Mas el que me oyere, habitará confiadamente, y vivirá reposado, sin temor de mal.</w:t>
      </w:r>
    </w:p>
    <w:p>
      <w:pPr>
        <w:pStyle w:val="Heading2"/>
      </w:pPr>
      <w:r>
        <w:rPr>
          <w:lang w:val="es_ES" w:bidi="es_ES"/>
        </w:rPr>
        <w:t>Proverbios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 mío, si tomares mis palabras, y mis mandamientos guardares dentro de ti,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Haciendo estar atento tu oído á la sabiduría; si inclinares tu corazón á la prudencia;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Si clamares á la inteligencia, y á la prudencia dieres tu voz;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Si como á la plata la buscares, y la escudriñares como á tesoros;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Entonces entenderás el temor de Jehová, y hallarás el conocimiento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Jehová da la sabiduría, y de su boca viene el conocimiento y la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provee de sólida sabiduría á los rectos: es escudo á los que caminan rectamente.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 el que guarda las veredas del juicio, y preserva el camino de sus santos.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Entonces entenderás justicia, juicio, y equidad, y todo buen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Cuando la sabiduría entrare en tu corazón, y la ciencia fuere dulce á tu alma,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consejo te guardará, te preservará la inteligencia: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Para librarte del mal camino, de los hombres que hablan perversidades;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Que dejan las veredas derechas, por andar en caminos tenebrosos;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 se alegran haciendo mal, que se huelgan en las perversidades del vicio;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Cuyas veredas son torcidas, y torcidos sus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Para librarte de la mujer extraña, de la ajena que halaga con sus palabras;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Que desampara el príncipe de su mocedad, y se olvida del pacto de su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 lo cual su casa está inclinada á la muerte, y sus veredas hacia los muertos: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Todos los que á ella entraren, no volverán, ni tomarán las veredas de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Para que andes por el camino de los buenos, y guardes las veredas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los rectos habitarán la tierra, y los perfectos permanecerán en ella;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los impíos serán cortados de la tierra, y los prevaricadores serán de ella desarraigados.</w:t>
      </w:r>
    </w:p>
    <w:p>
      <w:pPr>
        <w:pStyle w:val="Heading2"/>
      </w:pPr>
      <w:r>
        <w:rPr>
          <w:lang w:val="es_ES" w:bidi="es_ES"/>
        </w:rPr>
        <w:t>Proverbios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 mío, no te olvides de mi ley; y tu corazón guarde mis mandamientos: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largura de días, y años de vida y paz te aumentarán.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Misericordia y verdad no te desamparen; átalas á tu cuello, escríbelas en la tabla de tu corazón: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hallarás gracia y buena opinión en los ojos de Dios y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Fíate de Jehová de todo tu corazón, y no estribes en tu prudencia.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Reconócelo en todos tus caminos, y él enderezará tus veredas.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seas sabio en tu opinión: teme á Jehová, y apártate del mal;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será medicina á tu ombligo, y tuétano á tus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Honra á Jehová de tu sustancia, y de las primicias de todos tus frutos;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serán llenas tus trojes con abundancia, y tus lagares rebosarán de mosto.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No deseches, hijo mío, el castigo de Jehová; ni te fatigues de su corrección: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al que ama castiga, como el padre al hijo á quien quiere.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Bienaventurado el hombre que halla la sabiduría, y que obtiene la inteligencia: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su mercadería es mejor que la mercadería de la plata, y sus frutos más que el oro fino.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Más preciosa es que las piedras preciosas; y todo lo que puedes desear, no se puede comparar á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Largura de días está en su mano derecha; en su izquierda riquezas y 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Sus caminos son caminos deleitosos, y todas sus veredas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Ella es árbol de vida á los que de ella asen: y bienaventurados son los que la mantienen.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Jehová con sabiduría fundó la tierra; afirmó los cielos con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Con su ciencia se partieron los abismos, y destilan el rocío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Hijo mío, no se aparten estas cosas de tus ojos; guarda la ley y el consejo;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serán vida á tu alma, y gracia á tu cuello.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Entonces andarás por tu camino confiadamente, y tu pie no tropezará.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Cuando te acostares, no tendrás temor; antes te acostarás, y tu sueño será suave.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No tendrás temor de pavor repentino, ni de la ruina de los impíos cuando viniere: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Jehová será tu confianza, y él preservará tu pie de ser preso.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No detengas el bien de sus dueños, cuando tuvieres poder para hacerlo.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No digas á tu prójimo: Ve, y vuelve, y mañana te daré; cuando tienes contigo qué darle.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No intentes mal contra tu prójimo, estando él confiado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No pleitees con alguno sin razón, si él no te ha hecho agravio.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No envidies al hombre injusto, ni escojas alguno de sus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Porque el perverso es abominado de Jehová: mas su secreto es con los rectos.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La maldición de Jehová está en la casa del impío; mas él bendecirá la morada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Ciertamente él escarnecerá á los escarnecedores, y á los humildes dará gracia.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Los sabios heredarán honra: mas los necios sostendrán ignominia.</w:t>
      </w:r>
    </w:p>
    <w:p>
      <w:pPr>
        <w:pStyle w:val="Heading2"/>
      </w:pPr>
      <w:r>
        <w:rPr>
          <w:lang w:val="es_ES" w:bidi="es_ES"/>
        </w:rPr>
        <w:t>Proverbios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OID, hijos, la doctrina de un padre, y estad atentos para que conozcáis cordura.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os doy buena enseñanza; no desamparéis mi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yo fuí hijo de mi padre, delicado y único delante de mi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él me enseñaba, y me decía: Mantenga tu corazón mis razones, guarda mis mandamientos, y vivirás: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Adquiere sabiduría, adquiere inteligencia; no te olvides ni te apartes de las razones de mi boca;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la dejes, y ella te guardará; ámala, y te conservará.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Sabiduría ante todo: adquiere sabiduría: y ante toda tu posesión adquiere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Engrandécela, y ella te engrandecerá: ella te honrará, cuando tú la hubieres abrazado.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Adorno de gracia dará á tu cabeza: corona de hermosura te entregará.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Oye, hijo mío, y recibe mis razones; y se te multiplicarán años de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el camino de la sabiduría te he encaminado, y por veredas derechas te he hecho andar.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Cuando anduvieres no se estrecharán tus pasos; y si corrieres, no tropezarás.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Ten el consejo, no lo dejes; guárdalo, porque eso es tu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No entres por la vereda de los impíos, ni vayas por el camino de los malos.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Desampárala, no pases por ella; apártate de ella, pasa.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no duermen ellos, si no hicieren mal; y pierden su sueño, si no han hecho caer.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comen pan de maldad, y beben vino de robos.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Mas la senda de los justos es como la luz de la aurora, que va en aumento hasta que el día es perfecto.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camino de los impíos es como la oscuridad: no saben en qué tropiezan.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Hijo mío, está atento á mis palabras; inclina tu oído á mis 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se aparten de tus ojos; guárdalas en medio de tu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son vida á los que las hallan, y medicina á toda su carne.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Sobre toda cosa guardada guarda tu corazón; porque de él mana la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Aparta de ti la perversidad de la boca, y aleja de ti la iniquidad de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Tus ojos miren lo recto, y tus párpados en derechura delante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Examina la senda de tus pies, y todos tus caminos sean ordenados.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No te apartes á diestra, ni á siniestra: aparta tu pie del mal.</w:t>
      </w:r>
    </w:p>
    <w:p>
      <w:pPr>
        <w:pStyle w:val="Heading2"/>
      </w:pPr>
      <w:r>
        <w:rPr>
          <w:lang w:val="es_ES" w:bidi="es_ES"/>
        </w:rPr>
        <w:t>Proverbios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 mío, está atento á mi sabiduría, y á mi inteligencia inclina tu oído;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Para que guardes consejo, y tus labios conserven la ciencia.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los labios de la extraña destilan miel, y su paladar es más blando que el aceite: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Mas su fin es amargo como el ajenjo, agudo como cuchillo de dos filos.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Sus pies descienden á la muerte; sus pasos sustentan el sepulcro: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Sus caminos son instables; no los conocerás, si no considerares el camino de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Ahora pues, hijos, oidme, y no os apartéis de las razones de mi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Aleja de ella tu camino, y no te acerques á la puerta de su casa;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no des á los extraños tu honor, y tus años á cruel;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no se harten los extraños de tu fuerza, y tus trabajos estén en casa del extraño;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gimas en tus postrimerías, cuando se consumiere tu carne y tu cuerpo,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digas: ¡Cómo aborrecí el consejo, y mi corazón menospreció la reprensión;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no oí la voz de los que me adoctrinaban, y á los que me enseñaban no incliné mi oído!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Casi en todo mal he estado, en medio de la sociedad y de la congregación.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Bebe el agua de tu cisterna, y los raudales de tu pozo.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Derrámense por de fuera tus fuentes, en las plazas los ríos de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Sean para ti solo, y no para los extraños contigo.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Sea bendito tu manantial; y alégrate con la mujer de tu mocedad.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Como cierva amada y graciosa corza, sus pechos te satisfagan en todo tiempo; y en su amor recréate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¿Y por qué, hijo mío, andarás ciego con la ajena, y abrazarás el seno de la extraña?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Pues que los caminos del hombre están ante los ojos de Jehová, y él considera todas sus veredas.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Prenderán al impío sus propias iniquidades, y detenido será con las cuerdas de su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morirá por falta de corrección; y errará por la grandeza de su locura.</w:t>
      </w:r>
    </w:p>
    <w:p>
      <w:pPr>
        <w:pStyle w:val="Heading2"/>
      </w:pPr>
      <w:r>
        <w:rPr>
          <w:lang w:val="es_ES" w:bidi="es_ES"/>
        </w:rPr>
        <w:t>Proverbios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 mío, si salieres fiador por tu amigo, si tocaste tu mano por el extraño,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Enlazado eres con las palabras de tu boca, y preso con las razones de tu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Haz esto ahora, hijo mío, y líbrate, ya que has caído en la mano de tu prójimo: ve, humíllate, y asegúrate de tu amigo.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des sueño á tus ojos, ni á tus párpados adormecimiento.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Escápate como el corzo de la mano del cazador, y como el ave de la mano del parancero.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Ve á la hormiga, oh perezoso, mira sus caminos, y sé sabio;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cual no teniendo capitán, ni gobernador, ni señor,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Prepara en el verano su comida y allega en el tiempo de la siega su mantenimiento.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Perezoso, ¿hasta cuándo has de dormir? ¿cuándo te levantarás de tu sueño?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Un poco de sueño, un poco de dormitar, y cruzar por un poco las manos para reposo: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Así vendrá tu necesidad como caminante, y tu pobreza como hombre de escudo.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hombre malo, el hombre depravado, anda en perversidad de boca;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Guiña de sus ojos, habla con sus pies, indica con sus dedos;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Perversidades hay en su corazón, anda pensando mal en todo tiempo; enciende rencillas.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tanto su calamidad vendrá de repente; súbitamente será quebrantado, y no habrá remedio.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Seis cosas aborrece Jehová, y aun siete abomina su alma: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Los ojos altivos, la lengua mentirosa, las manos derramadoras de sangre inocente,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corazón que maquina pensamientos inicuos, los pies presurosos para correr al mal,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testigo falso que habla mentiras, y el que enciende rencillas entre los hermanos.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Guarda, hijo mío, el mandamiento de tu padre, y no dejes la enseñanza de tu madre: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Atalos siempre en tu corazón, enlázalos á tu cuello.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Te guiarán cuando anduvieres; cuando durmieres te guardarán; hablarán contigo cuando despertares.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Porque el mandamiento es antorcha, y la enseñanza luz; y camino de vida las reprensiones de la enseñanza: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Para que te guarden de la mala mujer, de la blandura de la lengua de la extraña.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No codicies su hermosura en tu corazón, ni ella te prenda con sus ojos: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á causa de la mujer ramera es reducido el hombre á un bocado de pan; y la mujer caza la preciosa alma del varón.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¿Tomará el hombre fuego en su seno, sin que sus vestidos se quemen?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¿Andará el hombre sobre las brasas, sin que sus pies se abrasen?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Así el que entrare á la mujer de su prójimo; no será sin culpa cualquiera que la tocare.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No tienen en poco al ladrón, cuando hurtare para saciar su alma teniendo hambre: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Empero tomado, paga las setenas, da toda la sustancia de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Mas el que comete adulterio con la mujer, es falto de entendimiento: corrompe su alma el que tal hace.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Plaga y vergüenza hallará; y su afrenta nunca será raída.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Porque los celos son el furor del hombre, y no perdonará en el día de la venganza.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No tendrá respeto á ninguna redención; ni querrá perdonar, aunque multipliques los dones.</w:t>
      </w:r>
    </w:p>
    <w:p>
      <w:pPr>
        <w:pStyle w:val="Heading2"/>
      </w:pPr>
      <w:r>
        <w:rPr>
          <w:lang w:val="es_ES" w:bidi="es_ES"/>
        </w:rPr>
        <w:t>Proverbios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HIJO mío, guarda mis razones, y encierra contigo mis mandamientos.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Guarda mis mandamientos, y vivirás; y mi ley como las niñas de tus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Lígalos á tus dedos; escríbelos en la tabla de tu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Di á la sabiduría: Tú eres mi hermana; y á la inteligencia llama parienta: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Para que te guarden de la mujer ajena, y de la extraña que ablanda sus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mirando yo por la ventana de mi casa, por mi celosía,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Vi entre los simples, consideré entre los jóvenes, un mancebo falto de entendimiento,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cual pasaba por la calle, junto á la esquina de aquella, é iba camino de su casa,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 la tarde del día, ya que oscurecía, en la oscuridad y tiniebla de la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he aquí, una mujer que le sale al encuentro con atavío de ramera, astuta de corazón,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Alborotadora y rencillosa, sus pies no pueden estar en casa;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Unas veces de fuera, ó bien por las plazas, acechando por todas las esquinas.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traba de él, y bésalo; desvergonzó su rostro, y díjole: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Sacrificios de paz había prometido, hoy he pagado mis votos;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tanto he salido á encontrarte, buscando diligentemente tu rostro, y te he hallado.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Con paramentos he ataviado mi cama, recamados con cordoncillo de Egipto.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He sahumado mi cámara con mirra, áloes, y cinamomo.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Ven, embriaguémonos de amores hasta la mañana; alegrémonos en amores.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Porque el marido no está en casa, hase ido á un largo viaje: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saco de dinero llevó en su mano; el día señalado volverá á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Rindiólo con la mucha suavidad de sus palabras, obligóle con la blandura de sus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Vase en pos de ella luego, como va el buey al degolladero, y como el loco á las prisiones para ser castigado;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Como el ave que se apresura al lazo, y no sabe que es contra su vida, hasta que la saeta traspasó su hígado.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Ahora pues, hijos, oidme, y estad atentos á las razones de mi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No se aparte á sus caminos tu corazón; no yerres en sus veredas.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á muchos ha hecho caer heridos; y aun los más fuertes han sido muertos por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Caminos del sepulcro son su casa, que descienden á las cámaras de la muerte.</w:t>
      </w:r>
    </w:p>
    <w:p>
      <w:pPr>
        <w:pStyle w:val="Heading2"/>
      </w:pPr>
      <w:r>
        <w:rPr>
          <w:lang w:val="es_ES" w:bidi="es_ES"/>
        </w:rPr>
        <w:t>Proverbios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¿NO clama la sabiduría, y da su voz la inteligencia?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los altos cabezos, junto al camino, á las encrucijadas de las veredas se para;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 el lugar de las puertas, á la entrada de la ciudad, á la entrada de las puertas da voces: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Oh hombres, á vosotros clamo; y mi voz es á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Entended, simples, discreción; y vosotros, locos, entrad en cordura.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Oid, porque hablaré cosas excelentes; y abriré mis labios para cosas rectas.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mi boca hablará verdad, y la impiedad abominan mis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 justicia son todas las razones de mi boca; no hay en ellas cosa perversa ni torcida.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Todas ellas son rectas al que entiende, y razonables á los que han hallado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Recibid mi enseñanza, y no plata; y ciencia antes que el oro escogido.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mejor es la sabiduría que las piedras preciosas; y todas las cosas que se pueden desear, no son de comparar con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Yo, la sabiduría, habito con la discreción, y hallo la ciencia de los consejos.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temor de Jehová es aborrecer el mal; la soberbia y la arrogancia, y el mal camino y la boca perversa, aborrezco.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Conmigo está el consejo y el ser; yo soy la inteligencia; mía es la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 mí reinan los reyes, y los príncipes determinan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mí dominan los príncipes, y todos los gobernadores juzgan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Yo amo á los que me aman; y me hallan los que madrugando me buscan.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Las riquezas y la honra están conmigo; sólidas riquezas, y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Mejor es mi fruto que el oro, y que el oro refinado; y mi rédito mejor que la plata escogida.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 vereda de justicia guiaré, por en medio de sendas de juicio;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Para hacer heredar á mis amigos el ser, y que yo hincha sus tesoros.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Jehová me poseía en el principio de su camino, ya de antiguo, antes de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Eternalmente tuve el principado, desde el principio, antes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Antes de los abismos fuí engendrada; antes que fuesen las fuentes de las muchas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Antes que los montes fuesen fundados, antes de los collados, era yo engendrada: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No había aún hecho la tierra, ni las campiñas, ni el principio del polvo del mundo.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Cuando formaba los cielos, allí estaba yo; cuando señalaba por compás la sobrefaz del abismo;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Cuando afirmaba los cielos arriba, cuando afirmaba las fuentes del abismo;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Cuando ponía á la mar su estatuto, y á las aguas, que no pasasen su mandamiento; cuando establecía los fundamentos de la tierra;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Con él estaba yo ordenándolo todo; y fuí su delicia todos los días, teniendo solaz delante de él en todo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Huélgome en la parte habitable de su tierra; y mis delicias son con los hijos de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Ahora pues, hijos, oidme; y bienaventurados los que guardaren mis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Atended el consejo, y sed sabios, y no lo menospreciéis.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Bienaventurado el hombre que me oye, velando á mis puertas cada día, guardando los umbrales de mis entradas.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Porque el que me hallare, hallará la vida, y alcanzará el favor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Mas el que peca contra mí, defrauda su alma: todos los que me aborrecen, aman la muerte.</w:t>
      </w:r>
    </w:p>
    <w:p>
      <w:pPr>
        <w:pStyle w:val="Heading2"/>
      </w:pPr>
      <w:r>
        <w:rPr>
          <w:lang w:val="es_ES" w:bidi="es_ES"/>
        </w:rPr>
        <w:t>Proverbios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sabiduría edificó su casa, labró sus siete columnas;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Mató sus víctimas, templó su vino, y puso su 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Envió sus criadas; sobre lo más alto de la ciudad clamó: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Cualquiera simple, venga acá. A los faltos de cordura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Venid, comed mi pan, y bebed del vino que yo he templado.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Dejad las simplezas, y vivid; y andad por el camino de la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que corrige al escarnecedor, afrenta se acarrea: el que reprende al impío, se atrae mancha.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reprendas al escarnecedor, porque no te aborrezca; corrige al sabio, y te amará.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Da al sabio, y será más sabio: enseña al justo, y acrecerá su saber.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temor de Jehová es el principio de la sabiduría; y la ciencia de los santos es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por mí se aumentarán tus días, y años de vida se te añadirán.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fueres sabio, para ti lo serás: mas si fueres escarnecedor, pagarás tú solo.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La mujer loca es alborotadora; es simple é ignorante.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Siéntase en una silla á la puerta de su casa, en lo alto de la ciudad,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Para llamar á los que pasan por el camino, que van por sus caminos derechos.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Cualquiera simple, dice, venga acá. A los faltos de cordura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Las aguas hurtadas son dulces, y el pan comido en oculto es suave.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no saben que allí están los muertos; que sus convidados están en los profundos de la sepultura.</w:t>
      </w:r>
    </w:p>
    <w:p>
      <w:pPr>
        <w:pStyle w:val="Heading2"/>
      </w:pPr>
      <w:r>
        <w:rPr>
          <w:lang w:val="es_ES" w:bidi="es_ES"/>
        </w:rPr>
        <w:t>Proverbios 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Las sentencias de Salomón. EL hijo sabio alegra al padre; y el hijo necio es tristeza de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Los tesoros de maldad no serán de provecho: mas la justicia libra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Jehová no dejará hambrear el alma del justo: mas la iniquidad lanzará á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mano negligente hace pobre: mas la mano de los diligentes enriquece.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que recoge en el estío es hombre entendido: el que duerme en el tiempo de la siega es hombre afrentoso.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Bendiciones sobre la cabeza del justo: mas violencia cubrirá la boca de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memoria del justo será bendita: mas el nombre de los impíos se pudrirá.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sabio de corazón recibirá los mandamientos: mas el loco de labios caerá.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que camina en integridad, anda confiado: mas el que pervierte sus caminos, será quebrantado.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guiña del ojo acarrea tristeza; y el loco de labios será castigado.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Vena de vida es la boca del justo: mas violencia cubrirá la boca de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odio despierta rencillas: mas la caridad cubrirá todas las faltas.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 los labios del prudente se halla sabiduría: y vara á las espaldas del falto de cordura.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Los sabios guardan la sabiduría: mas la boca del loco es calamidad cercana.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Las riquezas del rico son su ciudad fuerte; y el desmayo de los pobres es su pobreza.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 obra del justo es para vida; mas el fruto del impío es para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Camino á la vida es guardar la corrección: mas el que deja la reprensión, yerra.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que encubre el odio es de labios mentirosos; y el que echa mala fama es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 las muchas palabras no falta pecado: mas el que refrena sus labios es prudente.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Plata escogida es la lengua del justo: mas el entendimiento de los impíos es como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Los labios del justo apacientan á muchos: mas los necios por falta de entendimiento mueren.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 bendición de Jehová es la que enriquece, y no añade tristeza con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Hacer abominación es como risa al insensato: mas el hombre entendido sabe.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Lo que el impío teme, eso le vendrá: mas á los justos les será dado lo que desean.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Como pasa el torbellino, así el malo no permanece: mas el justo, fundado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Como el vinagre á los dientes, y como el humo á los ojos, así es el perezoso á los que lo envían.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temor de Jehová aumentará los días: mas los años de los impíos serán acortados.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La esperanza de los justos es alegría; mas la esperanza de los impíos perecerá.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Fortaleza es al perfecto el camino de Jehová: mas espanto es á los que obran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justo eternalmente no será removido: mas los impíos no habitarán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La boca del justo producirá sabiduría: mas la lengua perversa será cortada.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Los labios del justo conocerán lo que agrada: mas la boca de los impíos habla perversidades.</w:t>
      </w:r>
    </w:p>
    <w:p>
      <w:pPr>
        <w:pStyle w:val="Heading2"/>
      </w:pPr>
      <w:r>
        <w:rPr>
          <w:lang w:val="es_ES" w:bidi="es_ES"/>
        </w:rPr>
        <w:t>Proverbios 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peso falso abominación es á Jehová: mas la pesa cabal le agrada.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Cuando viene la soberbia, viene también la deshonra: mas con los humildes es la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integridad de los rectos los encaminará: mas destruirá á los pecadores la perversidad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aprovecharán las riquezas en el día de la ira: mas la justicia librará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La justicia del perfecto enderezará su camino: mas el impío por su impiedad caerá.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justicia de los rectos los librará: mas los pecadores en su pecado serán presos.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Cuando muere el hombre impío, perece su esperanza; y la espectativa de los malos perecerá.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justo es librado de la tribulación: mas el impío viene en lugar suyo.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hipócrita con la boca daña á su prójimo: mas los justos son librados con la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el bien de los justos la ciudad se alegra: mas cuando los impíos perecen, hay fiestas.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 la bendición de los rectos la ciudad será engrandecida: mas por la boca de los impíos ella será trastornada.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que carece de entendimiento, menosprecia á su prójimo: mas el hombre prudente calla.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anda en chismes, descubre el secreto: mas el de espíritu fiel encubre la cosa.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Cuando faltaren las industrias, caerá el pueblo: mas en la multitud de consejeros hay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Con ansiedad será afligido el que fiare al extraño: mas el que aborreciere las fianzas vivirá confiado.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 mujer graciosa tendrá honra: y los fuertes tendrán riquezas.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 su alma hace bien el hombre misericordioso: mas el cruel atormenta su carne.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impío hace obra falsa: mas el que sembrare justicia, tendrá galardón firme.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Como la justicia es para vida, así el que sigue el mal es para su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Abominación son á Jehová los perversos de corazón: mas los perfectos de camino le son agradables.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Aunque llegue la mano á la mano, el malo no quedará sin castigo: mas la simiente de los justos escapará.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Zarcillo de oro en la nariz del puerco, es la mujer hermosa y apartada de 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deseo de los justos es solamente bien: mas la esperanza de los impíos es enojo.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Hay quienes reparten, y les es añadido más: y hay quienes son escasos más de lo que es justo, mas vienen á pobreza.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alma liberal será engordada: y el que saciare, él también será saciado.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Al que retiene el grano, el pueblo lo maldecirá: mas bendición será sobre la cabeza del que vende.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que madruga al bien, buscará favor: mas el que busca el mal, vendrále.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que confía en sus riquezas, caerá: mas los justos reverdecerán como ramos.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que turba su casa heredará viento; y el necio será siervo del sabio de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fruto del justo es árbol de vida: y el que prende almas, es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Ciertamente el justo será pagado en la tierra: ¡cuánto más el impío y el pecador!</w:t>
      </w:r>
    </w:p>
    <w:p>
      <w:pPr>
        <w:pStyle w:val="Heading2"/>
      </w:pPr>
      <w:r>
        <w:rPr>
          <w:lang w:val="es_ES" w:bidi="es_ES"/>
        </w:rPr>
        <w:t>Proverbios 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que ama la corrección ama la sabiduría: mas el que aborrece la reprensión, es ignorante.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bueno alcanzará favor de Jehová: mas él condenará al hombre de malos pensamientos.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hombre no se afirmará por medio de la impiedad: mas la raíz de los justos no será movida.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mujer virtuosa corona es de su marido: mas la mala, como carcoma en sus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pensamientos de los justos son rectitud; mas los consejos de los impíos,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Las palabras de los impíos son para acechar la sangre: mas la boca de los rectos los librará.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Dios trastornará á los impíos, y no serán más: mas la casa de los justos permanecerá.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Según su sabiduría es alabado el hombre: mas el perverso de corazón será en menosprecio.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Mejor es el que es menospreciado y tiene servidores, que el que se precia, y carece de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justo atiende á la vida de su bestia: mas las entrañas de los impíos son crueles.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que labra su tierra, se hartará de pan: mas el que sigue los vagabundos es falto de entendimiento.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Desea el impío la red de los malos: mas la raíz de los justos dará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impío es enredado en la prevaricación de sus labios: mas el justo saldrá de la tribulación.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hombre será harto de bien del fruto de su boca: y la paga de las manos del hombre le será dada.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camino del necio es derecho en su opinión: mas el que obedece al consejo es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necio luego al punto da á conocer su ira: mas el que disimula la injuria es cuerdo.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que habla verdad, declara justicia; mas el testigo mentiroso,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Hay quienes hablan como dando estocadas de espada: mas la lengua de los sabios es medicina.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labio de verdad permanecerá para siempre: mas la lengua de mentira por un momento.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Engaño hay en el corazón de los que piensan mal: mas alegría en el de los que piensan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Ninguna adversidad acontecerá al justo: mas los impíos serán llenos de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Los labios mentirosos son abominación á Jehová: mas los obradores de verdad su contentamiento.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hombre cuerdo encubre la ciencia: mas el corazón de los necios publica la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La mano de los diligentes se enseñoreará: mas la negligencia será tributaria.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cuidado congojoso en el corazón del hombre, lo abate; mas la buena palabra lo alegra.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justo hace ventaja á su prójimo: mas el camino de los impíos les hace errar.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indolente no chamuscará su caza: mas el haber precioso del hombre es la diligencia.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 el camino de la justicia está la vida; y la senda de su vereda no es muerte.</w:t>
      </w:r>
    </w:p>
    <w:p>
      <w:pPr>
        <w:pStyle w:val="Heading2"/>
      </w:pPr>
      <w:r>
        <w:rPr>
          <w:lang w:val="es_ES" w:bidi="es_ES"/>
        </w:rPr>
        <w:t>Proverbios 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hijo sabio toma el consejo del padre: mas el burlador no escucha las reprensiones.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Del fruto de su boca el hombre comerá bien: mas el alma de los prevaricadores hallará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que guarda su boca guarda su alma: mas el que mucho abre sus labios tendrá calamidad.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Desea, y nada alcanza el alma del perezoso: mas el alma de los diligentes será engordada.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justo aborrece la palabra de mentira: mas el impío se hace odioso é infame.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La justicia guarda al de perfecto camino: mas la impiedad trastornará al pecador.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Hay quienes se hacen ricos, y no tienen nada: y hay quienes se hacen pobres, y tienen muchas riquezas.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 redención de la vida del hombre son sus riquezas: pero el pobre no oye censuras.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 luz de los justos se alegrará: mas apagaráse la lámpara de los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Ciertamente la soberbia parirá contienda: mas con los avisados es la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Disminuiránse las riquezas de vanidad: empero multiplicará el que allega con su 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La esperanza que se prolonga, es tormento del corazón: mas árbol de vida es el deseo cumplido.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menosprecia la palabra, perecerá por ello: mas el que teme el mandamiento, será recompensado.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 ley del sabio es manantial de vida, para apartarse de los lazos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buen entendimiento conciliará gracia: mas el camino de los prevaricadores es duro.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Todo hombre cuerdo obra con sabiduría: mas el necio manifestará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mal mensajero caerá en mal: mas el mensajero fiel es medicina.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Pobreza y vergüenza tendrá el que menosprecia el consejo: mas el que guarda la corrección, será honrado.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deseo cumplido deleita el alma: pero apartarse del mal es abominación á los necios.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que anda con los sabios, sabio será; mas el que se allega á los necios, será quebrantado.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Mal perseguirá á los pecadores: mas á los justos les será bien retribuído.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bueno dejará herederos á los hijos de los hijos; y el haber del pecador, para el justo está guardado.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 el barbecho de los pobres hay mucho pan: mas piérdese por falta de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que detiene el castigo, á su hijo aborrece: mas el que lo ama, madruga á castigarlo.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justo come hasta saciar su alma: mas el vientre de los impíos tendrá necesidad.</w:t>
      </w:r>
    </w:p>
    <w:p>
      <w:pPr>
        <w:pStyle w:val="Heading2"/>
      </w:pPr>
      <w:r>
        <w:rPr>
          <w:lang w:val="es_ES" w:bidi="es_ES"/>
        </w:rPr>
        <w:t>Proverbios 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mujer sabia edifica su casa: mas la necia con sus manos la derriba.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que camina en su rectitud teme á Jehová: mas el pervertido en sus caminos lo menosprecia.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 la boca del necio está la vara de la soberbia: mas los labios de los sabios los guardarán.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Sin bueyes el granero está limpio: mas por la fuerza del buey hay abundancia de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testigo verdadero no mentirá: mas el testigo falso hablará mentiras.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Busca el escarnecedor la sabiduría, y no la halla: mas la sabiduría al hombre entendido es fácil.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Vete de delante del hombre necio, porque en él no advertirás labios de ciencia.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 ciencia del cuerdo es entender su camino: mas la indiscreción de los necios es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Los necios se mofan del pecado: mas entre los rectos hay favor.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corazón conoce la amargura de su alma; y extraño no se entrometerá en su alegría.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casa de los impíos será asolada: mas florecerá la tienda de los rectos.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Hay camino que al hombre parece derecho; empero su fin son caminos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Aun en la risa tendrá dolor el corazón; y el término de la alegría es congoja.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De sus caminos será harto el apartado de razón: y el hombre de bien estará contento del suyo.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simple cree á toda palabra: mas el avisado entiende sus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sabio teme, y se aparta del mal: mas el necio se arrebata, y confía.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que presto se enoja, hará locura: y el hombre malicioso será aborrecido.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Los simples heredarán necedad: mas los cuerdos se coronarán de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Los malos se inclinarán delante de los buenos, y los impíos á las puertas del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pobre es odioso aun á su amigo: pero muchos son los que aman al rico.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Peca el que menosprecia á su prójimo: mas el que tiene misericordia de los pobres, es bienaventurado.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¿No yerran los que piensan mal? Misericordia empero y verdad alcanzarán los que piensan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 toda labor hay fruto: mas la palabra de los labios solamente empobrece.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Las riquezas de los sabios son su corona: mas es infatuación la insensatez de los necios.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testigo verdadero libra las almas: mas el engañoso hablará mentiras.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En el temor de Jehová está la fuerte confianza; y esperanza tendrán sus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temor de Jehová es manantial de vida, para apartarse de los lazos de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 la multitud de pueblo está la gloria del rey: y en la falta de pueblo la flaqueza del príncipe.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que tarde se aira, es grande de entendimiento: mas el corto de espíritu engrandece el desatino.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corazón apacible es vida de las carnes: mas la envidia, pudrimiento de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El que oprime al pobre, afrenta á su Hacedor: mas el que tiene misericordia del pobre, lo 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Por su maldad será lanzado el impío: mas el justo en su muerte tiene esperanza.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En el corazón del cuerdo reposa la sabiduría; y es conocida en medio de los necios.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La justicia engrandece la nación: mas el pecado es afrenta de las naciones.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La benevolencia del rey es para con el ministro entendido: mas su enojo contra el que lo avergüenza.</w:t>
      </w:r>
    </w:p>
    <w:p>
      <w:pPr>
        <w:pStyle w:val="Heading2"/>
      </w:pPr>
      <w:r>
        <w:rPr>
          <w:lang w:val="es_ES" w:bidi="es_ES"/>
        </w:rPr>
        <w:t>Proverbios 15:1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blanda respuesta quita la ira: mas la palabra áspera hace subir el furor.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La lengua de los sabios adornará la sabiduría: mas la boca de los necios hablará sandeces.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Los ojos de Jehová están en todo lugar, mirando á los malos y á los buenos.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 sana lengua es árbol de vida: mas la perversidad en ella es quebrantamiento de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necio menosprecia el consejo de su padre: mas el que guarda la corrección, vendrá á ser cuerdo.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la casa del justo hay gran provisión; empero turbación en las ganancias del impío.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Los labios de los sabios esparcen sabiduría: mas no así el corazón de los necios.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sacrificio de los impíos es abominación á Jehová: mas la oración de los rectos es su gozo.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Abominación es á Jehová el camino del impío: mas él ama al que sigue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La reconvención es molesta al que deja el camino: y el que aborreciere la corrección, morirá.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infierno y la perdición están delante de Jehová: ¡cuánto más los corazones de los hombres!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escarnecedor no ama al que le reprende; ni se allega á los sabios.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corazón alegre hermosea el rostro: mas por el dolor de corazón el espíritu se abate.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corazón entendido busca la sabiduría: mas la boca de los necios pace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Todos los días del afligido son trabajosos: mas el de corazón contento tiene un convite continuo.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Mejor es lo poco con el temor de Jehová, que el gran tesoro donde hay turbación.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Mejor es la comida de legumbres donde hay amor, que de buey engordado donde hay odio.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hombre iracundo mueve contiendas: mas el que tarde se enoja, apaciguará la rencilla.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camino del perezoso es como seto de espinos: mas la vereda de los rectos como una calzada.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hijo sabio alegra al padre: mas el hombre necio menosprecia á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La necedad es alegría al falto de entendimiento: mas el hombre entendido enderezará su proceder.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Los pensamientos son frustrados donde no hay consejo; mas en la multitud de consejeros se afirman.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Alégrase el hombre con la respuesta de su boca: y la palabra á su tiempo, ¡cuán buena 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camino de la vida es hacia arriba al entendido, para apartarse del infierno abajo.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Jehová asolará la casa de los soberbios: mas él afirmará el término de la viuda.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Abominación son á Jehová los pensamientos del malo: mas las expresiones de los limpios son limpias.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Alborota su casa el codicioso: mas el que aborrece las dádivas vivirá.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corazón del justo piensa para responder: mas la boca de los impíos derrama malas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Lejos está Jehová de los impíos: mas él oye la oración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La luz de los ojos alegra el corazón; y la buena fama engorda los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La oreja que escucha la corrección de vida, entre los sabios morará.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El que tiene en poco la disciplina, menosprecia su alma: mas el que escucha la corrección, tiene entendimiento.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El temor de Jehová es enseñanza de sabiduría: y delante de la honra está la humildad.</w:t>
      </w:r>
    </w:p>
    <w:p>
      <w:pPr>
        <w:pStyle w:val="Heading2"/>
      </w:pPr>
      <w:r>
        <w:rPr>
          <w:lang w:val="es_ES" w:bidi="es_ES"/>
        </w:rPr>
        <w:t>Proverbios 16:1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DEL hombre son las disposiciones del corazón: mas de Jehová la respuesta de la lengua.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Todos los caminos del hombre son limpios en su opinión: mas Jehová pesa los espíritus.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Encomienda á Jehová tus obras, y tus pensamientos serán afirmados.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Todas las cosas ha hecho Jehová por sí mismo, y aun al impío para el día malo.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Abominación es á Jehová todo altivo de corazón: aunque esté mano sobre mano, no será reputado inocente.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Con misericordia y verdad se corrige el pecado: y con el temor de Jehová se apartan del mal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Cuando los caminos del hombre son agradables á Jehová, aun á sus enemigos pacificará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Mejor es lo poco con justicia, que la muchedumbre de frutos sin derecho.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corazón del hombre piensa su camino: mas Jehová endereza sus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Adivinación está en los labios del rey: en juicio no prevaricará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Peso y balanzas justas son de Jehová: obra suya son todas las pesas de la bolsa.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Abominación es á los reyes hacer impiedad: porque con justicia será afirmado el trono.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Los labios justos son el contentamiento de los reyes; y aman al que habla lo recto.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 ira del rey es mensajero de muerte: mas el hombre sabio la evitará.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 la alegría del rostro del rey está la vida; y su benevolencia es como nube de lluvia tardía.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Mejor es adquirir sabiduría que oro preciado; y adquirir inteligencia vale más que la plata.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camino de los rectos es apartarse del mal: su alma guarda el que guarda su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Antes del quebrantamiento es la soberbia; y antes de la caída la altivez de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Mejor es humillar el espíritu con los humildes, que partir despojos con los soberbios.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entendido en la palabra, hallará el bien: y el que confía en Jehová, él es bienaventurado.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sabio de corazón es llamado entendido: y la dulzura de labios aumentará la doctrina.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Manantial de vida es el entendimiento al que lo posee: mas la erudición de los necios es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corazón del sabio hace prudente su boca; y con sus labios aumenta la doctrina.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Panal de miel son los dichos suaves: suavidad al alma y medicina á los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Hay camino que parece derecho al hombre, mas su salida son caminos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alma del que trabaja, trabaja para sí; porque su boca le constriñe.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hombre perverso cava el mal; y en sus labios hay como llama de fuego.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hombre perverso levanta contienda; y el chismoso aparta los mejores amigos.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hombre malo lisonjea á su prójimo, y le hace andar por el camino no bueno: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Cierra sus ojos para pensar perversidades; mueve sus labios, efectúa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Corona de honra es la vejez, que se hallará en el camino de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Mejor es el que tarde se aira que el fuerte; y el que se enseñorea de su espíritu, que el que toma una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La suerte se echa en el seno: mas de Jehová es el juicio de ella.</w:t>
      </w:r>
    </w:p>
    <w:p>
      <w:pPr>
        <w:pStyle w:val="Heading2"/>
      </w:pPr>
      <w:r>
        <w:rPr>
          <w:lang w:val="es_ES" w:bidi="es_ES"/>
        </w:rPr>
        <w:t>Proverbios 17:1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MEJOR es un bocado seco, y en paz, que la casa de contienda llena de víctimas.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siervo prudente se enseñoreará del hijo que deshonra, y entre los hermanos partirá la herencia.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crisol para la plata, y la hornaza para el oro: mas Jehová prueba los corazones.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malo está atento al labio inicuo; y el mentiroso escucha á la lengua detractora.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que escarnece al pobre, afrenta á su Hacedor: y el que se alegra en la calamidad, no quedará sin castigo.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Corona de los viejos son los hijos de los hijos; y la honra de los hijos, sus padres.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No conviene al necio la altilocuencia: ¡cuánto menos al príncipe el labio mentiroso!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Piedra preciosa es el cohecho en ojos de sus dueños: á donde quiera que se vuelve, da prosperidad.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que cubre la prevaricación, busca amistad: mas el que reitera la palabra, aparta al amigo.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Aprovecha la reprensión en el entendido, más que si cien veces hiriese en el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rebelde no busca sino mal; y mensajero cruel será contra él enviado.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Mejor es se encuentre un hombre con una osa á la cual han robado sus cachorros, que con un fatuo en su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da mal por bien, no se apartará el mal de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que comienza la pendencia es como quien suelta las aguas: deja pues la porfía, antes que se enmarañe.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que justifica al impío, y el que condena al justo, ambos á dos son abominación á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¿De qué sirve el precio en la mano del necio para comprar sabiduría, no teniendo entendimiento?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En todo tiempo ama el amigo; y el hermano para la angustia es nacido.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hombre falto de entendimiento toca la mano, fiando á otro delante de su amigo.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La prevaricación ama el que ama pleito; y el que alza su portada, quebrantamiento busca.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perverso de corazón nunca hallará bien: y el que revuelve con su lengua, caerá en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que engendra al necio, para su tristeza lo engendra: y el padre del fatuo no se alegrará.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corazón alegre produce buena disposición: mas el espíritu triste seca los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impío toma dádiva del seno, para pervertir las sendas del derecho.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En el rostro del entendido aparece la sabiduría: mas los ojos del necio vagan hasta el cabo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hijo necio es enojo á su padre, y amargura á la que lo engendró.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Ciertamente no es bueno condenar al justo, ni herir á los príncipes que hacen lo recto.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Detiene sus dichos el que tiene sabiduría: de prudente espíritu es el hombre entendido.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Aun el necio cuando calla, es contado por sabio: el que cierra sus labios es entendido.</w:t>
      </w:r>
    </w:p>
    <w:p>
      <w:pPr>
        <w:pStyle w:val="Heading2"/>
      </w:pPr>
      <w:r>
        <w:rPr>
          <w:lang w:val="es_ES" w:bidi="es_ES"/>
        </w:rPr>
        <w:t>Proverbios 18:1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SEGÚN su antojo busca el que se desvía, y se entremete en todo negocio.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No toma placer el necio en la inteligencia, sino en lo que su corazón se descubre.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Cuando viene el impío, viene también el menosprecio, y con el deshonrador la afrenta.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Aguas profundas son las palabras de la boca del hombre; y arroyo revertiente, la fuente de la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Tener respeto á la persona del impío, para hacer caer al justo de su derecho, no es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Los labios del necio vienen con pleito; y su boca á cuestiones llama.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boca del necio es quebrantamiento para sí, y sus labios son lazos para su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Las palabras del chismoso parecen blandas, y descienden hasta lo íntimo del vientre.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También el que es negligente en su obra es hermano del hombre disipador.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Torre fuerte es el nombre de Jehová: á él correrá el justo, y será levantado.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Las riquezas del rico son la ciudad de su fortaleza, y como un muro alto en su imaginación.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Antes del quebrantamiento se eleva el corazón del hombre, y antes de la honra es el abatimiento.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responde palabra antes de oir, le es fatuidad y oprobio.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ánimo del hombre soportará su enfermedad: mas ¿quién soportará al ánimo angustiado?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corazón del entendido adquiere sabiduría; y el oído de los sabios busca la ciencia.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presente del hombre le ensancha el camino, y le lleva delante de los grandes.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primero en su propia causa parece justo; y su adversario viene, y le sondea.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La suerte pone fin á los pleitos, y desparte los fuertes.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hermano ofendido es más tenaz que una ciudad fuerte: y las contiendas de los hermanos son como cerrojos de alcázar.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Del fruto de la boca del hombre se hartará su vientre; hartaráse del producto de sus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La muerte y la vida están en poder de la lengua; y el que la ama comerá de sus frutos.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que halló esposa halló el bien, y alcanzó la benevolencia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pobre habla con ruegos; mas el rico responde durezas.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hombre que tiene amigos, ha de mostrarse amigo: y amigo hay más conjunto que el hermano.</w:t>
      </w:r>
    </w:p>
    <w:p>
      <w:pPr>
        <w:pStyle w:val="Heading2"/>
      </w:pPr>
      <w:r>
        <w:rPr>
          <w:lang w:val="es_ES" w:bidi="es_ES"/>
        </w:rPr>
        <w:t>Proverbios 19:1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MEJOR es el pobre que camina en su sencillez, que el de perversos labios y fatuo.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alma sin ciencia no es buena; y el presuroso de pies peca.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La insensatez del hombre tuerce su camino; y contra Jehová se aira su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Las riquezas allegan muchos amigos: mas el pobre, de su amigo es apartado.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testigo falso no quedará sin castigo; y el que habla mentiras no escapará.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Muchos rogarán al príncipe: mas cada uno es amigo del hombre que 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Todos los hermanos del pobre le aborrecen: ¡cuánto más sus amigos se alejarán de él! buscará la palabra y no la hallará.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que posee entendimiento, ama su alma: el que guarda la inteligencia, hallará el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testigo falso no quedará sin castigo; y el que habla mentiras, perecerá.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conviene al necio el deleite: ¡cuánto menos al siervo ser señor de los príncipes!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La cordura del hombre detiene su furor; y su honra es disimular la ofensa.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Como el bramido del cachorro de león es la ira del rey; y su favor como el rocío sobre la hierba.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Dolor es para su padre el hijo necio; y gotera continua las contiendas de la mujer.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 casa y las riquezas herencia son de los padres: mas de Jehová la mujer prudente.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pereza hace caer en sueño; y el alma negligente hambreará.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que guarda el mandamiento, guarda su alma: mas el que menospreciare sus caminos, morirá.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 Jehová empresta el que da al pobre, y él le dará su paga.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Castiga á tu hijo en tanto que hay esperanza; mas no se excite tu alma para destruirlo.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de grande ira llevará la pena: y si usa de violencias, añadirá nuevos males.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Escucha el consejo, y recibe la corrección, para que seas sabio en tu vejez.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Muchos pensamientos hay en el corazón del hombre; mas el consejo de Jehová permanecerá.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Contentamiento es á los hombres hacer misericordia: pero mejor es el pobre que el mentiroso.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temor de Jehová es para vida; y con él vivirá el hombre, lleno de reposo; no será visitado de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perezoso esconde su mano en el seno: aun á su boca no la llevará.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Hiere al escarnecedor, y el simple se hará avisado; y corrigiendo al entendido, entenderá ciencia.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que roba á su padre y ahuyenta á su madre, hijo es avergonzador y deshonrador.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Cesa, hijo mío, de oir la enseñanza que induce á divagar de las razones de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testigo perverso se burlará del juicio; y la boca de los impíos encubrirá la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Aparejados están juicios para los escarnecedores, y azotes para los cuerpos de los insensatos.</w:t>
      </w:r>
    </w:p>
    <w:p>
      <w:pPr>
        <w:pStyle w:val="Heading2"/>
      </w:pPr>
      <w:r>
        <w:rPr>
          <w:lang w:val="es_ES" w:bidi="es_ES"/>
        </w:rPr>
        <w:t>Proverbios 20:1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vino es escarnecedor, la cerveza alborotadora; y cualquiera que por ello errare, no será sabio.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bramido de cachorro de león es el terror del rey: el que lo hace enfurecerse, peca contra su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Honra es del hombre dejarse de contienda: mas todo insensato se envolverá en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perezoso no ara á causa del invierno; pedirá pues en la siega, y no hallará.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Como aguas profundas es el consejo en el corazón del hombre: mas el hombre entendido lo alcanzará.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Muchos hombres publican cada uno su liberalidad: mas hombre de verdad, ¿quién lo hallará?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justo que camina en su integridad, bienaventurados serán sus hijos después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rey que se sienta en el trono de juicio, con su mirar disipa todo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¿Quién podrá decir: Yo he limpiado mi corazón, limpio estoy de mi pecado?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Doble pesa y doble medida, abominación son á Jehová ambas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Aun el muchacho es conocido por sus hechos, si su obra fuere limpia y recta.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oído que oye, y el ojo que ve, ambas cosas ha igualmente hecho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No ames el sueño, porque no te empobrezcas; abre tus ojos, y te hartarás de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que compra dice: malo es, malo es: mas en apartándose, se alaba.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Hay oro y multitud de piedras preciosas: mas los labios sabios son vaso precioso.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Quítale su ropa al que salió por fiador del extraño; y tómale prenda al que fía la extraña.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Sabroso es al hombre el pan de mentira; mas después su boca será llena de cascajo.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Los pensamientos con el consejo se ordenan: y con industria se hace la guerra.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que descubre el secreto, en chismes anda: no te entrometas, pues, con el que lisonjea con sus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que maldice á su padre ó á su madre, su lámpara será apagada en oscuridad tenebrosa.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La herencia adquirida de priesa al principio, aun su postrimería no será bendita.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No digas, yo me vengaré; espera á Jehová, y él te salvará.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Abominación son á Jehová las pesas dobles; y el peso falso no es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De Jehová son los pasos del hombre: ¿cómo pues entenderá el hombre su camino?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Lazo es al hombre el devorar lo santo, y andar pesquisando después de los votos.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rey sabio esparce los impíos, y sobre ellos hace tornar la rueda.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Candela de Jehová es el alma del hombre, que escudriña lo secreto del vientre.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Misericordia y verdad guardan al rey; y con clemencia sustenta su trono.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La gloria de los jóvenes es su fortaleza, y la hermosura de los viejos la vejez.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Las señales de las heridas son medicina para lo malo: y las llagas llegan á lo más secreto del vientre.</w:t>
      </w:r>
    </w:p>
    <w:p>
      <w:pPr>
        <w:pStyle w:val="Heading2"/>
      </w:pPr>
      <w:r>
        <w:rPr>
          <w:lang w:val="es_ES" w:bidi="es_ES"/>
        </w:rPr>
        <w:t>Proverbios 21:1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COMO los repartimientos de las aguas, así está el corazón del rey en la mano de Jehová: á todo lo que quiere lo inclina.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Todo camino del hombre es recto en su opinión: mas Jehová pesa los corazones.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Hacer justicia y juicio es á Jehová más agradable que sacrificio.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Altivez de ojos, y orgullo de corazón, y el brillo de los impíos, son pecado.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pensamientos del solícito ciertamente van á abundancia; mas todo presuroso, indefectiblemente á pobreza.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Allegar tesoros con lengua de mentira, es vanidad desatentada de aquellos que buscan la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La rapiña de los impíos los destruirá; por cuanto no quisieron hacer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camino del hombre perverso es torcido y extraño: mas la obra del limpio es recta.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Mejor es vivir en un rincón de zaquizamí, que con la mujer rencillosa en espaciosa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alma del impío desea mal: su prójimo no le parece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Cuando el escarnecedor es castigado, el simple se hace sabio; y cuando se amonestare al sabio, aprenderá ciencia.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Considera el justo la casa del impío: cómo los impíos son trastornados por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cierra su oído al clamor del pobre, también él clamará, y no será oído.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presente en secreto amansa el furor, y el don en el seno, la fuerte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Alegría es al justo hacer juicio; mas quebrantamiento á los que hacen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hombre que se extravía del camino de la sabiduría, vendrá á parar en la compañía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Hombre necesitado será el que ama el deleite: y el que ama el vino y ungüentos no enriquecerá.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rescate del justo es el impío, y por los rectos el prevaricador.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Mejor es morar en tierra del desierto, que con la mujer rencillosa é iracunda.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Tesoro codiciable y pingüe hay en la casa del sabio; mas el hombre insensato lo disipará.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que sigue la justicia y la misericordia, hallará la vida, la justicia, y la 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 ciudad de los fuertes tomó el sabio, y derribó la fuerza en que ella confiaba.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que guarda su boca y su lengua, su alma guarda de angustias.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Soberbio y presuntuoso escarnecedor es el nombre del que obra con orgullosa saña.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deseo del perezoso le mata, porque sus manos no quieren trabajar.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Hay quien todo el día codicia: mas el justo da, y no desperdicia.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sacrificio de los impíos es abominación: ¡cuánto más ofreciéndolo con maldad!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testigo mentiroso perecerá: mas el hombre que oye, permanecerá en su dicho.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El hombre impío afirma su rostro: mas el recto ordena sus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No hay sabiduría, ni inteligencia, ni consejo, contra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El caballo se apareja para el día de la batalla: mas de Jehová es el salvar.</w:t>
      </w:r>
    </w:p>
    <w:p>
      <w:pPr>
        <w:pStyle w:val="Heading2"/>
      </w:pPr>
      <w:r>
        <w:rPr>
          <w:lang w:val="es_ES" w:bidi="es_ES"/>
        </w:rPr>
        <w:t>Proverbios 22:1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DE más estima es la buena fama que las muchas riquezas; y la buena gracia más que la plata y el oro.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El rico y el pobre se encontraron: á todos ellos hizo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avisado ve el mal, y escóndese: mas los simples pasan, y reciben el daño.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Riquezas, y honra, y vida, son la remuneración de la humildad y del temor de Jehová.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Espinas y lazos hay en el camino del perverso: el que guarda su alma se alejará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Instruye al niño en su carrera: aun cuando fuere viejo no se apartará de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rico se enseñoreará de los pobres; y el que toma prestado, siervo es del que empresta.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que sembrare iniquidad, iniquidad segará: y consumiráse la vara de su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ojo misericordioso será bendito, porque dió de su pan al indigente.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Echa fuera al escarnecedor, y saldrá la contienda, y cesará el pleito y la afrenta.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que ama la limpieza de corazón, por la gracia de sus labios su amigo será 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Los ojos de Jehová miran por la ciencia; mas él trastorna las cosas de los prevaricadores.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Dice el perezoso: El león está fuera; en mitad de las calles seré muerto.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Sima profunda es la boca de las extrañas: aquel contra el cual estuviere Jehová airado, caerá en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necedad está ligada en el corazón del muchacho; mas la vara de la corrección la hará alejar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que oprime al pobre para aumentarse él, y que da al rico, ciertamente será pobre.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Inclina tu oído, y oye las palabras de los sabios, y pon tu corazón á mi sabiduría: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es cosa deleitable, si las guardares en tus entrañas; y que juntamente sean ordenadas en tus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Para que tu confianza sea en Jehová, te las he hecho saber hoy á ti también.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¿No te he escrito tres veces en consejos y ciencia,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Para hacerte saber la certidumbre de las razones verdaderas, para que puedas responder razones de verdad á los que á ti enviaren?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No robes al pobre, porque es pobre, ni quebrantes en la puerta al afligido: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Porque Jehová juzgará la causa de ellos, y despojará el alma de aquellos que los despojaren.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No te entrometas con el iracundo, ni te acompañes con el hombre de enojos;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no aprendas sus maneras, y tomes lazo para tu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No estés entre los que tocan la mano, entre los que fían por deudas.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Si no tuvieres para pagar, ¿por qué han de quitar tu cama de debajo de ti?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No traspases el término antiguo que pusieron tus padres.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¿Has visto hombre solícito en su obra? delante de los reyes estará; no estará delante de los de baja suerte.</w:t>
      </w:r>
    </w:p>
    <w:p>
      <w:pPr>
        <w:pStyle w:val="Heading2"/>
      </w:pPr>
      <w:r>
        <w:rPr>
          <w:lang w:val="es_ES" w:bidi="es_ES"/>
        </w:rPr>
        <w:t>Proverbios 23:1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CUANDO te sentares á comer con algún señor, considera bien lo que estuviere delante de ti;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pon cuchillo á tu garganta, si tienes gran apetito.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codicies sus manjares delicados, porque es pan engañoso.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trabajes por ser rico; pon coto á tu prudencia.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¿Has de poner tus ojos en las riquezas, siendo ningunas? porque hacerse han alas, como alas de águila, y volarán al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comas pan de hombre de mal ojo, ni codicies sus manjares: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cual es su pensamiento en su alma, tal es él. Come y bebe, te dirá; mas su corazón no está contigo.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Vomitarás la parte que tú comiste, y perderás tus suaves palabras.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hables á oídos del necio; porque menospreciará la prudencia de tus 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traspases el término antiguo, ni entres en la heredad de los huérfanos: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el defensor de ellos es el Fuerte, el cual juzgará la causa de ellos contra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Aplica tu corazón á la enseñanza, y tus oídos á las palabras de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No rehuses la corrección del muchacho: porque si lo hirieres con vara, no morirá.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Tú lo herirás con vara, y librarás su alma del infierno.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Hijo mío, si tu corazón fuere sabio, también á mí se me alegrará el corazón;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Mis entrañas también se alegrarán, cuando tus labios hablaren cosas rectas.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No tenga tu corazón envidia de los pecadores, antes persevera en el temor de Jehová todo tiempo: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ciertamente hay fin, y tu esperanza no será cortada.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Oye tú, hijo mío, y sé sabio, y endereza tu corazón al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No estés con los bebedores de vino, ni con los comedores de carne: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el bebedor y el comilón empobrecerán: y el sueño hará vestir vestidos rotos.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Oye á tu padre, á aquel que te engendró; y cuando tu madre envejeciere, no la menosprecies.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Compra la verdad, y no la vendas; la sabiduría, la enseñanza, y la inteligencia.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Mucho se alegrará el padre del justo: y el que engendró sabio se gozará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Alégrense tu padre y tu madre, y gócese la que te engendró.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Dame, hijo mío, tu corazón, y miren tus ojos por mis caminos.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Porque sima profunda es la ramera, y pozo angosto la extraña.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También ella, como robador, acecha, y multiplica entre los hombres los prevaricadores.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¿Para quién será el ay? ¿para quién el ay? ¿para quién las rencillas? ¿para quién las quejas? ¿para quién las heridas en balde? ¿para quién lo amoratado de los ojos?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Para los que se detienen mucho en el vino, para los que van buscando la mistura.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No mires al vino cuando rojea, cuando resplandece su color en el vaso: éntrase suavemente;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Mas al fin como serpiente morderá, y como basilisco dará dolor: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Tus ojos mirarán las extrañas, y tu corazón hablará perversidades.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serás como el que yace en medio de la mar, ó como el que está en la punta de un mastelero.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dirás: Hiriéronme, mas no me dolió; azotáronme, mas no lo sentí; cuando despertare, aun lo tornaré á buscar.</w:t>
      </w:r>
    </w:p>
    <w:p>
      <w:pPr>
        <w:pStyle w:val="Heading2"/>
      </w:pPr>
      <w:r>
        <w:rPr>
          <w:lang w:val="es_ES" w:bidi="es_ES"/>
        </w:rPr>
        <w:t>Proverbios 24:1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NO tengas envidia de los hombres malos, ni desees estar con ellos: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su corazón piensa en robar, é iniquidad hablan sus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Con sabiduría se edificará la casa, y con prudencia se afirmará: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con ciencia se henchirán las cámaras de todo bien preciado y agradable.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hombre sabio es fuerte; y de pujante vigor el hombre docto.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con ingenio harás la guerra: y la salud está en la multitud de consejeros.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Alta está para el insensato la sabiduría: en la puerta no abrirá él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Al que piensa mal hacer le llamarán hombre de malos pensamientos.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pensamiento del necio es pecado: y abominación á los hombres el escarnecedor.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Si fueres flojo en el día de trabajo, tu fuerza será reducida.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Si dejares de librar los que son tomados para la muerte, y los que son llevados al degolladero;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Si dijeres: Ciertamente no lo supimos; ¿no lo entenderá el que pesa los corazones? El que mira por tu alma, él lo conocerá, y dará al hombre según sus obras.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Come, hijo mío, de la miel, porque es buena, y del panal dulce á tu paladar: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Tal será el conocimiento de la sabiduría á tu alma: si la hallares tendrá recompensa, y al fin tu esperanza no será cortada.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Oh impío, no aceches la tienda del justo, no saquees su cámara;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siete veces cae el justo, y se torna á levantar; mas los impíos caerán en el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Cuando cayere tu enemigo, no te huelgues; y cuando tropezare, no se alegre tu corazón: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Jehová no lo mire, y le desagrade, y aparte de sobre él su enojo.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No te entrometas con los malignos, ni tengas envidia de los impíos;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Porque para el malo no habrá buen fin, y la candela de los impíos será apagada.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Teme á Jehová, hijo mío, y al rey; no te entrometas con los veleidosos: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su quebrantamiento se levantará de repente; y el quebrantamiento de ambos, ¿quién lo comprende?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También estas cosas pertenecen á los sabios. Tener respeto á personas en el juicio no es bueno.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que dijere al malo, Justo eres, los pueblos lo maldecirán, y le detestarán las naciones: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Mas los que lo reprenden, serán agradables, y sobre ellos vendrá bendición de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Besados serán los labios del que responde palabras rectas.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Apresta tu obra de afuera, y disponla en tu heredad; y después edificarás tu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No seas sin causa testigo contra tu prójimo; y no lisonjees con tus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No digas: Como me hizo, así le haré; daré el pago al hombre según su obra.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Pasé junto á la heredad del hombre perezoso, y junto á la viña del hombre falto de entendimiento;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he aquí que por toda ella habían ya crecido espinas, ortigas habían ya cubierto su haz, y su cerca de piedra estaba ya destruída.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yo miré, y púselo en mi corazón: vilo, y tomé consejo.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Un poco de sueño, cabeceando otro poco, poniendo mano sobre mano otro poco para dormir;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Así vendrá como caminante tu necesidad, y tu pobreza como hombre de escudo.</w:t>
      </w:r>
    </w:p>
    <w:p>
      <w:pPr>
        <w:pStyle w:val="Heading2"/>
      </w:pPr>
      <w:r>
        <w:rPr>
          <w:lang w:val="es_ES" w:bidi="es_ES"/>
        </w:rPr>
        <w:t>Proverbios 25:1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TAMBIÉN estos son proverbios de Salomón, los cuales copiaron los varones de Ezechîas, rey de Judá.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Gloria de Dios es encubrir la palabra; mas honra del rey es escudriñar la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Para la altura de los cielos, y para la profundidad de la tierra, y para el corazón de los reyes, no hay investigación.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Quita las escorias de la plata, y saldrá vaso al fundidor.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Aparta al impío de la presencia del rey, y su trono se afirmará en justicia.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te alabes delante del rey, ni estés en el lugar de los grandes: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Porque mejor es que se te diga, Sube acá, que no que seas humillado delante del príncipe que miraron tus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No salgas á pleito presto, no sea que no sepas qué hacer al fin, después que tu prójimo te haya dejado confuso.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Trata tu causa con tu compañero y no descubras el secreto á otro.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sea que te deshonre el que lo oyere, y tu infamia no pueda repararse.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Manzana de oro con figuras de plata es la palabra dicha como conviene.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Como zarcillo de oro y joyel de oro fino, es el que reprende al sabio que tiene oído dócil.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Como frío de nieve en tiempo de la siega, así es el mensajero fiel á los que lo envían: pues al alma de su señor da refrigerio.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Como nubes y vientos sin lluvia, así es el hombre que se jacta de vana liberalidad.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Con larga paciencia se aplaca el príncipe; y la lengua blanda quebranta los huesos.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¿Hallaste la miel? come lo que te basta; no sea que te hartes de ella, y la vomites.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Detén tu pie de la casa de tu vecino, porque harto de ti no te aborrezca.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Martillo y cuchillo y saeta aguda, es el hombre que habla contra su prójimo falso testimonio.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Diente quebrado y pie resbalador, es la confianza en el prevaricador en tiempo de angustia.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que canta canciones al corazón afligido, es como el que quita la ropa en tiempo de frío, ó el que sobre el jabón echa vinagre.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Si el que te aborrece tuviere hambre, dale de comer pan; y si tuviere sed, dale de beber agua: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ascuas allegas sobre su cabeza, y Jehová te lo pagará.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viento del norte ahuyenta la lluvia, y el rostro airado la lengua detractora.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Mejor es estar en un rincón de casa, que con la mujer rencillosa en espaciosa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Como el agua fría al alma sedienta, así son las buenas nuevas de lejanas tierras.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Como fuente turbia y manantial corrompido, es el justo que cae delante del impío.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Comer mucha miel no es bueno: ni el buscar la propia gloria es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Como ciudad derribada y sin muro, es el hombre cuyo espíritu no tiene rienda.</w:t>
      </w:r>
    </w:p>
    <w:p>
      <w:pPr>
        <w:pStyle w:val="Heading2"/>
      </w:pPr>
      <w:r>
        <w:rPr>
          <w:lang w:val="es_ES" w:bidi="es_ES"/>
        </w:rPr>
        <w:t>Proverbios 26:1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COMO la nieve en el verano, y la lluvia en la siega, así conviene al necio la 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el gorrión en su vagar, y como la golondrina en su vuelo, así la maldición sin causa nunca vendrá.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látigo para el caballo, y el cabestro para el asno, y la vara para la espalda del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Nunca respondas al necio en conformidad á su necedad, para que no seas tú también como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Responde al necio según su necedad, porque no se estime sabio en su opinión.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Como el que se corta los pies y bebe su daño, así es el que envía algo por mano de un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Alzar las piernas del cojo, así es el proverbio en la boca del necio.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Como quien liga la piedra en la honda, así hace el que al necio da 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Espinas hincadas en mano del embriagado, tal es el proverbio en la boca de los necios.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grande cría todas las cosas; y da la paga al insensato, y la da á los transgresores.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Como perro que vuelve á su vómito, así el necio que repite su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¿Has visto hombre sabio en su opinión? más esperanza hay del necio que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Dice el perezoso: El león está en el camino; el león está en las calles.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Las puertas se revuelven en sus quicios: así el perezoso en su cama.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Esconde el perezoso su mano en el seno; cánsase de tornarla á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A su ver es el perezoso más sabio que siete que le den consejo.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que pasando se deja llevar de la ira en pleito ajeno, es como el que toma al perro por las orejas.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Como el que enloquece, y echa llamas y saetas y muerte,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Tal es el hombre que daña á su amigo, y dice: Ciertamente me chanceaba.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Sin leña se apaga el fuego: y donde no hay chismoso, cesa la contienda.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carbón para brasas, y la leña para el fuego: y el hombre rencilloso para encender contienda.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Las palabras del chismoso parecen blandas; mas ellas entran hasta lo secreto del vientre.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Como escoria de plata echada sobre el tiesto, son los labios enardecidos y el corazón malo.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Otro parece en los labios el que aborrece; mas en su interior pone engaño.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Cuando hablare amigablemente, no le creas; porque siete abominaciones hay en su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Encúbrese el odio con disimulo; mas su malicia será descubierta en la congregación.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que cavare sima, caerá en ella: y el que revuelva la piedra, á él volverá.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La falsa lengua atormenta al que aborrece: y la boca lisonjera hace resbaladero.</w:t>
      </w:r>
    </w:p>
    <w:p>
      <w:pPr>
        <w:pStyle w:val="Heading2"/>
      </w:pPr>
      <w:r>
        <w:rPr>
          <w:lang w:val="es_ES" w:bidi="es_ES"/>
        </w:rPr>
        <w:t>Proverbios 27:1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NO te jactes del día de mañana; porque no sabes qué dará de sí 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Alábete el extraño, y no tu boca; el ajeno, y no tus labios.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Pesada es la piedra, y la arena pesa; mas la ira del necio es más pesada que ambas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Cruel es la ira, é impetuoso el furor; mas ¿quién parará delante de la envidia?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Mejor es reprensión manifiesta que amor oculto.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Fieles son las heridas del que ama; pero importunos los besos del que aborrece.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alma harta huella el panal de miel; mas al alma hambrienta todo lo amargo es dulce.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Cual ave que se va de su nido, tal es el hombre que se va de su lugar.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ungüento y el perfume alegran el corazón: y el amigo al hombre con el cordial consejo.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dejes á tu amigo, ni al amigo de tu padre; ni entres en casa de tu hermano el día de tu aflicción: mejor es el vecino cerca que el hermano lejano.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Sé sabio, hijo mío, y alegra mi corazón, y tendré qué responder al que me deshonrare.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El avisado ve el mal, y escóndese; mas los simples pasan, y llevan el daño.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Quítale su ropa al que fió al extraño; y al que fió á la extraña, tómale prenda.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que bendice á su amigo en alta voz, madrugando de mañana, por maldición se le contará.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Gotera continua en tiempo de lluvia, y la mujer rencillosa, son semejantes: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que pretende contenerla, arresta el viento: ó el aceite en su mano derecha.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Hierro con hierro se aguza; y el hombre aguza el rostro de su amigo.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que guarda la higuera, comerá su fruto; y el que guarda á su señor, será honrado.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Como un agua se parece á otra, así el corazón del hombre al otro.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sepulcro y la perdición nunca se hartan: así los ojos del hombre nunca están satisfechos.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crisol prueba la plata, y la hornaza el oro: y al hombre la boca del que lo alaba.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Aunque majes al necio en un mortero entre granos de trigo á pisón majados, no se quitará de él su necedad.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Considera atentamente el aspecto de tus ovejas; pon tu corazón á tus rebaños: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las riquezas no son para siempre; ¿y será la corona para perpetuas generaciones?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Saldrá la grama, aparecerá la hierba, y segaránse las hierbas de los montes.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Los corderos para tus vestidos, y los cabritos para el precio del campo: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abundancia de leche de las cabras para tu mantenimiento, y para mantenimiento de tu casa, y para sustento de tus criadas.</w:t>
      </w:r>
    </w:p>
    <w:p>
      <w:pPr>
        <w:pStyle w:val="Heading2"/>
      </w:pPr>
      <w:r>
        <w:rPr>
          <w:lang w:val="es_ES" w:bidi="es_ES"/>
        </w:rPr>
        <w:t>Proverbios 28:1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HUYE el impío sin que nadie lo persiga: mas el justo está confiado como un leoncillo.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la rebelión de la tierra sus príncipes son muchos: mas por el hombre entendido y sabio permanecerá sin mutación.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hombre pobre y robador de los pobres, es lluvia de avenida y sin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Los que dejan la ley, alaban á los impíos: mas los que la guardan, contenderán con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hombres malos no entienden el juicio: mas los que buscan á Jehová, entienden todas las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Mejor es el pobre que camina en su integridad, que el de perversos caminos, y rico.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El que guarda la ley es hijo prudente: mas el que es compañero de glotones, avergüenza á su padre.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que aumenta sus riquezas con usura y crecido interés, para que se dé á los pobres lo allega.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El que aparta su oído para no oir la ley, su oración también es abominable.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hace errar á los rectos por el mal camino, él caerá en su misma sima: mas los perfectos heredarán el bien.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hombre rico es sabio en su opinión: mas el pobre entendido lo examinará.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Cuando los justos se alegran, grande es la gloria; mas cuando los impíos son levantados, es buscado 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que encubre sus pecados, no prosperará: mas el que los confiesa y se aparta, alcanzará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Bienaventurado el hombre que siempre está temeroso: mas el que endurece su corazón, caerá en mal.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León rugiente y oso hambriento, es el príncipe impío sobre el pueblo pobre.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príncipe falto de entendimiento multiplicará los agravios: mas el que aborrece la avaricia, prolongará sus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hombre que hace violencia con sangre de persona, huirá hasta el sepulcro, y nadie le detendrá.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que en integridad camina, será salvo; mas el de perversos caminos caerá en alguno.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que labra su tierra, se hartará de pan: mas el que sigue los ociosos, se hartará de pobreza.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hombre de verdad tendrá muchas bendiciones: mas el que se apresura á enriquecer, no será sin culpa.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Tener acepción de personas, no es bueno: hasta por un bocado de pan prevaricará 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Apresúrase á ser rico el hombre de mal ojo; y no conoce que le ha de venir pobreza.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que reprende al hombre, hallará después mayor gracia que el que lisonjea con la lengua.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que roba á su padre ó á su madre, y dice que no es maldad, compañero es del hombre destruidor.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altivo de ánimo suscita contiendas: mas el que en Jehová confía, medrará.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El que confía en su corazón es necio; mas el que camina en sabiduría, será salvo.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El que da al pobre, no tendrá pobreza: mas el que aparta sus ojos, tendrá muchas maldiciones.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Cuando los impíos son levantados, esconderáse el hombre: mas cuando perecen, los justos se multiplican.</w:t>
      </w:r>
    </w:p>
    <w:p>
      <w:pPr>
        <w:pStyle w:val="Heading2"/>
      </w:pPr>
      <w:r>
        <w:rPr>
          <w:lang w:val="es_ES" w:bidi="es_ES"/>
        </w:rPr>
        <w:t>Proverbios 29:1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EL hombre que reprendido endurece la cerviz, de repente será quebrantado; ni habrá para él medicina.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Cuando los justos dominan, el pueblo se alegra: mas cuando domina el impío, el pueblo gime.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hombre que ama la sabiduría, alegra á su padre: mas el que mantiene rameras, perderá la hacienda.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rey con el juicio afirma la tierra: mas el hombre de presentes la destruirá.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El hombre que lisonjea á su prójimo, red tiende delante de sus pasos.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la prevaricación del hombre malo hay lazo: mas el justo cantará y se alegrará.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Conoce el justo la causa de los pobres: mas el impío no entiende sabiduría.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Los hombres escarnecedores enlazan la ciudad: mas los sabios apartan la ira.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Si el hombre sabio contendiere con el necio, que se enoje ó que se ría, no tendrá reposo.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Los hombres sanguinarios aborrecen al perfecto: mas los rectos buscan su contentamiento.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necio da suelta á todo su espíritu; mas el sabio al fin le sosiega.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Del señor que escucha la palabra mentirosa, todos sus ministros son impíos.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pobre y el usurero se encontraron: Jehová alumbra los ojos de ambos.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El rey que juzga con verdad á los pobres, su trono será firme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vara y la corrección dan sabiduría: mas el muchacho consentido avergonzará á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Cuando los impíos son muchos, mucha es la prevaricación; mas los justos verán la ruina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Corrige á tu hijo, y te dará descanso, y dará deleite á tu alma.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Sin profecía el pueblo será disipado: mas el que guarda la ley, bienaventurado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siervo no se corregirá con palabras: porque entiende, mas no corresponde.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¿Has visto hombre ligero en sus palabras? más esperanza hay del necio que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que regala á su siervo desde su niñez, á la postre será su hijo.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 hombre iracundo levanta contiendas; y el furioso muchas veces peca.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La soberbia del hombre le abate; pero al humilde de espíritu sustenta la honra.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El aparcero del ladrón aborrece su vida; oirá maldiciones, y no lo denunciará.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El temor del hombre pondrá lazo: mas el que confía en Jehová será levantado.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Muchos buscan el favor del príncipe: mas de Jehová viene el juicio de cada 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Abominación es á los justos el hombre inicuo; y abominación es al impío el de rectos caminos.</w:t>
      </w:r>
    </w:p>
    <w:p>
      <w:pPr>
        <w:pStyle w:val="Heading2"/>
      </w:pPr>
      <w:r>
        <w:rPr>
          <w:lang w:val="es_ES" w:bidi="es_ES"/>
        </w:rPr>
        <w:t>Proverbios 30:1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PALABRAS de Agur, hijo de Jachê: La profecía que dijo el varón á Ithiel, á Ithiel y á Ucal.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Ciertamente más rudo soy yo que ninguno, ni tengo entendimiento de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Yo ni aprendí sabiduría, ni conozco la ciencia del Santo.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¿Quién subió al cielo, y descendió? ¿quién encerró los vientos en sus puños? ¿quién ató las aguas en un paño? ¿quién afirmó todos los términos de la tierra? ¿cuál es su nombre, y el nombre de su hijo, si sabes?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Toda palabra de Dios es limpia; es escudo á los que en él esperan.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añadas á sus palabras, porque no te reprenda, y seas hallado mentiroso.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Dos cosas te he demandado; no me las niegues antes que muera.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Vanidad y palabra mentirosa aparta de mí. No me des pobreza ni riquezas; manténme del pan que he menester;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sea que me harte, y te niegue, y diga, ¿Quién es Jehová? ó no sea que siendo pobre, hurte, y blasfeme el nombre de mi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acuses al siervo ante su señor, porque no te maldiga, y peques.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Hay generación que maldice á su padre, y á su madre no bendice.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Hay generación limpia en su opinión, si bien no se ha limpiado su inmundicia.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Hay generación cuyos ojos son altivos, y cuyos párpados son alzados.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Hay generación cuyos dientes son espadas, y sus muelas cuchillos, para devorar á los pobres de la tierra, y de entre los hombres á los menesterosos.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La sanguijuela tiene dos hijas que se llaman, Trae, trae. Tres cosas hay que nunca se hartan; aun la cuarta nunca dice, Basta: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sepulcro, y la matriz estéril, la tierra no harta de aguas, y el fuego que jamás dice, Basta.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El ojo que escarnece á su padre, y menosprecia la enseñanza de la madre, los cuervos lo saquen de la arroyada, y tráguenlo los hijos del águila.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Tres cosas me son ocultas; aun tampoco sé la cuarta: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El rastro del águila en el aire; el rastro de la culebra sobre la peña; el rastro de la nave en medio de la mar; y el rastro del hombre en la moza.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Tal es el rastro de la mujer adúltera: come, y limpia su boca, y dice: No he hecho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 tres cosas se alborota la tierra, y la cuarta no puede sufrir: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 el siervo cuando reinare; y por el necio cuando se hartare de pan;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Por la aborrecida cuando se casare; y por la sierva cuando heredare á su señora.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Cuatro cosas son de las más pequeñas de la tierra, y las mismas son más sabias que los sabios: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Las hormigas, pueblo no fuerte, y en el verano preparan su comida;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Los conejos, pueblo nada esforzado, y ponen su casa en la piedra;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Las langostas, no tienen rey, y salen todas acuadrilladas;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La araña, ase con las manos, y está en palacios de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Tres cosas hay de hermoso andar, y la cuarta pasea muy bien: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león, fuerte entre todos los animales, que no torna atrás por nadie;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El lebrel ceñido de lomos; asimismo el macho cabrío; y un rey contra el cual ninguno se levanta.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Si caiste, fué porque te enalteciste; y si mal pensaste, pon el dedo sobre la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Ciertamente el que exprime la leche, sacará manteca; y el que recio se suena las narices, sacará sangre: y el que provoca la ira, causará contienda.</w:t>
      </w:r>
    </w:p>
    <w:p>
      <w:pPr>
        <w:pStyle w:val="Heading2"/>
      </w:pPr>
      <w:r>
        <w:rPr>
          <w:lang w:val="es_ES" w:bidi="es_ES"/>
        </w:rPr>
        <w:t>Proverbios 31:1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PALABRAS del rey Lemuel; la profecía con que le enseñó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¿Qué, hijo mío? ¿y qué, hijo de mi vientre? ¿y qué, hijo de mis deseos?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 des á las mujeres tu fuerza, ni tus caminos á lo que es para destruir los reyes.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es de los reyes, oh Lemuel, no es de los reyes beber vino, ni de los príncipes la cerveza.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 sea que bebiendo olviden la ley, y perviertan el derecho de todos los hijos afligidos.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Dad la cerveza al desfallecido, y el vino á los de amargo ánimo: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Beban, y olvídense de su necesidad, y de su miseria no más se acuerden.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Abre tu boca por el mudo, en el juicio de todos los hijos de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Abre tu boca, juzga justicia, y el derecho del pobre y del menesteroso.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Mujer fuerte, ¿quién la hallará? porque su estima sobrepuja largamente á la de piedras preciosas.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corazón de su marido está en ella confiado, y no tendrá necesidad de despojo.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Darále ella bien y no mal, todos los días de su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Buscó lana y lino, y con voluntad labró de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Fué como navío de mercader: trae su pan de lejos.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Levantóse aun de noche, y dió comida á su familia, y ración á sus criadas.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Consideró la heredad, y compróla; y plantó viña del fruto de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Ciñó sus lomos de fortaleza, y esforzó sus brazos.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Gustó que era buena su granjería: su candela no se apagó de noche.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Aplicó sus manos al huso, y sus manos tomaron la rueca.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Alargó su mano al pobre, y extendió sus manos al menesteroso.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No tendrá temor de la nieve por su familia, porque toda su familia está vestida de ropas dobles.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Ella se hizo tapices; de lino fino y púrpura es su vestido.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Conocido es su marido en las puertas, cuando se sienta con los ancianos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Hizo telas, y vendió; y dió cintas al mercader.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Fortaleza y honor son su vestidura; y en el día postrero reirá.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Abrió su boca con sabiduría: y la ley de clemencia está en su lengua.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Considera los caminos de su casa, y no come el pan de balde.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Levantáronse sus hijos, y llamáronla bienaventurada; y su marido también la alabó.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Muchas mujeres hicieron el bien; mas tú las sobrepujaste á todas.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Engañosa es la gracia, y vana la hermosura: la mujer que teme á Jehová, ésa será alabada.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Dadle el fruto de sus manos, y alábenla en las puertas sus hechos.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