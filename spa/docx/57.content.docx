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Filemón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PABLO, prisionero de Jesucristo, y el hermano Timoteo, á Filemón amado, y coadjutor nuestro;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á la amada Apphia, y á Archîpo, compañero de nuestra milicia, y á la iglesia que está en tu casa: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Gracia á vosotros y paz de Dios nuestro Padre, y del Señor Jesucristo.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Doy gracias á mi Dios, haciendo siempre memoria de ti en mis oraciones.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Oyendo tu caridad, y la fe que tienes en el Señor Jesús, y para con todos los santos;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Para que la comunicación de tu fe sea eficaz, en el conocimiento de todo el bien que está en vosotros, por Cristo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tenemos gran gozo y consolación de tu caridad, de que por ti, oh hermano, han sido recreadas las entrañas de los santos.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lo cual, aunque tengo mucha resolución en Cristo para mandarte lo que conviene,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Ruégote más bien por amor, siendo tal cual soy, Pablo viejo, y aun ahora prisionero de Jesucristo: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Ruégote por mi hijo Onésimo, que he engendrado en mis prisiones,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cual en otro tiempo te fué inútil, mas ahora á ti y á mí es útil;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cual te vuelvo á enviar; tú pues, recíbele como á mis entrañas.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Yo quisiera detenerle conmigo, para que en lugar de ti me sirviese en las prisiones del evangelio;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Mas nada quise hacer sin tu consejo, porque tu beneficio no fuese como de necesidad, sino voluntario.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Porque acaso por esto se ha apartado de ti por algún tiempo, para que le recibieses para siempre;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No ya como siervo, antes más que siervo, como hermano amado, mayormente de mí, pero cuánto más de ti, en la carne y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Así que, si me tienes por compañero, recíbele como á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si en algo te dañó, ó te debe, ponlo á mi cuenta.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Yo Pablo lo escribí de mi mano, yo lo pagaré: por no decirte que aun á ti mismo te me debes demás.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Sí, hermano, góceme yo de ti en el Señor; recrea mis entrañas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Te he escrito confiando en tu obediencia, sabiendo que aun harás más de lo que digo.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asimismo prepárame también alojamiento; porque espero que por vuestras oraciones os tengo de ser concedido.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Te saludan Epafras, mi compañero en la prisión por Cristo Jesús,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Marcos, Aristarco, Demas y Lucas, mis cooperadores.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La gracia de nuestro Señor Jesucristo sea con vuestro espíritu. Amén. A Filemón fué enviada de Roma por Onésimo, siervo.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