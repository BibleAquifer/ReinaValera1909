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© 1909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licensed under a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Jonás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FUÉ palabra de Jehová á Jonás, hijo de Amittai, diciendo: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Levántate, y ve á Nínive, ciudad grande, y pregona contra ella; porque su maldad ha subido delante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Jonás se levantó para huir de la presencia de Jehová á Tarsis, y descendió á Joppe; y halló un navío que partía para Tarsis; y pagando su pasaje entró en él, para irse con ellos á Tarsis de delante de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Mas Jehová hizo levantar un gran viento en la mar, é hízose una tan gran tempestad en la mar, que pensóse se rompería la nave.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los marineros tuvieron miedo, y cada uno llamaba á su dios: y echaron á la mar los enseres que había en la nave, para descargarla de ellos. Jonás empero se había bajado á los lados del buque, y se había echado á dormir.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el maestre de la nave se llegó á él, y le dijo: ¿Qué tienes, dormilón? Levántate, y clama á tu Dios; quizá él tendrá compasión de nosotros, y no pereceremos.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dijeron cada uno á su compañero: Venid, y echemos suertes, para saber por quién nos ha venido este mal. Y echaron suertes, y la suerte cayó sobre Jonás.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Entonces le dijeron ellos: Decláranos ahora por qué nos ha venido este mal. ¿Qué oficio tienes, y de dónde vienes? ¿cuál es tu tierra, y de qué pueblo eres?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él les respondió: Hebreo soy, y temo á Jehová, Dios de los cielos, que hizo la mar y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aquellos hombres temieron sobremanera, y dijéronle: ¿Por qué has hecho esto? Porque ellos entendieron que huía de delante de Jehová, porque se lo había declarado.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dijéronle: ¿Qué te haremos, para que la mar se nos quiete? porque la mar iba á más, y se embravecía.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les respondió: Tomadme, y echadme á la mar, y la mar se os quietará: porque yo sé que por mí ha venido esta grande tempestad sobre vosotros.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aquellos hombres trabajaron por tornar la nave á tierra; mas no pudieron, porque la mar iba á más, y se embravecía sobre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Entonces clamaron á Jehová, y dijeron: Rogámoste ahora, Jehová, que no perezcamos nosotros por la vida de aqueste hombre, ni pongas sobre nosotros la sangre inocente: porque tú, Jehová, has hecho como has querido.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tomaron á Jonás, y echáronlo á la mar; y la mar se quietó de su furia.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temieron aquellos hombres á Jehová con gran temor; y ofrecieron sacrificio á Jehová, y prometieron votos.</w:t>
      </w:r>
    </w:p>
    <w:p>
      <w:pPr>
        <w:pStyle w:val="Heading2"/>
      </w:pPr>
      <w:r>
        <w:rPr>
          <w:lang w:val="es_ES" w:bidi="es_ES"/>
        </w:rPr>
        <w:t>Jonás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MAS Jehová había prevenido un gran pez que tragase á Jonás: y estuvo Jonás en el vientre del pez tres días y tres noches.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oró Jonás desde el vientre del pez á Jehová su Dios,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dijo: Clamé de mi tribulación á Jehová, y él me oyó; del vientre del sepulcro clamé, y mi voz oiste.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Echásteme en el profundo, en medio de los mares, y rodeóme la corriente; todas tus ondas y tus olas pasaron sobre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yo dije: Echado soy de delante de tus ojos: mas aun veré tu santo templo.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Las aguas me rodearon hasta el alma, rodeóme el abismo; la ova se enredó á mi cabeza.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Descendí á las raíces de los montes; la tierra echó sus cerraduras sobre mí para siempre: mas tú sacaste mi vida de la sepultura, oh Jehová Dios mío.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Cuando mi alma desfallecía en mí, acordéme de Jehová; y mi oración entró hasta ti en tu santo templo.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Los que guardan las vanidades ilusorias, su misericordia abandonan.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Yo empero con voz de alabanza te sacrificaré; pagaré lo que prometí. La salvación pertenece á Jehová. Y mandó Jehová al pez, y vomitó á Jonás en tierra.</w:t>
      </w:r>
    </w:p>
    <w:p>
      <w:pPr>
        <w:pStyle w:val="Heading2"/>
      </w:pPr>
      <w:r>
        <w:rPr>
          <w:lang w:val="es_ES" w:bidi="es_ES"/>
        </w:rPr>
        <w:t>Jonás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FUÉ palabra de Jehová segunda vez á Jonás, diciendo: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Levántate, y ve á Nínive, aquella gran ciudad, y publica en ella el pregón que yo te diré.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levantóse Jonás, y fué á Nínive, conforme á la palabra de Jehová. Y era Nínive ciudad sobremanera grande, de tres días de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comenzó Jonás á entrar por la ciudad, camino de un día, y pregonaba diciendo: De aquí á cuarenta días Nínive será destruída.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los hombres de Nínive creyeron á Dios, y pregonaron ayuno, y vistiéronse de sacos desde el mayor de ellos hasta el menor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llegó el negocio hasta el rey de Nínive, y levantóse de su silla, y echó de sí su vestido, y cubrióse de saco, y se sentó sobre ceniza.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 hizo pregonar y anunciar en Nínive, por mandado del rey y de sus grandes, diciendo: Hombres y animales, bueyes y ovejas, no gusten cosa alguna, no se les dé alimento, ni beban agua: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que se cubran de saco los hombres y los animales, y clamen á Dios fuertemente: y conviértase cada uno de su mal camino, de la rapiña que está en sus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¿Quién sabe si se volverá y arrepentirá Dios, y se apartará del furor de su ira, y no pereceremos?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vió Dios lo que hicieron, que se convirtieron de su mal camino: y arrepintióse del mal que había dicho les había de hacer, y no lo hizo.</w:t>
      </w:r>
    </w:p>
    <w:p>
      <w:pPr>
        <w:pStyle w:val="Heading2"/>
      </w:pPr>
      <w:r>
        <w:rPr>
          <w:lang w:val="es_ES" w:bidi="es_ES"/>
        </w:rPr>
        <w:t>Jonás 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PERO Jonás se apesadumbró en extremo, y enojóse.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oró á Jehová, y dijo: Ahora, oh Jehová, ¿no es esto lo que yo decía estando aún en mi tierra? Por eso me precaví huyendo á Tarsis: porque sabía yo que tú eres Dios clemente y piadoso, tardo á enojarte, y de grande misericordia, y que te arrepientes del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Ahora pues, oh Jehová, ruégote que me mates; porque mejor me es la muerte que la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Jehová le dijo: ¿Haces tú bien en enojarte tanto?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salióse Jonás de la ciudad, y asentó hacia el oriente de la ciudad, é hízose allí una choza, y se sentó debajo de ella á la sombra, hasta ver qué sería de la ciudad.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preparó Jehová Dios una calabacera, la cual creció sobre Jonás para que hiciese sombra sobre su cabeza, y le defendiese de su mal: y Jonás se alegró grandemente por la calabacera.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Mas Dios preparó un gusano al venir la mañana del día siguiente, el cual hirió á la calabacera, y secóse.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acaeció que al salir el sol, preparó Dios un recio viento solano; y el sol hirió á Jonás en la cabeza, y desmayábase, y se deseaba la muerte, diciendo: Mejor sería para mí la muerte que mi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Entonces dijo Dios á Jonás: ¿Tanto te enojas por la calabacera? Y él respondió: Mucho me enojo, hasta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dijo Jehová: Tuviste tú lástima de la calabacera, en la cual no trabajaste, ni tú la hiciste crecer; que en espacio de una noche nació, y en espacio de otra noche pereció: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¿Y no tendré yo piedad de Nínive, aquella grande ciudad donde hay más de ciento y veinte mil personas que no conocen su mano derecha ni su mano izquierda, y muchos animales?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