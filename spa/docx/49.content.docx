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Ephesians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apóstol de Jesucristo por la voluntad de Dios, á los santos y fieles en Cristo Jesús que están en Efeso: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Gracia sea á vosotros, y paz de Dios Padre nuestro, y del Señor Jesucristo.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Bendito el Dios y Padre del Señor nuestro Jesucristo, el cual nos bendijo con toda bendición espiritual en lugares celestiales en Cristo: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Según nos escogió en él antes de la fundación del mundo, para que fuésemos santos y sin mancha delante de él en amor;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Habiéndonos predestinado para ser adoptados hijos por Jesucristo á sí mismo, según el puro afecto de su voluntad,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alabanza de la gloria de su gracia, con la cual nos hizo aceptos en el Amado: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el cual tenemos redención por su sangre, la remisión de pecados por las riquezas de su gracia,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sobreabundó en nosotros en toda sabiduría é inteligencia;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Descubriéndonos el misterio de su voluntad, según su beneplácito, que se había propuesto en sí mismo,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De reunir todas las cosas en Cristo, en la dispensación del cumplimiento de los tiempos, así las que están en los cielos, como las que están en la tierra: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él digo, en quien asimismo tuvimos suerte, habiendo sido predestinados conforme al propósito del que hace todas las cosas según el consejo de su voluntad,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que seamos para alabanza de su gloria, nosotros que antes esperamos en 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el cual esperasteis también vosotros en oyendo la palabra de verdad, el evangelio de vuestra salud: en el cual también desde que creísteis, fuisteis sellados con el Espíritu Santo de la promesa,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es las arras de nuestra herencia, para la redención de la posesión adquirida para alabanza de su gloria.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lo cual también yo, habiendo oído de vuestra fe en el Señor Jesús, y amor para con todos los santos,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ceso de dar gracias por vosotros, haciendo memoria de vosotros en mis oraciones;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el Dios del Señor nuestro Jesucristo, el Padre de gloria, os dé espíritu de sabiduría y de revelación para su conocimiento;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Alumbrando los ojos de vuestro entendimiento, para que sepáis cuál sea la esperanza de su vocación, y cuáles las riquezas de la gloria de su herencia en los santos,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cuál aquella supereminente grandeza de su poder para con nosotros los que creemos, por la operación de la potencia de su fortaleza,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cual obró en Cristo, resucitándole de los muertos, y colocándole á su diestra en los cielos,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Sobre todo principado, y potestad, y potencia, y señorío, y todo nombre que se nombra, no sólo en este siglo, mas aun en el venidero: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sometió todas las cosas debajo de sus pies, y diólo por cabeza sobre todas las cosas á la iglesia,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La cual es su cuerpo, la plenitud de Aquel que hinche todas las cosas en todos.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Ephesians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DE ella recibisteis vosotros, que estabais muertos en vuestros delitos y pecados,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que en otro tiempo anduvisteis conforme á la condición de este mundo, conforme al príncipe de la potestad del aire, el espíritu que ahora obra en los hijos de desobediencia: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Entre los cuales todos nosotros también vivimos en otro tiempo en los deseos de nuestra carne, haciendo la voluntad de la carne y de los pensamientos; y éramos por naturaleza hijos de ira, también como los demás.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Empero Dios, que es rico en misericordia, por su mucho amor con que nos amó,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Aun estando nosotros muertos en pecados, nos dió vida juntamente con Cristo; por gracia sois salvos;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juntamente nos resucitó, y asimismo nos hizo sentar en los cielos con Cristo Jesús,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Para mostrar en los siglos venideros las abundantes riquezas de su gracia en su bondad para con nosotros en Cristo Jesús.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por gracia sois salvos por la fe; y esto no de vosotros, pues es don de Dios: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por obras, para que nadie se gloríe.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somos hechura suya, criados en Cristo Jesús para buenas obras, las cuales Dios preparó para que anduviésemos en ellas.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tanto, acordaos que en otro tiempo vosotros los Gentiles en la carne, que erais llamados incircuncisión por la que se llama circuncisión, hecha con mano en la carne;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Que en aquel tiempo estabais sin Cristo, alejados de la república de Israel, y extranjeros á los pactos de la promesa, sin esperanza y sin Dios en el mundo.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ahora en Cristo Jesús, vosotros que en otro tiempo estabais lejos, habéis sido hechos cercanos por la sangre de 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él es nuestra paz, que de ambos hizo uno, derribando la pared intermedia de separación;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Dirimiendo en su carne las enemistades, la ley de los mandamientos en orden á ritos, para edificar en sí mismo los dos en un nuevo hombre, haciendo la paz,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reconciliar por la cruz con Dios á ambos en un mismo cuerpo, matando en ella las enemistades.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vino, y anunció la paz á vosotros que estabais lejos, y á los que estaban cerca: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Que por él los unos y los otros tenemos entrada por un mismo Espíritu al Padre.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Así que ya no sois extranjeros ni advenedizos, sino juntamente ciudadanos con los santos, y domésticos de Dios;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Edificados sobre el fundamento de los apóstoles y profetas, siendo la principal piedra del ángulo Jesucristo mismo;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 el cual, compaginado todo el edificio, va creciendo para ser un templo santo en el Señor: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 el cual vosotros también sois juntamente edificados, para morada de Dios en Espíritu.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Ephesians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 esta causa yo Pablo, prisionero de Cristo Jesús por vosotros los Gentiles,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es que habéis oído la dispensación de la gracia de Dios que me ha sido dada para con vosotros,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 saber, que por revelación me fué declarado el misterio, como antes he escrito en breve;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Leyendo lo cual podéis entender cuál sea mi inteligencia en el misterio de Cristo: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cual misterio en los otros siglos no se dió á conocer á los hijos de los hombres como ahora es revelado á sus santos apóstoles y profetas en el Espíritu: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Que los Gentiles sean juntamente herederos, é incorporados, y consortes de su promesa en Cristo por el evangelio: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Del cual yo soy hecho ministro por el don de la gracia de Dios que me ha sido dado según la operación de su potencia.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 mí, que soy menos que el más pequeño de todos los santos, es dada esta gracia de anunciar entre los Gentiles el evangelio de las inescrutables riquezas de Cristo,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de aclarar á todos cuál sea la dispensación del misterio escondido desde los siglos en Dios, que crió todas las cosas.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Para que la multiforme sabiduría de Dios sea ahora notificada por la iglesia á los principados y potestades en los cielos,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Conforme á la determinación eterna, que hizo en Cristo Jesús nuestro Señor: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 el cual tenemos seguridad y entrada con confianza por la fe de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 tanto, pido que no desmayéis á causa de mis tribulaciones por vosotros, las cuales son vuestra gloria.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esta causa doblo mis rodillas al Padre de nuestro Señor Jesucristo,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Del cual es nombrada toda la parentela en los cielos y en la tierra,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os dé, conforme á las riquezas de su gloria, el ser corroborados con potencia en el hombre interior por su Espíritu.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habite Cristo por la fe en vuestros corazones; para que, arraigados y fundados en amor,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Podáis bien comprender con todos los santos cuál sea la anchura y la longura y la profundidad y la altura,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conocer el amor de Cristo, que excede á todo conocimiento, para que seáis llenos de toda la plenitud de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á Aquel que es poderoso para hacer todas las cosas mucho más abundantemente de lo que pedimos ó entendemos, por la potencia que obra en nosotros,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 él sea gloria en la iglesia por Cristo Jesús, por todas edades del siglo de los siglos. Amén.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Ephesians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 pues, preso en el Señor, os ruego que andéis como es digno de la vocación con que sois llamados;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Con toda humildad y mansedumbre, con paciencia soportando los unos á los otros en amor;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Solícitos á guardar la unidad del Espíritu en el vínculo de la paz.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Un cuerpo, y un Espíritu; como sois también llamados á una misma esperanza de vuestra vocación: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Un Señor, una fe, un bautismo,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Un Dios y Padre de todos, el cual es sobre todas las cosas, y por todas las cosas, y en todos vosotros.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Empero á cada uno de nosotros es dada la gracia conforme á la medida del don de 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lo cual dice: Subiendo á lo alto, llevó cautiva la cautividad, y dió dones á los hombres.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(Y que subió, ¿qué es, sino que también había descendido primero á las partes más bajas de la tierra?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descendió, él mismo es el que también subió sobre todos los cielos para cumplir todas las cosas.)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él mismo dió unos, ciertamente apóstoles; y otros, profetas; y otros, evangelistas; y otros, pastores y doctores;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perfección de los santos, para la obra del ministerio, para edificación del cuerpo de Cristo;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Hasta que todos lleguemos á la unidad de la fe y del conocimiento del Hijo de Dios, á un varón perfecto, á la medida de la edad de la plenitud de Cristo: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ya no seamos niños fluctuantes, y llevados por doquiera de todo viento de doctrina, por estratagema de hombres que, para engañar, emplean con astucia los artificios del error: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Antes siguiendo la verdad en amor, crezcamos en todas cosas en aquel que es la cabeza, á saber, Cristo;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Del cual, todo el cuerpo compuesto y bien ligado entre sí por todas las junturas de su alimento, que recibe según la operación, cada miembro conforme á su medida toma aumento de cuerpo edificándose en amor.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Esto pues digo, y requiero en el Señor, que no andéis más como los otros Gentiles, que andan en la vanidad de su sentido,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Teniendo el entendimiento entenebrecido, ajenos de la vida de Dios por la ignorancia que en ellos hay, por la dureza de su corazón: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Los cuales después que perdieron el sentido de la conciencia, se entregaron á la desvergüenza para cometer con avidez toda suerte de impureza.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vosotros no habéis aprendido así á Cristo: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Si empero lo habéis oído, y habéis sido por él enseñados, como la verdad está en Jesús,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 que dejéis, cuanto á la pasada manera de vivir, el viejo hombre que está viciado conforme á los deseos de error;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á renovaros en el espíritu de vuestra mente,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vestir el nuevo hombre que es criado conforme á Dios en justicia y en santidad de verdad.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 lo cual, dejada la mentira, hablad verdad cada uno con su prójimo; porque somos miembros los unos de los 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Airaos, y no pequéis; no se ponga el sol sobre vuestro enojo;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Ni deis lugar al diablo.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que hurtaba, no hurte más; antes trabaje, obrando con sus manos lo que es bueno, para que tenga de qué dar al que padeciere necesidad.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Ninguna palabra torpe salga de vuestra boca, sino la que sea buena para edificación, para que dé gracia á los oyentes.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no contristéis al Espíritu Santo de Dios, con el cual estáis sellados para el día de la redención.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Toda amargura, y enojo, é ira, y voces, y maledicencia sea quitada de vosotros, y toda malicia: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Antes sed los unos con los otros benignos, misericordiosos, perdonándoos los unos á los otros, como también Dios os perdonó en 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Ephesians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SED, pues, imitadores de Dios como hijos amados: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andad en amor, como también Cristo nos amó, y se entregó á sí mismo por nosotros, ofrenda y sacrificio á Dios en olor suave.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Pero fornicación y toda inmundicia, ó avaricia, ni aun se nombre entre vosotros, como conviene á santos;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Ni palabras torpes, ni necedades, ni truhanerías, que no convienen; sino antes bien acciones de gracias.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sabéis esto, que ningún fornicario, ó inmundo, ó avaro, que es servidor de ídolos, tiene herencia en el reino de Cristo y de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Nadie os engañe con palabras vanas; porque por estas cosas viene la ira de Dios sobre los hijos de desobediencia.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seáis pues aparceros con ellos;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en otro tiempo erais tinieblas; mas ahora sois luz en el Señor: andad como hijos de luz,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(Porque el fruto del Espíritu es en toda bondad, y justicia, y verdad;)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Aprobando lo que es agradable al Señor.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no comuniquéis con las obras infructuosas de las tinieblas; sino antes bien redargüidlas.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torpe cosa es aun hablar de lo que ellos hacen en oculto.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todas las cosas cuando son redargüidas, son manifestadas por la luz; porque lo que manifiesta todo, la luz 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lo cual dice: Despiértate, tú que duermes, y levántate de los muertos, y te alumbrará 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Mirad, pues, cómo andéis avisadamente; no como necios, mas como sabios;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Redimiendo el tiempo, porque los días son malos.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 tanto, no seáis imprudentes, sino entendidos de cuál sea la voluntad del Señor.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no os embriaguéis de vino, en lo cual hay disolución; mas sed llenos de Espíritu;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Hablando entre vosotros con salmos, y con himnos, y canciones espirituales, cantando y alabando al Señor en vuestros corazones;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Dando gracias siempre de todo al Dios y Padre en el nombre de nuestro Señor Jesucristo: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Sujetados los unos á los otros en el temor de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Las casadas estén sujetas á sus propios maridos, como al Señor.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el marido es cabeza de la mujer, así como Cristo es cabeza de la iglesia; y él es el que da la salud al cuerpo.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Así que, como la iglesia está sujeta á Cristo, así también las casadas lo estén á sus maridos en todo.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Maridos, amad á vuestras mujeres, así como Cristo amó á la iglesia, y se entregó á sí mismo por ella,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Para santificarla limpiándola en el lavacro del agua por la palabra,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Para presentársela gloriosa para sí, una iglesia que no tuviese mancha ni arruga, ni cosa semejante; sino que fuese santa y sin mancha.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Así también los maridos deben amar á sus mujeres como á sus mismos cuerpos. El que ama á su mujer, á sí mismo se ama.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Porque ninguno aborreció jamás á su propia carne, antes la sustenta y regala, como también Cristo á la iglesia;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somos miembros de su cuerpo, de su carne y de sus huesos.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 esto dejará el hombre á su padre y á su madre, y se allegará á su mujer, y serán dos en una carne.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Este misterio grande es: mas yo digo esto con respecto á Cristo y á la iglesia.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Cada uno empero de vosotros de por sí, ame también á su mujer como á sí mismo; y la mujer reverencie á su marido.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Ephesians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HIJOS, obedeced en el Señor á vuestros padres; porque esto es justo.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Honra á tu padre y á tu madre, que es el primer mandamiento con promesa,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Para que te vaya bien, y seas de larga vida sobre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vosotros, padres, no provoquéis á ira á vuestros hijos; sino criadlos en disciplina y amonestación del Señor.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Siervos, obedeced á vuestros amos según la carne con temor y temblor, con sencillez de vuestro corazón, como á Cristo;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sirviendo al ojo, como los que agradan á los hombres; sino como siervos de Cristo, haciendo de ánimo la voluntad de Dios;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Sirviendo con buena voluntad, como al Señor, y no á los hombres;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Sabiendo que el bien que cada uno hiciere, esto recibirá del Señor, sea siervo ó sea libre.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vosotros, amos, haced á ellos lo mismo, dejando las amenazas: sabiendo que el Señor de ellos y vuestro está en los cielos, y que no hay acepción de personas con él.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lo demás, hermanos míos, confortaos en el Señor, y en la potencia de su fortaleza.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Vestíos de toda la armadura de Dios, para que podáis estar firmes contra las asechanzas del diablo.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no tenemos lucha contra sangre y carne; sino contra principados, contra potestades, contra señores del mundo, gobernadores de estas tinieblas, contra malicias espirituales en los aires.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 tanto, tomad toda la armadura de Dios, para que podáis resistir en el día malo, y estar firmes, habiendo acabado todo.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Estad pues firmes, ceñidos vuestros lomos de verdad, y vestidos de la cota de justicia,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calzados los pies con el apresto del evangelio de paz;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Sobre todo, tomando el escudo de la fe, con que podáis apagar todos los dardos de fuego del maligno.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tomad el yelmo de salud, y la espada del Espíritu; que es la palabra de Dios;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Orando en todo tiempo con toda deprecación y súplica en el Espíritu, y velando en ello con toda instancia y suplicación por todos los santos,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por mí, para que me sea dada palabra en el abrir de mi boca con confianza, para hacer notorio el misterio del evangelio,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 el cual soy embajador en cadenas; que resueltamente hable de él, como debo hablar.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Mas para que también vosotros sepáis mis negocios, y cómo lo paso, todo os lo hará saber Tichîco, hermano amado y fiel ministro en el Señor: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Al cual os he enviado para esto mismo, para que entendáis lo tocante á nosotros, y que consuele vuestros corazones.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Paz sea á los hermanos y amor con fe, de Dios Padre y del Señor Jesucristo.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Gracia sea con todos los que aman á nuestro Señor Jesucristo en sinceridad. Amén. Escrita de Roma á los Efesios por Tichîco.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