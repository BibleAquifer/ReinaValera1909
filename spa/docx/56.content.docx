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Resource: Reina Valera 1909</w:t>
      </w:r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Reina Valera 1909</w:t>
      </w:r>
      <w:r>
        <w:rPr>
          <w:lang w:val="es_ES" w:bidi="es_ES"/>
        </w:rPr>
        <w:t xml:space="preserve"> © 1909 </w:t>
      </w:r>
      <w:hyperlink r:id="rId13">
        <w:r>
          <w:rPr>
            <w:lang w:val="es_ES" w:bidi="es_ES"/>
          </w:rPr>
          <w:rPr>
            <w:color w:val="0000EE"/>
            <w:u w:val="single"/>
          </w:rPr>
          <w:t>Public Domain</w:t>
        </w:r>
      </w:hyperlink>
      <w:r>
        <w:rPr>
          <w:lang w:val="es_ES" w:bidi="es_ES"/>
        </w:rPr>
        <w:t xml:space="preserve">, licensed under a </w:t>
      </w:r>
      <w:hyperlink r:id="rId13">
        <w:r>
          <w:rPr>
            <w:lang w:val="es_ES" w:bidi="es_ES"/>
          </w:rPr>
          <w:rPr>
            <w:color w:val="0000EE"/>
            <w:u w:val="single"/>
          </w:rPr>
          <w:t>Public Domain CC0</w:t>
        </w:r>
      </w:hyperlink>
      <w:r>
        <w:rPr>
          <w:lang w:val="es_ES" w:bidi="es_ES"/>
        </w:rPr>
        <w:t>.</w:t>
      </w:r>
      <w:r>
        <w:rPr>
          <w:lang w:val="es_ES" w:bidi="es_ES"/>
        </w:rPr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Reina Valera 1909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 </w:t>
      </w:r>
      <w:r>
        <w:rPr>
          <w:lang w:val="es_ES" w:bidi="es_ES"/>
        </w:rPr>
      </w:r>
      <w:r>
        <w:rPr>
          <w:lang w:val="es_ES" w:bidi="es_ES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>
        <w:pStyle w:val="Heading2"/>
      </w:pPr>
      <w:r>
        <w:rPr>
          <w:lang w:val="es_ES" w:bidi="es_ES"/>
        </w:rPr>
        <w:t>Tito 1:1</w:t>
      </w:r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PABLO, siervo de Dios, y apóstol de Jesucristo, según la fe de los escogidos de Dios, y el conocimiento de la verdad que es según la piedad,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</w:t>
      </w:r>
      <w:r>
        <w:rPr>
          <w:lang w:val="es_ES" w:bidi="es_ES"/>
        </w:rPr>
        <w:t xml:space="preserve"> Para la esperanza de la vida eterna, la cual Dios, que no puede mentir, prometió antes de los tiempos de los siglos,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</w:t>
      </w:r>
      <w:r>
        <w:rPr>
          <w:lang w:val="es_ES" w:bidi="es_ES"/>
        </w:rPr>
        <w:t xml:space="preserve"> Y manifestó á sus tiempos su palabra por la predicación, que me es á mí encomendada por mandamiento de nuestro Salvador Dios;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4</w:t>
      </w:r>
      <w:r>
        <w:rPr>
          <w:lang w:val="es_ES" w:bidi="es_ES"/>
        </w:rPr>
        <w:t xml:space="preserve"> A Tito, verdadero hijo en la común fe: Gracia, misericordia, y paz de Dios Padre, y del Señor Jesucristo Salvador nuestro.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5</w:t>
      </w:r>
      <w:r>
        <w:rPr>
          <w:lang w:val="es_ES" w:bidi="es_ES"/>
        </w:rPr>
        <w:t xml:space="preserve"> Por esta causa te dejé en Creta, para que corrigieses lo que falta, y pusieses ancianos por las villas, así como yo te mandé: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6</w:t>
      </w:r>
      <w:r>
        <w:rPr>
          <w:lang w:val="es_ES" w:bidi="es_ES"/>
        </w:rPr>
        <w:t xml:space="preserve"> El que fuere sin crimen, marido de una mujer, que tenga hijos fieles que no estén acusados de disolución, ó contumaces.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7</w:t>
      </w:r>
      <w:r>
        <w:rPr>
          <w:lang w:val="es_ES" w:bidi="es_ES"/>
        </w:rPr>
        <w:t xml:space="preserve"> Porque es menester que el obispo sea sin crimen, como dispensador de Dios; no soberbio, no iracundo, no amador del vino, no heridor, no codicioso de torpes ganancias;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8</w:t>
      </w:r>
      <w:r>
        <w:rPr>
          <w:lang w:val="es_ES" w:bidi="es_ES"/>
        </w:rPr>
        <w:t xml:space="preserve"> Sino hospedador, amador de lo bueno, templado, justo, santo, continente;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9</w:t>
      </w:r>
      <w:r>
        <w:rPr>
          <w:lang w:val="es_ES" w:bidi="es_ES"/>
        </w:rPr>
        <w:t xml:space="preserve"> Retenedor de la fiel palabra que es conforme á la doctrina: para que también pueda exhortar con sana doctrina, y convencer á los que contradijeren.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10</w:t>
      </w:r>
      <w:r>
        <w:rPr>
          <w:lang w:val="es_ES" w:bidi="es_ES"/>
        </w:rPr>
        <w:t xml:space="preserve"> Porque hay aún muchos contumaces, habladores de vanidades, y engañadores de las almas, mayormente los que son de la circuncisión,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11</w:t>
      </w:r>
      <w:r>
        <w:rPr>
          <w:lang w:val="es_ES" w:bidi="es_ES"/>
        </w:rPr>
        <w:t xml:space="preserve"> A los cuales es preciso tapar la boca; que trastornan casas enteras; enseñando lo que no conviene, por torpe ganancia.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12</w:t>
      </w:r>
      <w:r>
        <w:rPr>
          <w:lang w:val="es_ES" w:bidi="es_ES"/>
        </w:rPr>
        <w:t xml:space="preserve"> Dijo uno de ellos, propio profeta de ellos: Los Cretenses, siempre mentirosos, malas bestias, vientres perezosos.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13</w:t>
      </w:r>
      <w:r>
        <w:rPr>
          <w:lang w:val="es_ES" w:bidi="es_ES"/>
        </w:rPr>
        <w:t xml:space="preserve"> Este testimonio es verdadero: por tanto, repréndelos duramente, para que sean sanos en la fe,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14</w:t>
      </w:r>
      <w:r>
        <w:rPr>
          <w:lang w:val="es_ES" w:bidi="es_ES"/>
        </w:rPr>
        <w:t xml:space="preserve"> No atendiendo á fábulas judaicas, y á mandamientos de hombres que se apartan de la verdad.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15</w:t>
      </w:r>
      <w:r>
        <w:rPr>
          <w:lang w:val="es_ES" w:bidi="es_ES"/>
        </w:rPr>
        <w:t xml:space="preserve"> Todas las cosas son limpias á los limpios; mas á los contaminados é infieles nada es limpio: antes su alma y conciencia están contaminadas.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16</w:t>
      </w:r>
      <w:r>
        <w:rPr>
          <w:lang w:val="es_ES" w:bidi="es_ES"/>
        </w:rPr>
        <w:t xml:space="preserve"> Profésanse conocer á Dios; mas con los hechos lo niegan, siendo abominables y rebeldes, reprobados para toda buena obra.</w:t>
      </w:r>
    </w:p>
    <w:p>
      <w:pPr>
        <w:pStyle w:val="Heading2"/>
      </w:pPr>
      <w:r>
        <w:rPr>
          <w:lang w:val="es_ES" w:bidi="es_ES"/>
        </w:rPr>
        <w:t>Tito 2:1</w:t>
      </w:r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EMPERO tú, habla lo que conviene á la sana doctrina: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</w:t>
      </w:r>
      <w:r>
        <w:rPr>
          <w:lang w:val="es_ES" w:bidi="es_ES"/>
        </w:rPr>
        <w:t xml:space="preserve"> Que los viejos sean templados, graves, prudentes, sanos en la fe, en la caridad, en la paciencia.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</w:t>
      </w:r>
      <w:r>
        <w:rPr>
          <w:lang w:val="es_ES" w:bidi="es_ES"/>
        </w:rPr>
        <w:t xml:space="preserve"> Las viejas, asimismo, se distingan en un porte santo; no calumniadoras, no dadas á mucho vino, maestras de honestidad: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4</w:t>
      </w:r>
      <w:r>
        <w:rPr>
          <w:lang w:val="es_ES" w:bidi="es_ES"/>
        </w:rPr>
        <w:t xml:space="preserve"> Que enseñen á las mujeres jóvenes á ser prudentes, á que amen á sus maridos, á que amen á sus hijos,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5</w:t>
      </w:r>
      <w:r>
        <w:rPr>
          <w:lang w:val="es_ES" w:bidi="es_ES"/>
        </w:rPr>
        <w:t xml:space="preserve"> A ser templadas, castas, que tengan cuidado de la casa, buenas, sujetas á sus maridos; porque la palabra de Dios no sea blasfemada.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6</w:t>
      </w:r>
      <w:r>
        <w:rPr>
          <w:lang w:val="es_ES" w:bidi="es_ES"/>
        </w:rPr>
        <w:t xml:space="preserve"> Exhorta asimismo á los mancebos á que sean comedidos;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7</w:t>
      </w:r>
      <w:r>
        <w:rPr>
          <w:lang w:val="es_ES" w:bidi="es_ES"/>
        </w:rPr>
        <w:t xml:space="preserve"> Mostrándote en todo por ejemplo de buenas obras; en doctrina haciendo ver integridad, gravedad,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8</w:t>
      </w:r>
      <w:r>
        <w:rPr>
          <w:lang w:val="es_ES" w:bidi="es_ES"/>
        </w:rPr>
        <w:t xml:space="preserve"> Palabra sana, é irreprensible; que el adversario se avergüence, no teniendo mal ninguno que decir de vosotros.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9</w:t>
      </w:r>
      <w:r>
        <w:rPr>
          <w:lang w:val="es_ES" w:bidi="es_ES"/>
        </w:rPr>
        <w:t xml:space="preserve"> Exhorta á los siervos á que sean sujetos á sus señores, que agraden en todo, no respondones;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10</w:t>
      </w:r>
      <w:r>
        <w:rPr>
          <w:lang w:val="es_ES" w:bidi="es_ES"/>
        </w:rPr>
        <w:t xml:space="preserve"> No defraudando, antes mostrando toda buena lealtad, para que adornen en todo la doctrina de nuestro Salvador Dios.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11</w:t>
      </w:r>
      <w:r>
        <w:rPr>
          <w:lang w:val="es_ES" w:bidi="es_ES"/>
        </w:rPr>
        <w:t xml:space="preserve"> Porque la gracia de Dios que trae salvación á todos los hombres, se manifestó,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12</w:t>
      </w:r>
      <w:r>
        <w:rPr>
          <w:lang w:val="es_ES" w:bidi="es_ES"/>
        </w:rPr>
        <w:t xml:space="preserve"> Enseñándonos que, renunciando á la impiedad y á los deseos mundanos, vivamos en este siglo templada, y justa, y píamente,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13</w:t>
      </w:r>
      <w:r>
        <w:rPr>
          <w:lang w:val="es_ES" w:bidi="es_ES"/>
        </w:rPr>
        <w:t xml:space="preserve"> Esperando aquella esperanza bienaventurada, y la manifestación gloriosa del gran Dios y Salvador nuestro Jesucristo,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14</w:t>
      </w:r>
      <w:r>
        <w:rPr>
          <w:lang w:val="es_ES" w:bidi="es_ES"/>
        </w:rPr>
        <w:t xml:space="preserve"> Que se dió á sí mismo por nosotros para redimirnos de toda iniquidad, y limpiar para sí un pueblo propio, celoso de buenas obras.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15</w:t>
      </w:r>
      <w:r>
        <w:rPr>
          <w:lang w:val="es_ES" w:bidi="es_ES"/>
        </w:rPr>
        <w:t xml:space="preserve"> Esto habla y exhorta, y reprende con toda autoridad. Nadie te desprecie.</w:t>
      </w:r>
    </w:p>
    <w:p>
      <w:pPr>
        <w:pStyle w:val="Heading2"/>
      </w:pPr>
      <w:r>
        <w:rPr>
          <w:lang w:val="es_ES" w:bidi="es_ES"/>
        </w:rPr>
        <w:t>Tito 3:1</w:t>
      </w:r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AMONÉSTALES que se sujeten á los príncipes y potestades, que obedezcan, que estén prontos á toda buena obra.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</w:t>
      </w:r>
      <w:r>
        <w:rPr>
          <w:lang w:val="es_ES" w:bidi="es_ES"/>
        </w:rPr>
        <w:t xml:space="preserve"> Que á nadie infamen, que no sean pendencieros, sino modestos, mostrando toda mansedumbre para con todos los hombres.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</w:t>
      </w:r>
      <w:r>
        <w:rPr>
          <w:lang w:val="es_ES" w:bidi="es_ES"/>
        </w:rPr>
        <w:t xml:space="preserve"> Porque también éramos nosotros necios en otro tiempo, rebeldes, extraviados, sirviendo á concupiscencias y deleites diversos, viviendo en malicia y en envidia, aborrecibles, aborreciendo los unos á los otros.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4</w:t>
      </w:r>
      <w:r>
        <w:rPr>
          <w:lang w:val="es_ES" w:bidi="es_ES"/>
        </w:rPr>
        <w:t xml:space="preserve"> Mas cuando se manifestó la bondad de Dios nuestro Salvador, y su amor para con los hombres,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5</w:t>
      </w:r>
      <w:r>
        <w:rPr>
          <w:lang w:val="es_ES" w:bidi="es_ES"/>
        </w:rPr>
        <w:t xml:space="preserve"> No por obras de justicia que nosotros habíamos hecho, mas por su misericordia nos salvó, por el lavacro de la regeneración, y de la renovación del Espíritu Santo;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6</w:t>
      </w:r>
      <w:r>
        <w:rPr>
          <w:lang w:val="es_ES" w:bidi="es_ES"/>
        </w:rPr>
        <w:t xml:space="preserve"> El cual derramó en nosotros abundantemente por Jesucristo nuestro Salvador,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7</w:t>
      </w:r>
      <w:r>
        <w:rPr>
          <w:lang w:val="es_ES" w:bidi="es_ES"/>
        </w:rPr>
        <w:t xml:space="preserve"> Para que, justificados por su gracia, seamos hechos herederos según la esperanza de la vida eterna.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8</w:t>
      </w:r>
      <w:r>
        <w:rPr>
          <w:lang w:val="es_ES" w:bidi="es_ES"/>
        </w:rPr>
        <w:t xml:space="preserve"> Palabra fiel, y estas cosas quiero que afirmes, para que los que creen á Dios procuren gobernarse en buenas obras. Estas cosas son buenas y útiles á los hombres.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9</w:t>
      </w:r>
      <w:r>
        <w:rPr>
          <w:lang w:val="es_ES" w:bidi="es_ES"/>
        </w:rPr>
        <w:t xml:space="preserve"> Mas las cuestiones necias, y genealogías, y contenciones, y debates acerca de la ley, evita; porque son sin provecho y vanas.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10</w:t>
      </w:r>
      <w:r>
        <w:rPr>
          <w:lang w:val="es_ES" w:bidi="es_ES"/>
        </w:rPr>
        <w:t xml:space="preserve"> Rehusa hombre hereje, después de una y otra amonestación;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11</w:t>
      </w:r>
      <w:r>
        <w:rPr>
          <w:lang w:val="es_ES" w:bidi="es_ES"/>
        </w:rPr>
        <w:t xml:space="preserve"> Estando cierto que el tal es trastornado, y peca, siendo condenado de su propio juicio.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12</w:t>
      </w:r>
      <w:r>
        <w:rPr>
          <w:lang w:val="es_ES" w:bidi="es_ES"/>
        </w:rPr>
        <w:t xml:space="preserve"> Cuando enviare á ti á Artemas, ó á Tichîco, procura venir á mí, á Nicópolis: porque allí he determinado invernar.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13</w:t>
      </w:r>
      <w:r>
        <w:rPr>
          <w:lang w:val="es_ES" w:bidi="es_ES"/>
        </w:rPr>
        <w:t xml:space="preserve"> A Zenas doctor de la ley, y á Apolos, envía delante, procurando que nada les falte.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14</w:t>
      </w:r>
      <w:r>
        <w:rPr>
          <w:lang w:val="es_ES" w:bidi="es_ES"/>
        </w:rPr>
        <w:t xml:space="preserve"> Y aprendan asimismo los nuestros á gobernarse en buenas obras para los usos necesarios, para que no sean sin fruto.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15</w:t>
      </w:r>
      <w:r>
        <w:rPr>
          <w:lang w:val="es_ES" w:bidi="es_ES"/>
        </w:rPr>
        <w:t xml:space="preserve"> Todos los que están conmigo te saludan. Saluda á los que nos aman en la fe. La gracia sea con todos vosotros. Amén. A Tito, el cual fué el primer obispo ordenado á la iglesia de los Cretenses, escrita de Nicópolis de Macedonia.</w:t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_E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hyperlink" Target="https://creativecommons.org/public-domain/cc0/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