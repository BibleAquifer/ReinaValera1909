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Reina Valera 1909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Reina Valera 1909</w:t>
      </w:r>
      <w:r>
        <w:rPr>
          <w:lang w:val="es_ES" w:bidi="es_ES"/>
        </w:rPr>
        <w:t xml:space="preserve"> © 1909 </w:t>
      </w:r>
      <w:hyperlink r:id="rId13">
        <w:r>
          <w:rPr>
            <w:lang w:val="es_ES" w:bidi="es_ES"/>
          </w:rPr>
          <w:rPr>
            <w:color w:val="0000EE"/>
            <w:u w:val="single"/>
          </w:rPr>
          <w:t>Public Domain</w:t>
        </w:r>
      </w:hyperlink>
      <w:r>
        <w:rPr>
          <w:lang w:val="es_ES" w:bidi="es_ES"/>
        </w:rPr>
        <w:t xml:space="preserve">, licensed under a </w:t>
      </w:r>
      <w:hyperlink r:id="rId13">
        <w:r>
          <w:rPr>
            <w:lang w:val="es_ES" w:bidi="es_ES"/>
          </w:rPr>
          <w:rPr>
            <w:color w:val="0000EE"/>
            <w:u w:val="single"/>
          </w:rPr>
          <w:t>Public Domain CC0</w:t>
        </w:r>
      </w:hyperlink>
      <w:r>
        <w:rPr>
          <w:lang w:val="es_ES" w:bidi="es_ES"/>
        </w:rPr>
        <w:t>.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Reina Valera 1909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es_ES" w:bidi="es_ES"/>
        </w:rPr>
        <w:t>Colosenses 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PABLO, apóstol de Jesucristo por la voluntad de Dios, y el hermano Timoteo,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A los santos y hermanos fieles en Cristo que están en Colosas: Gracia y paz á vosotros de Dios Padre nuestro, y del Señor Jesucristo.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Damos gracias al Dios y Padre del Señor nuestro Jesucristo, siempre orando por vosotros: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Habiendo oído vuestra fe en Cristo Jesús, y el amor que tenéis á todos los santos,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A causa de la esperanza que os está guardada en los cielos, de la cual habéis oído ya por la palabra verdadera del evangelio: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El cual ha llegado hasta vosotros, como por todo el mundo; y fructifica y crece, como también en vosotros, desde el día que oísteis y conocisteis la gracia de Dios en verdad,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Como habéis aprendido de Epafras, nuestro consiervo amado, el cual es un fiel ministro de Cristo á favor vuestro;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El cual también nos ha declarado vuestro amor en el Espíritu.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Por lo cual también nosotros, desde el día que lo oímos, no cesamos de orar por vosotros, y de pedir que seáis llenos del conocimiento de su voluntad, en toda sabiduría y espiritual inteligencia;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Para que andéis como es digno del Señor, agradándole en todo, fructificando en toda buena obra, y creciendo en el conocimiento de Dios: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Corroborados de toda fortaleza, conforme á la potencia de su gloria, para toda tolerancia y largura de ánimo con gozo;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Dando gracias al Padre que nos hizo aptos para participar de la suerte de los santos en luz: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Que nos ha librado de la potestad de las tinieblas, y trasladado al reino de su amado Hijo;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En el cual tenemos redención por su sangre, la remisión de pecados: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El cual es la imagen del Dios invisible, el primogénito de toda criatura.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Porque por él fueron criadas todas las cosas que están en los cielos, y que están en la tierra, visibles é invisibles; sean tronos, sean dominios, sean principados, sean potestades; todo fué criado por él y para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Y él es antes de todas las cosas, y por él todas las cosas subsisten: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Y él es la cabeza del cuerpo que es la iglesia; él que es el principio, el primogénito de los muertos, para que en todo tenga el primado.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Por cuanto agradó al Padre que en él habitase toda plenitud,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Y por él reconciliar todas las cosas á sí, pacificando por la sangre de su cruz, así lo que está en la tierra como lo que está en los cielos.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A vosotros también, que erais en otro tiempo extraños y enemigos de ánimo en malas obras, ahora empero os ha reconciliado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En el cuerpo de su carne por medio de muerte, para haceros santos, y sin mancha, é irreprensibles delante de él: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Si empero permanecéis fundados y firmes en la fe, y sin moveros de la esperanza del evangelio que habéis oído; el cual es predicado á toda criatura que está debajo del cielo; del cual yo Pablo soy hecho ministro.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Que ahora me gozo en lo que padezco por vosotros, y cumplo en mi carne lo que falta de las aflicciones de Cristo por su cuerpo, que es la iglesia;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De la cual soy hecho ministro, según la dispensación de Dios que me fué dada en orden á vosotros, para que cumpla la palabra de Dios;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A saber, el misterio que había estado oculto desde los siglos y edades, mas ahora ha sido manifestado á sus santos: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A los cuales quiso Dios hacer notorias las riquezas de la gloria de este misterio entre los Gentiles; que es Cristo en vosotros la esperanza de gloria: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El cual nosotros anunciamos, amonestando á todo hombre, y enseñando en toda sabiduría, para que presentemos á todo hombre perfecto en Cristo Jesús: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En lo cual aun trabajo, combatiendo según la operación de él, la cual obra en mí poderosamente.</w:t>
      </w:r>
    </w:p>
    <w:p>
      <w:pPr>
        <w:pStyle w:val="Heading2"/>
      </w:pPr>
      <w:r>
        <w:rPr>
          <w:lang w:val="es_ES" w:bidi="es_ES"/>
        </w:rPr>
        <w:t>Colosenses 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PORQUE quiero que sepáis cuán gran solicitud tengo por vosotros, y por los que están en Laodicea, y por todos los que nunca vieron mi rostro en carne;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Para que sean confortados sus corazones, unidos en amor, y en todas riquezas de cumplido entendimiento para conocer el misterio de Dios, y del Padre, y de Cristo;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En el cual están escondidos todos los tesoros de sabiduría y conocimiento.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 esto digo, para que nadie os engañe con palabras persuasivas.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Porque aunque estoy ausente con el cuerpo, no obstante con el espíritu estoy con vosotros, gozándome y mirando vuestro concierto, y la firmeza de vuestra fe en Cristo.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Por tanto, de la manera que habéis recibido al Señor Jesucristo, andad en él: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Arraigados y sobreedificados en él, y confirmados en la fe, así como habéis aprendido, creciendo en ella con hacimiento de gracias.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Mirad que ninguno os engañe por filosofías y vanas sutilezas, según las tradiciones de los hombres, conforme á los elementos del mundo, y no según Cristo: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Porque en él habita toda la plenitud de la divinidad corporalmente: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 en él estáis cumplidos, el cual es la cabeza de todo principado y potestad: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En el cual también sois circuncidados de circuncisión no hecha con manos, con el despojamiento del cuerpo de los pecados de la carne, en la circuncisión de Cristo;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Sepultados juntamente con él en el bautismo, en el cual también resucitasteis con él, por la fe de la operación de Dios que le levantó de los muertos.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Y á vosotros, estando muertos en pecados y en la incircuncisión de vuestra carne, os vivificó juntamente con él, perdonándoos todos los pecados,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Rayendo la cédula de los ritos que nos era contraria, que era contra nosotros, quitándola de en medio y enclavándola en la cruz;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Y despojando los principados y las potestades, sacólos á la vergüenza en público, triunfando de ellos en sí mismo.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Por tanto, nadie os juzgue en comida, ó en bebida, ó en parte de día de fiesta, ó de nueva luna, ó de sábados: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Lo cual es la sombra de lo por venir; mas el cuerpo es de Cristo.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Nadie os prive de vuestro premio, afectando humildad y culto á los ángeles, metiéndose en lo que no ha visto, vanamente hinchado en el sentido de su propia carne,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Y no teniendo la cabeza, de la cual todo el cuerpo, alimentado y conjunto por las ligaduras y conjunturas, crece en aumento de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Pues si sois muertos con Cristo cuanto á los rudimentos del mundo, ¿por qué como si vivieseis al mundo, os sometéis á ordenanzas,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Tales como, No manejes, ni gustes, ni aun toques,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(Las cuales cosas son todas para destrucción en el uso mismo), en conformidad á mandamientos y doctrinas de hombres?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Tales cosas tienen á la verdad cierta reputación de sabiduría en culto voluntario, y humildad, y en duro trato del cuerpo; no en alguna honra para el saciar de la carne.</w:t>
      </w:r>
    </w:p>
    <w:p>
      <w:pPr>
        <w:pStyle w:val="Heading2"/>
      </w:pPr>
      <w:r>
        <w:rPr>
          <w:lang w:val="es_ES" w:bidi="es_ES"/>
        </w:rPr>
        <w:t>Colosenses 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SI habéis pues resucitado con Cristo, buscad las cosas de arriba, donde está Cristo sentado á la diestra de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Poned la mira en las cosas de arriba, no en las de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Porque muertos sois, y vuestra vida está escondida con Cristo en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Cuando Cristo, vuestra vida, se manifestare, entonces vosotros también seréis manifestados con él en gloria.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Amortiguad, pues, vuestros miembros que están sobre la tierra: fornicación, inmundicia, molicie, mala concupiscencia, y avaricia, que es idolatría: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Por las cuales cosas la ira de Dios viene sobre los hijos de rebelión.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En las cuales vosotros también anduvisteis en otro tiempo viviendo en ellas.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Mas ahora, dejad también vosotros todas estas cosas: ira, enojo, malicia, maledicencia, torpes palabras de vuestra boca.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No mintáis los unos á los otros, habiéndoos despojado del viejo hombre con sus hechos,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 revestídoos del nuevo, el cual por el conocimiento es renovado conforme á la imagen del que lo crió;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Donde no hay Griego ni Judío, circuncisión ni incircuncisión, bárbaro ni Scytha, siervo ni libre; mas Cristo es el todo, y en todos.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Vestíos pues, como escogidos de Dios, santos y amados, de entrañas de misericordia, de benignidad, de humildad, de mansedumbre, de tolerancia;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Sufriéndoos los unos á los otros, y perdonándoos los unos á los otros si alguno tuviere queja del otro: de la manera que Cristo os perdonó, así también hacedlo vosotros.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Y sobre todas estas cosas vestíos de caridad, la cual es el vínculo de la perfección.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Y la paz de Dios gobierne en vuestros corazones, á la cual asimismo sois llamados en un cuerpo; y sed agradecidos.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La palabra de Cristo habite en vosotros en abundancia en toda sabiduría, enseñándoos y exhortándoos los unos á los otros con salmos é himnos y canciones espirituales, con gracia cantando en vuestros corazones al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Y todo lo que hacéis, sea de palabra, ó de hecho, hacedlo todo en el nombre del Señor Jesús, dando gracias á Dios Padre por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Casadas, estad sujetas á vuestros maridos, como conviene en el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Maridos, amad á vuestras mujeres, y no seáis desapacibles con ellas.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Hijos, obedeced á vuestros padres en todo; porque esto agrada al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Padres, no irritéis á vuestros hijos, porque no se hagan de poco ánimo.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Siervos, obedeced en todo á vuestros amos carnales, no sirviendo al ojo, como los que agradan á los hombres, sino con sencillez de corazón, temiendo á Dios: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Y todo lo que hagáis, hacedlo de ánimo, como al Señor, y no á los hombres;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Sabiendo que del Señor recibiréis la compensación de la herencia: porque al Señor Cristo servís.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Mas el que hace injuria, recibirá la injuria que hiciere; que no hay acepción de personas.</w:t>
      </w:r>
    </w:p>
    <w:p>
      <w:pPr>
        <w:pStyle w:val="Heading2"/>
      </w:pPr>
      <w:r>
        <w:rPr>
          <w:lang w:val="es_ES" w:bidi="es_ES"/>
        </w:rPr>
        <w:t>Colosenses 4:1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AMOS, haced lo que es justo y derecho con vuestros siervos, sabiendo que también vosotros tenéis amo en los cielos.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Perseverad en oración, velando en ella con hacimiento de gracias: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Orando también juntamente por nosotros, que el Señor nos abra la puerta de la palabra, para hablar el misterio de Cristo, por el cual aun estoy preso,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Para que lo manifieste como me conviene hablar.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Andad en sabiduría para con los extraños, redimiendo el tiempo.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Sea vuestra palabra siempre con gracia, sazonada con sal; para que sepáis cómo os conviene responder á cada uno.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Todos mis negocios os hará saber Tichîco, hermano amado y fiel ministro y consiervo en el Señor: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El cual os he enviado á esto mismo, para que entienda vuestros negocios, y consuele vuestros corazones;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Con Onésimo, amado y fiel hermano, el cual es de vosotros. Todo lo que acá pasa, os harán saber.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Aristarchô, mi compañero en la prisión, os saluda, y Marcos, el sobrino de Bernabé (acerca del cual habéis recibido mandamientos; si fuere á vosotros, recibidle),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Jesús, el que se llama Justo; los cuales son de la circuncisión: éstos solos son los que me ayudan en el reino de Dios, y me han sido consuelo.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Os saluda Epafras, el cual es de vosotros, siervo de Cristo, siempre solícito por vosotros en oraciones, para que estéis firmes, perfectos y cumplidos en todo lo que Dios quiere.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Porque le doy testimonio, que tiene gran celo por vosotros, y por los que están en Laodicea, y los que en Hierápolis.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Os saluda Lucas, el médico amado, y Demas.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Saludad á los hermanos que están en Laodicea, y á Nimfas, y á la iglesia que está en su casa.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Y cuando esta carta fuere leída entre vosotros, haced que también sea leída en la iglesia de los Laodicenses; y la de Laodicea que la leáis también vosotros.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Y decid á Archîpo: Mira que cumplas el ministerio que has recibido del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La salutación de mi mano, de Pablo. Acordaos de mis prisiones. La gracia sea con vosotros. Amén. Escrita de Roma á los Colosenses; enviada con Tichîco y Onésimo.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